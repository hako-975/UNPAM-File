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48E2BA9B" w:rsidR="00D15803" w:rsidRPr="007A3704" w:rsidRDefault="008D2C74" w:rsidP="00C56056">
      <w:pPr>
        <w:pStyle w:val="Heading1"/>
        <w:spacing w:line="360" w:lineRule="auto"/>
        <w:rPr>
          <w:sz w:val="32"/>
          <w:szCs w:val="40"/>
        </w:rPr>
      </w:pPr>
      <w:bookmarkStart w:id="0" w:name="_Toc211679407"/>
      <w:r w:rsidRPr="007A3704">
        <w:rPr>
          <w:sz w:val="32"/>
          <w:szCs w:val="40"/>
        </w:rPr>
        <w:t xml:space="preserve">IMPLEMENTASI METODE AHP BERBASIS WEB  UNTUK </w:t>
      </w:r>
      <w:bookmarkStart w:id="1" w:name="_Hlk209336697"/>
      <w:r w:rsidRPr="007A3704">
        <w:rPr>
          <w:sz w:val="32"/>
          <w:szCs w:val="40"/>
        </w:rPr>
        <w:t>PENILAIAN HASIL BELAJAR SISWA TK</w:t>
      </w:r>
      <w:bookmarkEnd w:id="0"/>
      <w:bookmarkEnd w:id="1"/>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5BDACCE1" w:rsidR="000145D4" w:rsidRPr="003D1935" w:rsidRDefault="002C75E1" w:rsidP="002F35BE">
      <w:pPr>
        <w:spacing w:line="360" w:lineRule="auto"/>
        <w:jc w:val="center"/>
      </w:pPr>
      <w:r w:rsidRPr="002C75E1">
        <w:t>MUYASSAR AHMAD TAQY</w:t>
      </w:r>
    </w:p>
    <w:p w14:paraId="33B2257B" w14:textId="2884F2E5" w:rsidR="000145D4" w:rsidRPr="003D1935" w:rsidRDefault="002C75E1" w:rsidP="002F35BE">
      <w:pPr>
        <w:spacing w:line="360" w:lineRule="auto"/>
        <w:jc w:val="center"/>
      </w:pPr>
      <w:r w:rsidRPr="002C75E1">
        <w:t>211011400390</w:t>
      </w:r>
    </w:p>
    <w:p w14:paraId="5454B9BF" w14:textId="77777777" w:rsidR="00D15803" w:rsidRPr="003D1935" w:rsidRDefault="00D15803"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7A3704" w:rsidRDefault="000145D4" w:rsidP="002F35BE">
      <w:pPr>
        <w:spacing w:line="360" w:lineRule="auto"/>
        <w:jc w:val="center"/>
        <w:rPr>
          <w:b/>
          <w:bCs/>
          <w:sz w:val="32"/>
          <w:szCs w:val="30"/>
        </w:rPr>
      </w:pPr>
      <w:r w:rsidRPr="007A3704">
        <w:rPr>
          <w:b/>
          <w:bCs/>
          <w:sz w:val="32"/>
          <w:szCs w:val="30"/>
        </w:rPr>
        <w:t>PROGRAM STUDI TEKNIK INFORMATIKA</w:t>
      </w:r>
    </w:p>
    <w:p w14:paraId="6D1F62C1" w14:textId="77777777" w:rsidR="000145D4" w:rsidRPr="007A3704" w:rsidRDefault="000145D4" w:rsidP="002F35BE">
      <w:pPr>
        <w:spacing w:line="360" w:lineRule="auto"/>
        <w:jc w:val="center"/>
        <w:rPr>
          <w:b/>
          <w:bCs/>
          <w:sz w:val="32"/>
          <w:szCs w:val="30"/>
        </w:rPr>
      </w:pPr>
      <w:r w:rsidRPr="007A3704">
        <w:rPr>
          <w:b/>
          <w:bCs/>
          <w:sz w:val="32"/>
          <w:szCs w:val="30"/>
        </w:rPr>
        <w:t>FAKULTAS ILMU KOMPUTER</w:t>
      </w:r>
    </w:p>
    <w:p w14:paraId="681C7BD3" w14:textId="77777777" w:rsidR="000145D4" w:rsidRPr="007A3704" w:rsidRDefault="000145D4" w:rsidP="002F35BE">
      <w:pPr>
        <w:spacing w:line="360" w:lineRule="auto"/>
        <w:jc w:val="center"/>
        <w:rPr>
          <w:b/>
          <w:bCs/>
          <w:sz w:val="32"/>
          <w:szCs w:val="30"/>
        </w:rPr>
      </w:pPr>
      <w:r w:rsidRPr="007A3704">
        <w:rPr>
          <w:b/>
          <w:bCs/>
          <w:sz w:val="32"/>
          <w:szCs w:val="30"/>
        </w:rPr>
        <w:t>UNIVERSITAS PAMULANG</w:t>
      </w:r>
    </w:p>
    <w:p w14:paraId="27C73548" w14:textId="77777777" w:rsidR="000145D4" w:rsidRPr="007A3704" w:rsidRDefault="000145D4" w:rsidP="002F35BE">
      <w:pPr>
        <w:spacing w:line="360" w:lineRule="auto"/>
        <w:jc w:val="center"/>
        <w:rPr>
          <w:b/>
          <w:bCs/>
          <w:sz w:val="32"/>
          <w:szCs w:val="30"/>
        </w:rPr>
      </w:pPr>
      <w:r w:rsidRPr="007A3704">
        <w:rPr>
          <w:b/>
          <w:bCs/>
          <w:sz w:val="32"/>
          <w:szCs w:val="30"/>
        </w:rPr>
        <w:t>TANGERANG SELATAN</w:t>
      </w:r>
    </w:p>
    <w:p w14:paraId="2053C6A7" w14:textId="0F5C01FB" w:rsidR="005E1BCC" w:rsidRPr="007A3704" w:rsidRDefault="000145D4" w:rsidP="002F35BE">
      <w:pPr>
        <w:spacing w:line="360" w:lineRule="auto"/>
        <w:jc w:val="center"/>
        <w:rPr>
          <w:b/>
          <w:bCs/>
          <w:sz w:val="32"/>
          <w:szCs w:val="30"/>
        </w:rPr>
      </w:pPr>
      <w:r w:rsidRPr="007A3704">
        <w:rPr>
          <w:b/>
          <w:bCs/>
          <w:sz w:val="32"/>
          <w:szCs w:val="30"/>
        </w:rPr>
        <w:t>202</w:t>
      </w:r>
      <w:r w:rsidR="00CE1080" w:rsidRPr="007A3704">
        <w:rPr>
          <w:b/>
          <w:bCs/>
          <w:sz w:val="32"/>
          <w:szCs w:val="30"/>
        </w:rPr>
        <w:t>5</w:t>
      </w:r>
    </w:p>
    <w:p w14:paraId="48F8B0AF" w14:textId="77777777" w:rsidR="005E1BCC" w:rsidRPr="003D1935" w:rsidRDefault="005E1BCC" w:rsidP="002F35BE">
      <w:pPr>
        <w:spacing w:line="360" w:lineRule="auto"/>
      </w:pPr>
      <w:r w:rsidRPr="003D1935">
        <w:br w:type="page"/>
      </w:r>
    </w:p>
    <w:p w14:paraId="079F1660" w14:textId="1809E916" w:rsidR="005E1BCC" w:rsidRPr="00986AFA" w:rsidRDefault="00C32EE6" w:rsidP="002F35BE">
      <w:pPr>
        <w:pStyle w:val="Heading1"/>
        <w:spacing w:line="360" w:lineRule="auto"/>
        <w:rPr>
          <w:sz w:val="32"/>
        </w:rPr>
      </w:pPr>
      <w:bookmarkStart w:id="2" w:name="_Toc211679408"/>
      <w:r w:rsidRPr="00986AFA">
        <w:rPr>
          <w:sz w:val="32"/>
        </w:rPr>
        <w:lastRenderedPageBreak/>
        <w:t>IMPLEMENTASI METODE AHP BERBASIS WEB  UNTUK PENILAIAN HASIL BELAJAR SISWA TK</w:t>
      </w:r>
      <w:bookmarkEnd w:id="2"/>
    </w:p>
    <w:p w14:paraId="7D2A0A75" w14:textId="77777777" w:rsidR="005E1BCC" w:rsidRPr="003D1935" w:rsidRDefault="005E1BCC" w:rsidP="002F35BE">
      <w:pPr>
        <w:spacing w:line="360" w:lineRule="auto"/>
        <w:jc w:val="center"/>
      </w:pP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4090F044" w14:textId="77777777" w:rsidR="001A32B9" w:rsidRPr="003D1935" w:rsidRDefault="001A32B9" w:rsidP="001A32B9">
      <w:pPr>
        <w:spacing w:line="360" w:lineRule="auto"/>
        <w:jc w:val="center"/>
      </w:pPr>
      <w:r w:rsidRPr="002C75E1">
        <w:t>MUYASSAR AHMAD TAQY</w:t>
      </w:r>
    </w:p>
    <w:p w14:paraId="148B5708" w14:textId="135E4748" w:rsidR="005E1BCC" w:rsidRPr="003D1935" w:rsidRDefault="001A32B9" w:rsidP="001A32B9">
      <w:pPr>
        <w:spacing w:line="360" w:lineRule="auto"/>
        <w:jc w:val="center"/>
      </w:pPr>
      <w:r w:rsidRPr="002C75E1">
        <w:t>211011400390</w:t>
      </w:r>
    </w:p>
    <w:p w14:paraId="40968534" w14:textId="77777777" w:rsidR="005E1BCC" w:rsidRPr="003D1935" w:rsidRDefault="005E1BCC" w:rsidP="002F35BE">
      <w:pPr>
        <w:spacing w:line="360" w:lineRule="auto"/>
        <w:jc w:val="center"/>
      </w:pPr>
    </w:p>
    <w:p w14:paraId="164576F6" w14:textId="77777777" w:rsidR="00073C17" w:rsidRPr="003D1935" w:rsidRDefault="00073C17" w:rsidP="002F35BE">
      <w:pPr>
        <w:spacing w:line="360" w:lineRule="auto"/>
        <w:jc w:val="center"/>
      </w:pPr>
    </w:p>
    <w:p w14:paraId="6980F7AD" w14:textId="77777777" w:rsidR="005E1BCC" w:rsidRPr="00986AFA" w:rsidRDefault="005E1BCC" w:rsidP="002F35BE">
      <w:pPr>
        <w:spacing w:line="360" w:lineRule="auto"/>
        <w:jc w:val="center"/>
        <w:rPr>
          <w:b/>
          <w:bCs/>
          <w:sz w:val="32"/>
          <w:szCs w:val="32"/>
        </w:rPr>
      </w:pPr>
      <w:r w:rsidRPr="00986AFA">
        <w:rPr>
          <w:b/>
          <w:bCs/>
          <w:sz w:val="32"/>
          <w:szCs w:val="32"/>
        </w:rPr>
        <w:t>PROGRAM STUDI TEKNIK INFORMATIKA</w:t>
      </w:r>
    </w:p>
    <w:p w14:paraId="13AA953F" w14:textId="77777777" w:rsidR="005E1BCC" w:rsidRPr="00986AFA" w:rsidRDefault="005E1BCC" w:rsidP="002F35BE">
      <w:pPr>
        <w:spacing w:line="360" w:lineRule="auto"/>
        <w:jc w:val="center"/>
        <w:rPr>
          <w:b/>
          <w:bCs/>
          <w:sz w:val="32"/>
          <w:szCs w:val="32"/>
        </w:rPr>
      </w:pPr>
      <w:r w:rsidRPr="00986AFA">
        <w:rPr>
          <w:b/>
          <w:bCs/>
          <w:sz w:val="32"/>
          <w:szCs w:val="32"/>
        </w:rPr>
        <w:t>FAKULTAS ILMU KOMPUTER</w:t>
      </w:r>
    </w:p>
    <w:p w14:paraId="122C4CDC" w14:textId="77777777" w:rsidR="005E1BCC" w:rsidRPr="00986AFA" w:rsidRDefault="005E1BCC" w:rsidP="002F35BE">
      <w:pPr>
        <w:spacing w:line="360" w:lineRule="auto"/>
        <w:jc w:val="center"/>
        <w:rPr>
          <w:b/>
          <w:bCs/>
          <w:sz w:val="32"/>
          <w:szCs w:val="32"/>
        </w:rPr>
      </w:pPr>
      <w:r w:rsidRPr="00986AFA">
        <w:rPr>
          <w:b/>
          <w:bCs/>
          <w:sz w:val="32"/>
          <w:szCs w:val="32"/>
        </w:rPr>
        <w:t>UNIVERSITAS PAMULANG</w:t>
      </w:r>
    </w:p>
    <w:p w14:paraId="488D4586" w14:textId="77777777" w:rsidR="005E1BCC" w:rsidRPr="00986AFA" w:rsidRDefault="005E1BCC" w:rsidP="002F35BE">
      <w:pPr>
        <w:spacing w:line="360" w:lineRule="auto"/>
        <w:jc w:val="center"/>
        <w:rPr>
          <w:b/>
          <w:bCs/>
          <w:sz w:val="32"/>
          <w:szCs w:val="32"/>
        </w:rPr>
      </w:pPr>
      <w:r w:rsidRPr="00986AFA">
        <w:rPr>
          <w:b/>
          <w:bCs/>
          <w:sz w:val="32"/>
          <w:szCs w:val="32"/>
        </w:rPr>
        <w:t>TANGERANG SELATAN</w:t>
      </w:r>
    </w:p>
    <w:p w14:paraId="18B192B2" w14:textId="6542F8F6" w:rsidR="005E1BCC" w:rsidRPr="00986AFA" w:rsidRDefault="005E1BCC" w:rsidP="00A97D2A">
      <w:pPr>
        <w:spacing w:line="360" w:lineRule="auto"/>
        <w:jc w:val="center"/>
        <w:rPr>
          <w:b/>
          <w:bCs/>
          <w:sz w:val="32"/>
          <w:szCs w:val="32"/>
        </w:rPr>
      </w:pPr>
      <w:r w:rsidRPr="00986AFA">
        <w:rPr>
          <w:b/>
          <w:bCs/>
          <w:sz w:val="32"/>
          <w:szCs w:val="32"/>
        </w:rPr>
        <w:t>202</w:t>
      </w:r>
      <w:r w:rsidR="00600357" w:rsidRPr="00986AFA">
        <w:rPr>
          <w:b/>
          <w:bCs/>
          <w:sz w:val="32"/>
          <w:szCs w:val="32"/>
        </w:rPr>
        <w:t>5</w:t>
      </w:r>
    </w:p>
    <w:p w14:paraId="213F0180" w14:textId="77777777" w:rsidR="001A32B9" w:rsidRDefault="001A32B9">
      <w:pPr>
        <w:spacing w:after="160"/>
        <w:jc w:val="left"/>
        <w:rPr>
          <w:rFonts w:eastAsiaTheme="majorEastAsia" w:cstheme="majorBidi"/>
          <w:b/>
          <w:noProof/>
          <w:szCs w:val="32"/>
        </w:rPr>
      </w:pPr>
      <w:bookmarkStart w:id="3" w:name="_Toc177131164"/>
      <w:r>
        <w:rPr>
          <w:noProof/>
        </w:rPr>
        <w:br w:type="page"/>
      </w:r>
    </w:p>
    <w:p w14:paraId="6F557B85" w14:textId="614DAE1C" w:rsidR="000145D4" w:rsidRPr="003D1935" w:rsidRDefault="00D16821" w:rsidP="002F35BE">
      <w:pPr>
        <w:pStyle w:val="Heading1"/>
        <w:spacing w:line="360" w:lineRule="auto"/>
      </w:pPr>
      <w:bookmarkStart w:id="4" w:name="_Toc211679409"/>
      <w:r>
        <w:rPr>
          <w:noProof/>
        </w:rPr>
        <w:lastRenderedPageBreak/>
        <w:drawing>
          <wp:anchor distT="0" distB="0" distL="114300" distR="114300" simplePos="0" relativeHeight="251658240" behindDoc="0" locked="0" layoutInCell="1" allowOverlap="1" wp14:anchorId="54E1A1D9" wp14:editId="441EE07C">
            <wp:simplePos x="0" y="0"/>
            <wp:positionH relativeFrom="margin">
              <wp:posOffset>-73025</wp:posOffset>
            </wp:positionH>
            <wp:positionV relativeFrom="paragraph">
              <wp:posOffset>-752860</wp:posOffset>
            </wp:positionV>
            <wp:extent cx="3762000" cy="684000"/>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B6C" w:rsidRPr="003D1935">
        <w:t>LEMBAR PERNYATAAN</w:t>
      </w:r>
      <w:bookmarkEnd w:id="3"/>
      <w:bookmarkEnd w:id="4"/>
    </w:p>
    <w:p w14:paraId="3D709ABF" w14:textId="28FCB8F4" w:rsidR="00B24B6C" w:rsidRPr="003D1935" w:rsidRDefault="00B24B6C" w:rsidP="002F35BE">
      <w:pPr>
        <w:spacing w:line="360" w:lineRule="auto"/>
      </w:pPr>
    </w:p>
    <w:p w14:paraId="29AB7E4F" w14:textId="03A80ED5"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669EDD16" w14:textId="72AAB910" w:rsidR="00B24B6C" w:rsidRPr="003D1935" w:rsidRDefault="00B24B6C" w:rsidP="002F35BE">
      <w:pPr>
        <w:spacing w:line="360" w:lineRule="auto"/>
      </w:pPr>
      <w:r w:rsidRPr="003D1935">
        <w:t>Nama</w:t>
      </w:r>
      <w:r w:rsidRPr="003D1935">
        <w:tab/>
      </w:r>
      <w:r w:rsidRPr="003D1935">
        <w:tab/>
      </w:r>
      <w:r w:rsidRPr="003D1935">
        <w:tab/>
        <w:t xml:space="preserve">: </w:t>
      </w:r>
      <w:r w:rsidR="006A498A" w:rsidRPr="006A498A">
        <w:t>MUYASSAR AHMAD TAQY</w:t>
      </w:r>
    </w:p>
    <w:p w14:paraId="77947379" w14:textId="4F4E546A" w:rsidR="00B24B6C" w:rsidRPr="003D1935" w:rsidRDefault="00B24B6C" w:rsidP="002F35BE">
      <w:pPr>
        <w:spacing w:line="360" w:lineRule="auto"/>
      </w:pPr>
      <w:r w:rsidRPr="003D1935">
        <w:t>NIM</w:t>
      </w:r>
      <w:r w:rsidRPr="003D1935">
        <w:tab/>
      </w:r>
      <w:r w:rsidRPr="003D1935">
        <w:tab/>
      </w:r>
      <w:r w:rsidRPr="003D1935">
        <w:tab/>
        <w:t xml:space="preserve">: </w:t>
      </w:r>
      <w:r w:rsidR="006A498A" w:rsidRPr="006A498A">
        <w:t>211011400390</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5BFC4DE7" w:rsidR="007265A0" w:rsidRPr="003D1935" w:rsidRDefault="00373E07" w:rsidP="002F35BE">
      <w:pPr>
        <w:spacing w:line="360" w:lineRule="auto"/>
      </w:pPr>
      <w:r w:rsidRPr="00373E07">
        <w:t>IMPLEMENTASI METODE AHP BERBASIS WEB  UNTUK PENILAIAN HASIL BELAJAR SISWA TK</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118AB2C2" w:rsidR="00032B39" w:rsidRPr="003D1935" w:rsidRDefault="00032B39" w:rsidP="002F35BE">
            <w:pPr>
              <w:spacing w:line="360" w:lineRule="auto"/>
              <w:jc w:val="center"/>
            </w:pPr>
            <w:r w:rsidRPr="003D1935">
              <w:t>Tangerang Selatan, .........................202</w:t>
            </w:r>
            <w:r w:rsidR="00782F86">
              <w:t>5</w:t>
            </w:r>
          </w:p>
        </w:tc>
      </w:tr>
      <w:tr w:rsidR="00032B39" w:rsidRPr="003D1935" w14:paraId="49CC90EB" w14:textId="77777777" w:rsidTr="00032B39">
        <w:trPr>
          <w:jc w:val="right"/>
        </w:trPr>
        <w:tc>
          <w:tcPr>
            <w:tcW w:w="4106" w:type="dxa"/>
          </w:tcPr>
          <w:p w14:paraId="028F2D61" w14:textId="77777777" w:rsidR="00032B39" w:rsidRPr="003D1935" w:rsidRDefault="00032B39" w:rsidP="002F35BE">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32B39">
        <w:trPr>
          <w:jc w:val="right"/>
        </w:trPr>
        <w:tc>
          <w:tcPr>
            <w:tcW w:w="4106" w:type="dxa"/>
          </w:tcPr>
          <w:p w14:paraId="01324EEC" w14:textId="72EDA68C" w:rsidR="00032B39" w:rsidRPr="003D1935" w:rsidRDefault="00032B39" w:rsidP="002F35BE">
            <w:pPr>
              <w:spacing w:line="360" w:lineRule="auto"/>
              <w:jc w:val="center"/>
            </w:pPr>
            <w:r w:rsidRPr="003D1935">
              <w:t>(</w:t>
            </w:r>
            <w:r w:rsidR="00782F86" w:rsidRPr="00782F86">
              <w:t>Muyassar Ahmad Taqy</w:t>
            </w:r>
            <w:r w:rsidRPr="003D1935">
              <w:t>)</w:t>
            </w:r>
          </w:p>
        </w:tc>
      </w:tr>
    </w:tbl>
    <w:p w14:paraId="02521F8C" w14:textId="77777777" w:rsidR="003355E2" w:rsidRDefault="003355E2">
      <w:pPr>
        <w:spacing w:after="160"/>
        <w:jc w:val="left"/>
        <w:rPr>
          <w:rFonts w:eastAsiaTheme="majorEastAsia" w:cstheme="majorBidi"/>
          <w:b/>
          <w:noProof/>
          <w:szCs w:val="32"/>
        </w:rPr>
      </w:pPr>
      <w:bookmarkStart w:id="5" w:name="_Toc177131165"/>
      <w:r>
        <w:rPr>
          <w:noProof/>
        </w:rPr>
        <w:br w:type="page"/>
      </w:r>
    </w:p>
    <w:p w14:paraId="4322FB1E" w14:textId="3A4205C1" w:rsidR="00E04E01" w:rsidRPr="003D1935" w:rsidRDefault="00D16821" w:rsidP="002F35BE">
      <w:pPr>
        <w:pStyle w:val="Heading1"/>
        <w:spacing w:line="360" w:lineRule="auto"/>
      </w:pPr>
      <w:bookmarkStart w:id="6" w:name="_Toc211679410"/>
      <w:r>
        <w:rPr>
          <w:noProof/>
        </w:rPr>
        <w:lastRenderedPageBreak/>
        <w:drawing>
          <wp:anchor distT="0" distB="0" distL="114300" distR="114300" simplePos="0" relativeHeight="251660288" behindDoc="0" locked="0" layoutInCell="1" allowOverlap="1" wp14:anchorId="401D856D" wp14:editId="71BEE9DE">
            <wp:simplePos x="0" y="0"/>
            <wp:positionH relativeFrom="margin">
              <wp:posOffset>-73660</wp:posOffset>
            </wp:positionH>
            <wp:positionV relativeFrom="paragraph">
              <wp:posOffset>-755400</wp:posOffset>
            </wp:positionV>
            <wp:extent cx="3762000" cy="684000"/>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E01" w:rsidRPr="003D1935">
        <w:t>LEMBAR PERSETUJUAN</w:t>
      </w:r>
      <w:bookmarkEnd w:id="5"/>
      <w:bookmarkEnd w:id="6"/>
    </w:p>
    <w:p w14:paraId="3008760E" w14:textId="536A90CE"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261D542F" w:rsidR="00FF7B7A" w:rsidRPr="003D1935" w:rsidRDefault="00CD0A7E" w:rsidP="002F35BE">
            <w:pPr>
              <w:spacing w:line="360" w:lineRule="auto"/>
            </w:pPr>
            <w:r w:rsidRPr="00CD0A7E">
              <w:t>211011400390</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3CA57485" w:rsidR="00FF7B7A" w:rsidRPr="003D1935" w:rsidRDefault="00CD0A7E" w:rsidP="002F35BE">
            <w:pPr>
              <w:spacing w:line="360" w:lineRule="auto"/>
            </w:pPr>
            <w:r w:rsidRPr="00CD0A7E">
              <w:t>MUYASSAR AHMAD TAQY</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6AA6F2F4" w14:textId="496DD5FC" w:rsidR="00FF7B7A" w:rsidRPr="003D1935" w:rsidRDefault="00CD0A7E" w:rsidP="002F35BE">
            <w:pPr>
              <w:spacing w:line="360" w:lineRule="auto"/>
            </w:pPr>
            <w:r w:rsidRPr="00CD0A7E">
              <w:t>IMPLEMENTASI METODE AHP BERBASIS WEB  UNTUK PENILAIAN HASIL BELAJAR SISWA TK</w:t>
            </w:r>
          </w:p>
        </w:tc>
      </w:tr>
    </w:tbl>
    <w:p w14:paraId="299D1E61" w14:textId="77777777" w:rsidR="00CD0A7E" w:rsidRDefault="00CD0A7E" w:rsidP="002F35BE">
      <w:pPr>
        <w:spacing w:line="360" w:lineRule="auto"/>
      </w:pPr>
    </w:p>
    <w:p w14:paraId="2CDADEE7" w14:textId="15B7073B"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075852F8" w:rsidR="00866457" w:rsidRPr="003D1935" w:rsidRDefault="00675334" w:rsidP="002F35BE">
            <w:pPr>
              <w:spacing w:line="360" w:lineRule="auto"/>
              <w:jc w:val="left"/>
            </w:pPr>
            <w:bookmarkStart w:id="7" w:name="_Hlk171489419"/>
            <w:r w:rsidRPr="00675334">
              <w:rPr>
                <w:u w:val="single"/>
              </w:rPr>
              <w:t>Elfi Fauziah, S.Si, M.Pd, M.Si</w:t>
            </w:r>
            <w:r w:rsidR="00866457" w:rsidRPr="003D1935">
              <w:rPr>
                <w:u w:val="single"/>
              </w:rPr>
              <w:t>.</w:t>
            </w:r>
          </w:p>
        </w:tc>
      </w:tr>
      <w:tr w:rsidR="00866457" w:rsidRPr="003D1935" w14:paraId="73936621" w14:textId="77777777" w:rsidTr="00866457">
        <w:trPr>
          <w:jc w:val="center"/>
        </w:trPr>
        <w:tc>
          <w:tcPr>
            <w:tcW w:w="3256" w:type="dxa"/>
          </w:tcPr>
          <w:p w14:paraId="47BE88D0" w14:textId="77777777" w:rsidR="00866457" w:rsidRPr="003D1935" w:rsidRDefault="00866457" w:rsidP="002F35BE">
            <w:pPr>
              <w:spacing w:line="360" w:lineRule="auto"/>
              <w:jc w:val="left"/>
            </w:pPr>
            <w:r w:rsidRPr="003D1935">
              <w:t xml:space="preserve">NIDN: </w:t>
            </w:r>
            <w:r w:rsidR="00FF128A" w:rsidRPr="003D1935">
              <w:t>0404047406</w:t>
            </w:r>
          </w:p>
        </w:tc>
      </w:tr>
      <w:bookmarkEnd w:id="7"/>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8" w:name="_Hlk171489631"/>
      <w:r w:rsidR="004B277A" w:rsidRPr="003D1935">
        <w:t>Teknik Informatika</w:t>
      </w:r>
      <w:bookmarkEnd w:id="8"/>
    </w:p>
    <w:p w14:paraId="406CBFC2" w14:textId="77777777" w:rsidR="009E24C5" w:rsidRPr="003D1935" w:rsidRDefault="009E24C5"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70B1C" w:rsidRPr="003D1935" w14:paraId="64618496" w14:textId="77777777" w:rsidTr="00970B1C">
        <w:trPr>
          <w:jc w:val="center"/>
        </w:trPr>
        <w:tc>
          <w:tcPr>
            <w:tcW w:w="4536" w:type="dxa"/>
          </w:tcPr>
          <w:p w14:paraId="0FAFBFE6" w14:textId="6018FBF7" w:rsidR="00970B1C" w:rsidRPr="003D1935" w:rsidRDefault="00970B1C" w:rsidP="00970B1C">
            <w:pPr>
              <w:spacing w:line="360" w:lineRule="auto"/>
              <w:jc w:val="left"/>
            </w:pPr>
            <w:bookmarkStart w:id="9" w:name="_Hlk171489651"/>
            <w:r w:rsidRPr="00525D2D">
              <w:rPr>
                <w:bCs/>
                <w:szCs w:val="24"/>
                <w:u w:val="single"/>
                <w:lang w:val="en-US"/>
              </w:rPr>
              <w:t>Dr. Eng. Ahmad Musyafa, S.Kom., M.Kom.</w:t>
            </w:r>
          </w:p>
        </w:tc>
      </w:tr>
      <w:tr w:rsidR="00C20CBD" w:rsidRPr="003D1935" w14:paraId="0598DAEF" w14:textId="77777777" w:rsidTr="00970B1C">
        <w:trPr>
          <w:jc w:val="center"/>
        </w:trPr>
        <w:tc>
          <w:tcPr>
            <w:tcW w:w="4536" w:type="dxa"/>
          </w:tcPr>
          <w:p w14:paraId="0C286AE0" w14:textId="4E90A4BC" w:rsidR="00C20CBD" w:rsidRPr="003D1935" w:rsidRDefault="00C20CBD" w:rsidP="002F35BE">
            <w:pPr>
              <w:spacing w:line="360" w:lineRule="auto"/>
              <w:jc w:val="left"/>
            </w:pPr>
            <w:r w:rsidRPr="003D1935">
              <w:t xml:space="preserve">NIDN: </w:t>
            </w:r>
            <w:r w:rsidR="00970B1C" w:rsidRPr="00970B1C">
              <w:t>0425018609</w:t>
            </w:r>
          </w:p>
        </w:tc>
      </w:tr>
    </w:tbl>
    <w:p w14:paraId="0E34A48F" w14:textId="0A27120E" w:rsidR="00970B1C" w:rsidRDefault="00970B1C">
      <w:pPr>
        <w:spacing w:after="160"/>
        <w:jc w:val="left"/>
        <w:rPr>
          <w:rFonts w:eastAsiaTheme="majorEastAsia" w:cstheme="majorBidi"/>
          <w:b/>
          <w:noProof/>
          <w:szCs w:val="32"/>
        </w:rPr>
      </w:pPr>
      <w:bookmarkStart w:id="10" w:name="_Toc177131166"/>
      <w:bookmarkEnd w:id="9"/>
    </w:p>
    <w:p w14:paraId="607135FB" w14:textId="77777777" w:rsidR="00970B1C" w:rsidRDefault="00970B1C">
      <w:pPr>
        <w:spacing w:after="160"/>
        <w:jc w:val="left"/>
        <w:rPr>
          <w:rFonts w:eastAsiaTheme="majorEastAsia" w:cstheme="majorBidi"/>
          <w:b/>
          <w:szCs w:val="32"/>
        </w:rPr>
      </w:pPr>
      <w:r>
        <w:br w:type="page"/>
      </w:r>
    </w:p>
    <w:p w14:paraId="5413C835" w14:textId="44A220F6" w:rsidR="00861066" w:rsidRPr="003D1935" w:rsidRDefault="00D16821" w:rsidP="002F35BE">
      <w:pPr>
        <w:pStyle w:val="Heading1"/>
        <w:spacing w:line="360" w:lineRule="auto"/>
      </w:pPr>
      <w:bookmarkStart w:id="11" w:name="_Toc211679411"/>
      <w:r>
        <w:rPr>
          <w:noProof/>
        </w:rPr>
        <w:lastRenderedPageBreak/>
        <w:drawing>
          <wp:anchor distT="0" distB="0" distL="114300" distR="114300" simplePos="0" relativeHeight="251662336" behindDoc="0" locked="0" layoutInCell="1" allowOverlap="1" wp14:anchorId="705ABCD2" wp14:editId="2CA930B9">
            <wp:simplePos x="0" y="0"/>
            <wp:positionH relativeFrom="margin">
              <wp:posOffset>-73660</wp:posOffset>
            </wp:positionH>
            <wp:positionV relativeFrom="paragraph">
              <wp:posOffset>-755400</wp:posOffset>
            </wp:positionV>
            <wp:extent cx="3762000" cy="684000"/>
            <wp:effectExtent l="0" t="0" r="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066" w:rsidRPr="003D1935">
        <w:t>LEMBAR PENGESAHAN</w:t>
      </w:r>
      <w:bookmarkEnd w:id="10"/>
      <w:bookmarkEnd w:id="11"/>
    </w:p>
    <w:p w14:paraId="15F47ABD" w14:textId="7E34A4C5"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1A65A2">
        <w:tc>
          <w:tcPr>
            <w:tcW w:w="2122" w:type="dxa"/>
          </w:tcPr>
          <w:p w14:paraId="55657A8C" w14:textId="77777777" w:rsidR="00073C17" w:rsidRPr="003D1935" w:rsidRDefault="00073C17" w:rsidP="002F35BE">
            <w:pPr>
              <w:spacing w:line="360" w:lineRule="auto"/>
            </w:pPr>
            <w:bookmarkStart w:id="12"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7353A5DF" w:rsidR="00073C17" w:rsidRPr="003D1935" w:rsidRDefault="00852927" w:rsidP="002F35BE">
            <w:pPr>
              <w:spacing w:line="360" w:lineRule="auto"/>
            </w:pPr>
            <w:r w:rsidRPr="00852927">
              <w:t>211011400390</w:t>
            </w:r>
          </w:p>
        </w:tc>
      </w:tr>
      <w:tr w:rsidR="00073C17" w:rsidRPr="003D1935" w14:paraId="4266A1AB" w14:textId="77777777" w:rsidTr="001A65A2">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3C254FC6" w:rsidR="00073C17" w:rsidRPr="003D1935" w:rsidRDefault="00852927" w:rsidP="002F35BE">
            <w:pPr>
              <w:spacing w:line="360" w:lineRule="auto"/>
            </w:pPr>
            <w:r w:rsidRPr="00852927">
              <w:t>MUYASSAR AHMAD TAQY</w:t>
            </w:r>
          </w:p>
        </w:tc>
      </w:tr>
      <w:tr w:rsidR="00073C17" w:rsidRPr="003D1935" w14:paraId="7DB113C9" w14:textId="77777777" w:rsidTr="001A65A2">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1A65A2">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1A65A2">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1A65A2">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7B8B6440" w14:textId="64608529" w:rsidR="00073C17" w:rsidRPr="003D1935" w:rsidRDefault="00852927" w:rsidP="002F35BE">
            <w:pPr>
              <w:spacing w:line="360" w:lineRule="auto"/>
            </w:pPr>
            <w:r w:rsidRPr="00852927">
              <w:t>IMPLEMENTASI METODE AHP BERBASIS WEB  UNTUK PENILAIAN HASIL BELAJAR SISWA TK</w:t>
            </w:r>
          </w:p>
        </w:tc>
      </w:tr>
      <w:bookmarkEnd w:id="12"/>
    </w:tbl>
    <w:p w14:paraId="4CB8A460" w14:textId="77777777" w:rsidR="005A4131" w:rsidRDefault="005A4131" w:rsidP="002F35BE">
      <w:pPr>
        <w:spacing w:line="360" w:lineRule="auto"/>
      </w:pPr>
    </w:p>
    <w:p w14:paraId="761F1E16" w14:textId="78A428A8"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Default="00634438" w:rsidP="002F35BE">
      <w:pPr>
        <w:spacing w:line="360" w:lineRule="auto"/>
      </w:pPr>
      <w:r w:rsidRPr="003D1935">
        <w:t>Tangerang Selatan, .........................</w:t>
      </w:r>
      <w:r w:rsidR="00797D34">
        <w:t>.....</w:t>
      </w:r>
    </w:p>
    <w:p w14:paraId="5B633649" w14:textId="77777777" w:rsidR="00FA1E92" w:rsidRPr="003D1935" w:rsidRDefault="00FA1E92" w:rsidP="002F35BE">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3EBCE306" w14:textId="77777777" w:rsidR="009377B4" w:rsidRDefault="009377B4" w:rsidP="002F35BE">
      <w:pPr>
        <w:spacing w:line="360" w:lineRule="auto"/>
        <w:jc w:val="center"/>
      </w:pPr>
    </w:p>
    <w:p w14:paraId="325A4F13" w14:textId="78A7217E"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1A65A2">
        <w:trPr>
          <w:jc w:val="center"/>
        </w:trPr>
        <w:tc>
          <w:tcPr>
            <w:tcW w:w="3256" w:type="dxa"/>
          </w:tcPr>
          <w:p w14:paraId="01DBFADF" w14:textId="77777777" w:rsidR="009D3714" w:rsidRPr="003D1935" w:rsidRDefault="009D3714" w:rsidP="002F35BE">
            <w:pPr>
              <w:spacing w:line="360" w:lineRule="auto"/>
              <w:jc w:val="left"/>
            </w:pPr>
            <w:r w:rsidRPr="003D1935">
              <w:rPr>
                <w:u w:val="single"/>
              </w:rPr>
              <w:t>Elfi Fauziah, S.Si, M.Pd, M.Si.</w:t>
            </w:r>
          </w:p>
        </w:tc>
      </w:tr>
      <w:tr w:rsidR="009D3714" w:rsidRPr="003D1935" w14:paraId="2B4AFF09" w14:textId="77777777" w:rsidTr="001A65A2">
        <w:trPr>
          <w:jc w:val="center"/>
        </w:trPr>
        <w:tc>
          <w:tcPr>
            <w:tcW w:w="3256" w:type="dxa"/>
          </w:tcPr>
          <w:p w14:paraId="35FFA433" w14:textId="699B85C9" w:rsidR="006313AA" w:rsidRPr="003D1935" w:rsidRDefault="009D3714" w:rsidP="002F35BE">
            <w:pPr>
              <w:spacing w:line="360" w:lineRule="auto"/>
              <w:jc w:val="left"/>
            </w:pPr>
            <w:r w:rsidRPr="003D1935">
              <w:t>NIDN: 0404047406</w:t>
            </w:r>
          </w:p>
        </w:tc>
      </w:tr>
    </w:tbl>
    <w:p w14:paraId="1E2C3AC4" w14:textId="77777777" w:rsidR="00FA1E92" w:rsidRDefault="00FA1E92" w:rsidP="002F35BE">
      <w:pPr>
        <w:spacing w:line="360" w:lineRule="auto"/>
        <w:jc w:val="center"/>
      </w:pPr>
    </w:p>
    <w:p w14:paraId="7726D32F" w14:textId="119BB99B"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3D1935" w14:paraId="6473FA0E" w14:textId="77777777" w:rsidTr="0098437F">
        <w:trPr>
          <w:jc w:val="center"/>
        </w:trPr>
        <w:tc>
          <w:tcPr>
            <w:tcW w:w="4536" w:type="dxa"/>
          </w:tcPr>
          <w:p w14:paraId="49ABF21C" w14:textId="6AB38935" w:rsidR="00DC656E" w:rsidRPr="0098437F" w:rsidRDefault="0098437F" w:rsidP="0098437F">
            <w:pPr>
              <w:widowControl w:val="0"/>
              <w:spacing w:line="276" w:lineRule="auto"/>
              <w:jc w:val="left"/>
              <w:rPr>
                <w:bCs/>
                <w:szCs w:val="24"/>
                <w:u w:val="single"/>
              </w:rPr>
            </w:pPr>
            <w:r>
              <w:rPr>
                <w:bCs/>
                <w:szCs w:val="24"/>
                <w:u w:val="single"/>
                <w:lang w:val="en-US"/>
              </w:rPr>
              <w:t>Dr. Eng. Ahmad Musyafa, S.Kom., M.Kom.</w:t>
            </w:r>
          </w:p>
        </w:tc>
      </w:tr>
      <w:tr w:rsidR="00DC656E" w:rsidRPr="003D1935" w14:paraId="2F984254" w14:textId="77777777" w:rsidTr="0098437F">
        <w:trPr>
          <w:jc w:val="center"/>
        </w:trPr>
        <w:tc>
          <w:tcPr>
            <w:tcW w:w="4536" w:type="dxa"/>
          </w:tcPr>
          <w:p w14:paraId="504CDBC7" w14:textId="64278AEC" w:rsidR="00DC656E" w:rsidRPr="003D1935" w:rsidRDefault="00DC656E" w:rsidP="002F35BE">
            <w:pPr>
              <w:spacing w:line="360" w:lineRule="auto"/>
              <w:jc w:val="left"/>
            </w:pPr>
            <w:r w:rsidRPr="003D1935">
              <w:t xml:space="preserve">NIDN: </w:t>
            </w:r>
            <w:r w:rsidR="0098437F" w:rsidRPr="0098437F">
              <w:t>0425018609</w:t>
            </w:r>
          </w:p>
        </w:tc>
      </w:tr>
    </w:tbl>
    <w:p w14:paraId="683F3EC9" w14:textId="77777777" w:rsidR="0098437F" w:rsidRDefault="0098437F">
      <w:pPr>
        <w:spacing w:after="160"/>
        <w:jc w:val="left"/>
        <w:rPr>
          <w:rFonts w:eastAsiaTheme="majorEastAsia" w:cstheme="majorBidi"/>
          <w:b/>
          <w:i/>
          <w:iCs/>
          <w:szCs w:val="32"/>
        </w:rPr>
      </w:pPr>
      <w:bookmarkStart w:id="13" w:name="_Toc177131167"/>
      <w:r>
        <w:rPr>
          <w:i/>
          <w:iCs/>
        </w:rPr>
        <w:br w:type="page"/>
      </w:r>
    </w:p>
    <w:p w14:paraId="5C95D006" w14:textId="1EE592D9" w:rsidR="008F563E" w:rsidRPr="003D1935" w:rsidRDefault="008F563E" w:rsidP="00211549">
      <w:pPr>
        <w:pStyle w:val="Heading1"/>
        <w:spacing w:line="360" w:lineRule="auto"/>
      </w:pPr>
      <w:bookmarkStart w:id="14" w:name="_Toc211679412"/>
      <w:r w:rsidRPr="00305954">
        <w:rPr>
          <w:i/>
          <w:iCs/>
        </w:rPr>
        <w:lastRenderedPageBreak/>
        <w:t>ABSTRACT</w:t>
      </w:r>
      <w:bookmarkEnd w:id="13"/>
      <w:bookmarkEnd w:id="14"/>
    </w:p>
    <w:p w14:paraId="0870B766" w14:textId="77777777" w:rsidR="00B06FBE" w:rsidRDefault="00B06FBE" w:rsidP="00211549">
      <w:pPr>
        <w:spacing w:line="360" w:lineRule="auto"/>
        <w:jc w:val="left"/>
      </w:pPr>
    </w:p>
    <w:p w14:paraId="30D7A16D" w14:textId="77777777" w:rsidR="00BB4A37" w:rsidRDefault="00BB4A37" w:rsidP="00211549">
      <w:pPr>
        <w:spacing w:line="360" w:lineRule="auto"/>
        <w:jc w:val="left"/>
      </w:pPr>
    </w:p>
    <w:p w14:paraId="488C00E8" w14:textId="65B1C725" w:rsidR="00B264E9" w:rsidRDefault="00364302" w:rsidP="00211549">
      <w:pPr>
        <w:spacing w:line="360" w:lineRule="auto"/>
        <w:ind w:firstLine="567"/>
        <w:rPr>
          <w:i/>
          <w:iCs/>
          <w:color w:val="auto"/>
          <w:kern w:val="0"/>
          <w:szCs w:val="24"/>
          <w14:ligatures w14:val="none"/>
        </w:rPr>
      </w:pPr>
      <w:r w:rsidRPr="00171C1D">
        <w:rPr>
          <w:i/>
          <w:iCs/>
          <w:color w:val="auto"/>
          <w:kern w:val="0"/>
          <w:szCs w:val="24"/>
          <w14:ligatures w14:val="none"/>
        </w:rPr>
        <w:t>Early childhood development assessment is essential in education. However, manual methods are often inefficient and prone to subjectivity. To address this issue, a web-based system using the Analytical Hierarchy Process (AHP) was developed to support more objective decision-making.</w:t>
      </w:r>
      <w:r w:rsidR="00EE58DA">
        <w:rPr>
          <w:i/>
          <w:iCs/>
          <w:color w:val="auto"/>
          <w:kern w:val="0"/>
          <w:szCs w:val="24"/>
          <w14:ligatures w14:val="none"/>
        </w:rPr>
        <w:t xml:space="preserve"> </w:t>
      </w:r>
      <w:r w:rsidRPr="00171C1D">
        <w:rPr>
          <w:i/>
          <w:iCs/>
          <w:color w:val="auto"/>
          <w:kern w:val="0"/>
          <w:szCs w:val="24"/>
          <w14:ligatures w14:val="none"/>
        </w:rPr>
        <w:t>This study involves system analysis, design, implementation, and testing. AHP is applied to determine the weight of assessment criteria for more accurate results. The system is developed as a web application to enhance accessibility for users.</w:t>
      </w:r>
      <w:r w:rsidR="00EE58DA">
        <w:rPr>
          <w:i/>
          <w:iCs/>
          <w:color w:val="auto"/>
          <w:kern w:val="0"/>
          <w:szCs w:val="24"/>
          <w14:ligatures w14:val="none"/>
        </w:rPr>
        <w:t xml:space="preserve"> </w:t>
      </w:r>
      <w:r w:rsidRPr="00171C1D">
        <w:rPr>
          <w:i/>
          <w:iCs/>
          <w:color w:val="auto"/>
          <w:kern w:val="0"/>
          <w:szCs w:val="24"/>
          <w14:ligatures w14:val="none"/>
        </w:rPr>
        <w:t>Testing results show that the system successfully automates the assessment process, providing more consistent results than manual methods. Additionally, it reduces teachers' administrative workload and improves efficiency in processing child development data.</w:t>
      </w:r>
    </w:p>
    <w:p w14:paraId="1D27055B" w14:textId="77777777" w:rsidR="00BB4A37" w:rsidRPr="00364302" w:rsidRDefault="00BB4A37" w:rsidP="00211549">
      <w:pPr>
        <w:spacing w:line="360" w:lineRule="auto"/>
        <w:rPr>
          <w:i/>
          <w:iCs/>
          <w:color w:val="auto"/>
          <w:kern w:val="0"/>
          <w:szCs w:val="24"/>
          <w14:ligatures w14:val="none"/>
        </w:rPr>
      </w:pPr>
    </w:p>
    <w:p w14:paraId="5AC4619D" w14:textId="33A74AB2" w:rsidR="00364302" w:rsidRPr="00171C1D" w:rsidRDefault="00364302" w:rsidP="00211549">
      <w:pPr>
        <w:spacing w:line="360" w:lineRule="auto"/>
        <w:jc w:val="left"/>
        <w:rPr>
          <w:i/>
          <w:iCs/>
          <w:color w:val="auto"/>
          <w:kern w:val="0"/>
          <w:szCs w:val="24"/>
          <w14:ligatures w14:val="none"/>
        </w:rPr>
      </w:pPr>
      <w:r w:rsidRPr="00171C1D">
        <w:rPr>
          <w:b/>
          <w:bCs/>
          <w:i/>
          <w:iCs/>
          <w:color w:val="auto"/>
          <w:kern w:val="0"/>
          <w:szCs w:val="24"/>
          <w14:ligatures w14:val="none"/>
        </w:rPr>
        <w:t>Keywords</w:t>
      </w:r>
      <w:r w:rsidRPr="00171C1D">
        <w:rPr>
          <w:i/>
          <w:iCs/>
          <w:color w:val="auto"/>
          <w:kern w:val="0"/>
          <w:szCs w:val="24"/>
          <w14:ligatures w14:val="none"/>
        </w:rPr>
        <w:t xml:space="preserve">: </w:t>
      </w:r>
      <w:r w:rsidRPr="00171C1D">
        <w:rPr>
          <w:b/>
          <w:bCs/>
          <w:i/>
          <w:iCs/>
          <w:color w:val="auto"/>
          <w:kern w:val="0"/>
          <w:szCs w:val="24"/>
          <w14:ligatures w14:val="none"/>
        </w:rPr>
        <w:t>Child Assessment, AHP, Web-Based System, Kindegarten</w:t>
      </w:r>
    </w:p>
    <w:p w14:paraId="0BA2896A" w14:textId="537F78AA" w:rsidR="00B264E9" w:rsidRDefault="00B264E9">
      <w:pPr>
        <w:spacing w:after="160"/>
        <w:jc w:val="left"/>
      </w:pPr>
    </w:p>
    <w:p w14:paraId="1121D2A8" w14:textId="77777777" w:rsidR="003700F2" w:rsidRDefault="003700F2">
      <w:pPr>
        <w:spacing w:after="160"/>
        <w:jc w:val="left"/>
        <w:rPr>
          <w:rFonts w:eastAsiaTheme="majorEastAsia" w:cstheme="majorBidi"/>
          <w:b/>
          <w:szCs w:val="32"/>
        </w:rPr>
      </w:pPr>
      <w:bookmarkStart w:id="15" w:name="_Toc177131168"/>
      <w:r>
        <w:br w:type="page"/>
      </w:r>
    </w:p>
    <w:p w14:paraId="757E4DA5" w14:textId="6710F8B3" w:rsidR="00B264E9" w:rsidRDefault="00B264E9" w:rsidP="00BB4A37">
      <w:pPr>
        <w:pStyle w:val="Heading1"/>
        <w:spacing w:line="360" w:lineRule="auto"/>
      </w:pPr>
      <w:bookmarkStart w:id="16" w:name="_Toc211679413"/>
      <w:r w:rsidRPr="003D1935">
        <w:lastRenderedPageBreak/>
        <w:t>ABSTRAK</w:t>
      </w:r>
      <w:bookmarkEnd w:id="15"/>
      <w:bookmarkEnd w:id="16"/>
    </w:p>
    <w:p w14:paraId="01FB00DB" w14:textId="77777777" w:rsidR="00BB4A37" w:rsidRDefault="00BB4A37" w:rsidP="00BB4A37">
      <w:pPr>
        <w:spacing w:line="360" w:lineRule="auto"/>
      </w:pPr>
    </w:p>
    <w:p w14:paraId="7636A537" w14:textId="77777777" w:rsidR="00BB4A37" w:rsidRPr="00BB4A37" w:rsidRDefault="00BB4A37" w:rsidP="00BB4A37">
      <w:pPr>
        <w:spacing w:line="360" w:lineRule="auto"/>
      </w:pPr>
    </w:p>
    <w:p w14:paraId="056D4A0F" w14:textId="1BD5E39A" w:rsidR="00364302" w:rsidRDefault="00364302" w:rsidP="00BB4A37">
      <w:pPr>
        <w:spacing w:line="360" w:lineRule="auto"/>
        <w:ind w:firstLine="567"/>
        <w:rPr>
          <w:color w:val="auto"/>
          <w:kern w:val="0"/>
          <w:szCs w:val="24"/>
          <w14:ligatures w14:val="none"/>
        </w:rPr>
      </w:pPr>
      <w:r w:rsidRPr="00171C1D">
        <w:rPr>
          <w:color w:val="auto"/>
          <w:kern w:val="0"/>
          <w:szCs w:val="24"/>
          <w14:ligatures w14:val="none"/>
        </w:rPr>
        <w:t xml:space="preserve">Penilaian perkembangan anak usia dini sangat penting dalam pendidikan. Namun, metode manual yang digunakan sering kali kurang efisien dan rentan terhadap subjektivitas. Untuk mengatasi masalah ini, dikembangkan sistem berbasis web dengan metode </w:t>
      </w:r>
      <w:r w:rsidRPr="0019623A">
        <w:rPr>
          <w:i/>
          <w:iCs/>
          <w:color w:val="auto"/>
          <w:kern w:val="0"/>
          <w:szCs w:val="24"/>
          <w14:ligatures w14:val="none"/>
        </w:rPr>
        <w:t>Analytical Hierarchy Process</w:t>
      </w:r>
      <w:r w:rsidRPr="00171C1D">
        <w:rPr>
          <w:color w:val="auto"/>
          <w:kern w:val="0"/>
          <w:szCs w:val="24"/>
          <w14:ligatures w14:val="none"/>
        </w:rPr>
        <w:t xml:space="preserve"> (AHP) guna membantu pengambilan keputusan yang lebih objektif.</w:t>
      </w:r>
      <w:r w:rsidR="006B2A34">
        <w:rPr>
          <w:color w:val="auto"/>
          <w:kern w:val="0"/>
          <w:szCs w:val="24"/>
          <w14:ligatures w14:val="none"/>
        </w:rPr>
        <w:t xml:space="preserve"> </w:t>
      </w:r>
      <w:r w:rsidRPr="00171C1D">
        <w:rPr>
          <w:color w:val="auto"/>
          <w:kern w:val="0"/>
          <w:szCs w:val="24"/>
          <w14:ligatures w14:val="none"/>
        </w:rPr>
        <w:t>Penelitian ini mencakup analisis kebutuhan, perancangan, implementasi, dan pengujian sistem. Metode AHP digunakan untuk menentukan bobot kriteria penilaian agar hasil lebih akurat. Sistem dikembangkan menggunakan teknologi berbasis web agar mudah diakses oleh pengguna.</w:t>
      </w:r>
      <w:r w:rsidR="006B2A34">
        <w:rPr>
          <w:color w:val="auto"/>
          <w:kern w:val="0"/>
          <w:szCs w:val="24"/>
          <w14:ligatures w14:val="none"/>
        </w:rPr>
        <w:t xml:space="preserve"> </w:t>
      </w:r>
      <w:r w:rsidRPr="00171C1D">
        <w:rPr>
          <w:color w:val="auto"/>
          <w:kern w:val="0"/>
          <w:szCs w:val="24"/>
          <w14:ligatures w14:val="none"/>
        </w:rPr>
        <w:t>Hasil pengujian menunjukkan bahwa sistem mampu mengotomatisasi proses penilaian dengan hasil yang lebih konsisten dibandingkan metode manual. Selain itu, sistem membantu mengurangi beban administrasi guru dan meningkatkan efisiensi dalam pengolahan data perkembangan anak.</w:t>
      </w:r>
    </w:p>
    <w:p w14:paraId="6C17982B" w14:textId="77777777" w:rsidR="00BB4A37" w:rsidRPr="00171C1D" w:rsidRDefault="00BB4A37" w:rsidP="00BB4A37">
      <w:pPr>
        <w:spacing w:line="360" w:lineRule="auto"/>
        <w:rPr>
          <w:color w:val="auto"/>
          <w:kern w:val="0"/>
          <w:szCs w:val="24"/>
          <w14:ligatures w14:val="none"/>
        </w:rPr>
      </w:pPr>
    </w:p>
    <w:p w14:paraId="4CBED812" w14:textId="77777777" w:rsidR="00364302" w:rsidRPr="00171C1D" w:rsidRDefault="00364302" w:rsidP="00BB4A37">
      <w:pPr>
        <w:spacing w:line="360" w:lineRule="auto"/>
        <w:rPr>
          <w:color w:val="auto"/>
          <w:kern w:val="0"/>
          <w:szCs w:val="24"/>
          <w14:ligatures w14:val="none"/>
        </w:rPr>
      </w:pPr>
      <w:r w:rsidRPr="00171C1D">
        <w:rPr>
          <w:b/>
          <w:bCs/>
          <w:color w:val="auto"/>
          <w:kern w:val="0"/>
          <w:szCs w:val="24"/>
          <w14:ligatures w14:val="none"/>
        </w:rPr>
        <w:t>Kata Kunci</w:t>
      </w:r>
      <w:r w:rsidRPr="00171C1D">
        <w:rPr>
          <w:color w:val="auto"/>
          <w:kern w:val="0"/>
          <w:szCs w:val="24"/>
          <w14:ligatures w14:val="none"/>
        </w:rPr>
        <w:t xml:space="preserve">: </w:t>
      </w:r>
      <w:r w:rsidRPr="00171C1D">
        <w:rPr>
          <w:b/>
          <w:bCs/>
          <w:color w:val="auto"/>
          <w:kern w:val="0"/>
          <w:szCs w:val="24"/>
          <w14:ligatures w14:val="none"/>
        </w:rPr>
        <w:t>Penilaian Anak, AHP, Sistem Berbasis Web, TK</w:t>
      </w:r>
    </w:p>
    <w:p w14:paraId="09759E3E" w14:textId="77777777" w:rsidR="00B264E9" w:rsidRDefault="00B264E9" w:rsidP="0032028C">
      <w:pPr>
        <w:spacing w:line="480" w:lineRule="auto"/>
        <w:jc w:val="left"/>
      </w:pPr>
    </w:p>
    <w:p w14:paraId="5E17246F" w14:textId="3BF76A61" w:rsidR="00B264E9" w:rsidRPr="003871D8" w:rsidRDefault="00B264E9" w:rsidP="00A97739">
      <w:pPr>
        <w:spacing w:after="160" w:line="360" w:lineRule="auto"/>
        <w:jc w:val="left"/>
      </w:pPr>
      <w:r>
        <w:br w:type="page"/>
      </w:r>
    </w:p>
    <w:p w14:paraId="48237578" w14:textId="585E8BC4" w:rsidR="003C5758" w:rsidRDefault="008F563E" w:rsidP="00DD298D">
      <w:pPr>
        <w:pStyle w:val="Heading1"/>
        <w:tabs>
          <w:tab w:val="left" w:pos="1553"/>
          <w:tab w:val="center" w:pos="3968"/>
        </w:tabs>
        <w:spacing w:line="360" w:lineRule="auto"/>
      </w:pPr>
      <w:bookmarkStart w:id="17" w:name="_Toc177131169"/>
      <w:bookmarkStart w:id="18" w:name="_Toc211679414"/>
      <w:r w:rsidRPr="003D1935">
        <w:lastRenderedPageBreak/>
        <w:t>KATA PENGANTAR</w:t>
      </w:r>
      <w:bookmarkEnd w:id="17"/>
      <w:bookmarkEnd w:id="18"/>
    </w:p>
    <w:p w14:paraId="4A636DB3" w14:textId="77777777" w:rsidR="00DD298D" w:rsidRPr="00DD298D" w:rsidRDefault="00DD298D" w:rsidP="00DD298D">
      <w:pPr>
        <w:spacing w:line="360" w:lineRule="auto"/>
      </w:pPr>
    </w:p>
    <w:p w14:paraId="055E4C2D" w14:textId="77777777" w:rsidR="00B25AA7" w:rsidRDefault="00B25AA7" w:rsidP="00B25AA7">
      <w:pPr>
        <w:spacing w:line="360" w:lineRule="auto"/>
        <w:ind w:firstLine="567"/>
      </w:pPr>
      <w:r w:rsidRPr="00A837E4">
        <w:rPr>
          <w:rFonts w:cs="Times New Roman"/>
          <w:szCs w:val="24"/>
        </w:rPr>
        <w:t>Puji syukur kehadirat Allah Subhanahu Wa Ta'ala atas rahmat, taufik, dan hidayah-Nya. Shalawat serta salam semoga senantiasa tercurah kepada Nabi Muhammad Shallallahu 'alaihi wa sallam, sehingga penulis dapat menyelesaikan laporan skripsi ini yang berjudul</w:t>
      </w:r>
      <w:r>
        <w:rPr>
          <w:rFonts w:cs="Times New Roman"/>
          <w:b/>
          <w:bCs/>
          <w:szCs w:val="24"/>
        </w:rPr>
        <w:t xml:space="preserve"> </w:t>
      </w:r>
      <w:r>
        <w:rPr>
          <w:b/>
          <w:bCs/>
        </w:rPr>
        <w:t>“</w:t>
      </w:r>
      <w:r w:rsidRPr="00370ADB">
        <w:rPr>
          <w:rFonts w:cs="Times New Roman"/>
          <w:b/>
          <w:bCs/>
          <w:szCs w:val="24"/>
        </w:rPr>
        <w:t xml:space="preserve">IMPLEMENTASI METODE </w:t>
      </w:r>
      <w:r>
        <w:rPr>
          <w:rFonts w:cs="Times New Roman"/>
          <w:b/>
          <w:bCs/>
          <w:szCs w:val="24"/>
        </w:rPr>
        <w:t>AHP BERBASIS WEB UNTUK PENILAIAN HASIL BELAJAR SISWA TK</w:t>
      </w:r>
      <w:r>
        <w:rPr>
          <w:b/>
          <w:bCs/>
        </w:rPr>
        <w:t>”</w:t>
      </w:r>
      <w:r>
        <w:t xml:space="preserve">. </w:t>
      </w:r>
    </w:p>
    <w:p w14:paraId="0D9D1505" w14:textId="77777777" w:rsidR="00B25AA7" w:rsidRPr="003D1935" w:rsidRDefault="00B25AA7" w:rsidP="00B25AA7">
      <w:pPr>
        <w:spacing w:line="360" w:lineRule="auto"/>
        <w:ind w:firstLine="567"/>
      </w:pPr>
      <w:r w:rsidRPr="0057175F">
        <w:t xml:space="preserve">Skripsi ini disusun untuk </w:t>
      </w:r>
      <w:r w:rsidRPr="00A837E4">
        <w:t>memenuhi syarat kelulusan program studi S1 Teknik Informatika di Universitas Pamulang.</w:t>
      </w:r>
    </w:p>
    <w:p w14:paraId="5E3C1CE8" w14:textId="77777777" w:rsidR="00B25AA7" w:rsidRPr="00042D60" w:rsidRDefault="00B25AA7" w:rsidP="00B25AA7">
      <w:pPr>
        <w:spacing w:line="360" w:lineRule="auto"/>
        <w:ind w:firstLine="567"/>
      </w:pPr>
      <w:r w:rsidRPr="0057175F">
        <w:t>Penulis mengucapkan terima kasih kepada</w:t>
      </w:r>
      <w:r w:rsidRPr="003D1935">
        <w:t>:</w:t>
      </w:r>
    </w:p>
    <w:p w14:paraId="432DE40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D9399B">
        <w:rPr>
          <w:b/>
          <w:bCs/>
        </w:rPr>
        <w:t>Dr.</w:t>
      </w:r>
      <w:r>
        <w:rPr>
          <w:b/>
          <w:bCs/>
        </w:rPr>
        <w:t xml:space="preserve"> </w:t>
      </w:r>
      <w:r w:rsidRPr="00D9399B">
        <w:rPr>
          <w:b/>
          <w:bCs/>
        </w:rPr>
        <w:t>Pranoto</w:t>
      </w:r>
      <w:r>
        <w:rPr>
          <w:b/>
          <w:bCs/>
        </w:rPr>
        <w:t xml:space="preserve">, </w:t>
      </w:r>
      <w:r w:rsidRPr="00D9399B">
        <w:rPr>
          <w:b/>
          <w:bCs/>
        </w:rPr>
        <w:t>S.E.,</w:t>
      </w:r>
      <w:r>
        <w:rPr>
          <w:b/>
          <w:bCs/>
        </w:rPr>
        <w:t xml:space="preserve"> </w:t>
      </w:r>
      <w:r w:rsidRPr="00D9399B">
        <w:rPr>
          <w:b/>
          <w:bCs/>
        </w:rPr>
        <w:t>M.M</w:t>
      </w:r>
      <w:r>
        <w:rPr>
          <w:b/>
          <w:bCs/>
        </w:rPr>
        <w:t>.</w:t>
      </w:r>
      <w:r w:rsidRPr="003D1935">
        <w:rPr>
          <w:b/>
          <w:bCs/>
        </w:rPr>
        <w:t>,</w:t>
      </w:r>
      <w:r w:rsidRPr="003D1935">
        <w:t xml:space="preserve"> selaku Ketua Yayasan Sasmita Jaya.</w:t>
      </w:r>
    </w:p>
    <w:p w14:paraId="52926C30" w14:textId="77777777" w:rsidR="00B25AA7" w:rsidRPr="003D1935" w:rsidRDefault="00B25AA7" w:rsidP="00B25AA7">
      <w:pPr>
        <w:pStyle w:val="ListParagraph"/>
        <w:numPr>
          <w:ilvl w:val="0"/>
          <w:numId w:val="2"/>
        </w:numPr>
        <w:spacing w:line="360" w:lineRule="auto"/>
        <w:ind w:left="964" w:hanging="397"/>
        <w:rPr>
          <w:b/>
          <w:bCs/>
        </w:rPr>
      </w:pPr>
      <w:r w:rsidRPr="003D1935">
        <w:t>Bapak</w:t>
      </w:r>
      <w:r w:rsidRPr="003D1935">
        <w:rPr>
          <w:b/>
          <w:bCs/>
        </w:rPr>
        <w:t xml:space="preserve"> </w:t>
      </w:r>
      <w:r>
        <w:rPr>
          <w:b/>
          <w:lang w:val="en-GB"/>
        </w:rPr>
        <w:t xml:space="preserve">Dr. E Nurzaman AM., M.M., M.Si. </w:t>
      </w:r>
      <w:r w:rsidRPr="003D1935">
        <w:t>selaku</w:t>
      </w:r>
      <w:r>
        <w:t xml:space="preserve"> </w:t>
      </w:r>
      <w:r w:rsidRPr="003D1935">
        <w:t>Rektor Universitas Pamulang.</w:t>
      </w:r>
    </w:p>
    <w:p w14:paraId="564D4062" w14:textId="77777777" w:rsidR="00B25AA7" w:rsidRPr="003D1935" w:rsidRDefault="00B25AA7" w:rsidP="00B25AA7">
      <w:pPr>
        <w:pStyle w:val="ListParagraph"/>
        <w:numPr>
          <w:ilvl w:val="0"/>
          <w:numId w:val="2"/>
        </w:numPr>
        <w:spacing w:line="360" w:lineRule="auto"/>
        <w:ind w:left="964" w:hanging="397"/>
        <w:rPr>
          <w:b/>
          <w:bCs/>
        </w:rPr>
      </w:pPr>
      <w:r w:rsidRPr="003D1935">
        <w:t>Bapak</w:t>
      </w:r>
      <w:r>
        <w:t xml:space="preserve"> </w:t>
      </w:r>
      <w:r w:rsidRPr="00A837E4">
        <w:rPr>
          <w:b/>
          <w:bCs/>
          <w:lang w:val="en-US"/>
        </w:rPr>
        <w:t>Yan Mitha Djaksana, S.</w:t>
      </w:r>
      <w:r>
        <w:rPr>
          <w:b/>
          <w:bCs/>
          <w:lang w:val="en-US"/>
        </w:rPr>
        <w:t>K</w:t>
      </w:r>
      <w:r w:rsidRPr="00A837E4">
        <w:rPr>
          <w:b/>
          <w:bCs/>
          <w:lang w:val="en-US"/>
        </w:rPr>
        <w:t>om., M.Kom.,</w:t>
      </w:r>
      <w:r>
        <w:rPr>
          <w:lang w:val="en-US"/>
        </w:rPr>
        <w:t xml:space="preserve"> </w:t>
      </w:r>
      <w:r w:rsidRPr="003D1935">
        <w:t>selaku Dekan Fakultas Teknik Universitas Pamulang.</w:t>
      </w:r>
    </w:p>
    <w:p w14:paraId="6CABCC5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A837E4">
        <w:rPr>
          <w:b/>
          <w:bCs/>
          <w:lang w:val="en-US"/>
        </w:rPr>
        <w:t>Dr. Eng. Ahmad Musyafa, S.Kom., M.Kom.,</w:t>
      </w:r>
      <w:r>
        <w:rPr>
          <w:lang w:val="en-US"/>
        </w:rPr>
        <w:t xml:space="preserve"> </w:t>
      </w:r>
      <w:r w:rsidRPr="003D1935">
        <w:t>selaku Ketua Program Studi Teknik Informatika Universitas Pamulang.</w:t>
      </w:r>
    </w:p>
    <w:p w14:paraId="15CBE0AF" w14:textId="40A86368" w:rsidR="00B25AA7" w:rsidRPr="003D1935" w:rsidRDefault="00B25AA7" w:rsidP="00B25AA7">
      <w:pPr>
        <w:pStyle w:val="ListParagraph"/>
        <w:numPr>
          <w:ilvl w:val="0"/>
          <w:numId w:val="2"/>
        </w:numPr>
        <w:spacing w:line="360" w:lineRule="auto"/>
        <w:ind w:left="964" w:hanging="397"/>
        <w:rPr>
          <w:b/>
          <w:bCs/>
        </w:rPr>
      </w:pPr>
      <w:r>
        <w:rPr>
          <w:lang w:val="en-US"/>
        </w:rPr>
        <w:t xml:space="preserve">Bapak </w:t>
      </w:r>
      <w:r w:rsidRPr="002A6B93">
        <w:rPr>
          <w:b/>
          <w:bCs/>
        </w:rPr>
        <w:t>Ahmad Fauzi</w:t>
      </w:r>
      <w:r w:rsidR="005F3A59" w:rsidRPr="00A837E4">
        <w:rPr>
          <w:b/>
          <w:bCs/>
          <w:lang w:val="en-US"/>
        </w:rPr>
        <w:t xml:space="preserve">, S.Kom., </w:t>
      </w:r>
      <w:r w:rsidRPr="002A6B93">
        <w:rPr>
          <w:b/>
          <w:bCs/>
        </w:rPr>
        <w:t>M.Kom.</w:t>
      </w:r>
      <w:r w:rsidRPr="00A837E4">
        <w:rPr>
          <w:b/>
          <w:bCs/>
          <w:lang w:val="en-US"/>
        </w:rPr>
        <w:t>,</w:t>
      </w:r>
      <w:r w:rsidRPr="003D1935">
        <w:t xml:space="preserve"> selaku Dosen Pembimbing.</w:t>
      </w:r>
    </w:p>
    <w:p w14:paraId="49774568" w14:textId="77777777" w:rsidR="00B25AA7" w:rsidRPr="003D1935" w:rsidRDefault="00B25AA7" w:rsidP="00B25AA7">
      <w:pPr>
        <w:pStyle w:val="ListParagraph"/>
        <w:numPr>
          <w:ilvl w:val="0"/>
          <w:numId w:val="2"/>
        </w:numPr>
        <w:spacing w:line="360" w:lineRule="auto"/>
        <w:ind w:left="964" w:hanging="397"/>
        <w:rPr>
          <w:b/>
          <w:bCs/>
        </w:rPr>
      </w:pPr>
      <w:r w:rsidRPr="003D1935">
        <w:t xml:space="preserve">Kedua </w:t>
      </w:r>
      <w:r>
        <w:rPr>
          <w:b/>
          <w:bCs/>
        </w:rPr>
        <w:t>o</w:t>
      </w:r>
      <w:r w:rsidRPr="003D1935">
        <w:rPr>
          <w:b/>
          <w:bCs/>
        </w:rPr>
        <w:t xml:space="preserve">rang </w:t>
      </w:r>
      <w:r>
        <w:rPr>
          <w:b/>
          <w:bCs/>
        </w:rPr>
        <w:t>t</w:t>
      </w:r>
      <w:r w:rsidRPr="003D1935">
        <w:rPr>
          <w:b/>
          <w:bCs/>
        </w:rPr>
        <w:t>ua</w:t>
      </w:r>
      <w:r>
        <w:rPr>
          <w:b/>
          <w:bCs/>
        </w:rPr>
        <w:t>, k</w:t>
      </w:r>
      <w:r w:rsidRPr="00435D92">
        <w:rPr>
          <w:b/>
          <w:bCs/>
        </w:rPr>
        <w:t>erabat</w:t>
      </w:r>
      <w:r>
        <w:t xml:space="preserve"> dan </w:t>
      </w:r>
      <w:r>
        <w:rPr>
          <w:b/>
          <w:bCs/>
        </w:rPr>
        <w:t>s</w:t>
      </w:r>
      <w:r w:rsidRPr="00435D92">
        <w:rPr>
          <w:b/>
          <w:bCs/>
        </w:rPr>
        <w:t>ahabat</w:t>
      </w:r>
      <w:r w:rsidRPr="00FD3B0C">
        <w:t>,</w:t>
      </w:r>
      <w:r>
        <w:t xml:space="preserve"> </w:t>
      </w:r>
      <w:r w:rsidRPr="00435D92">
        <w:t xml:space="preserve">serta </w:t>
      </w:r>
      <w:r w:rsidRPr="00435D92">
        <w:rPr>
          <w:b/>
          <w:bCs/>
        </w:rPr>
        <w:t>teman-teman</w:t>
      </w:r>
      <w:r w:rsidRPr="003D1935">
        <w:t xml:space="preserve"> yang</w:t>
      </w:r>
      <w:r w:rsidRPr="00D859AF">
        <w:t xml:space="preserve"> selalu mendoakan dan mendukung.</w:t>
      </w:r>
      <w:r w:rsidRPr="003D1935">
        <w:t xml:space="preserve"> </w:t>
      </w:r>
    </w:p>
    <w:p w14:paraId="7FAE8A95" w14:textId="77777777" w:rsidR="00B25AA7" w:rsidRDefault="00B25AA7" w:rsidP="00B25AA7">
      <w:pPr>
        <w:spacing w:line="360" w:lineRule="auto"/>
        <w:ind w:firstLine="567"/>
      </w:pPr>
      <w:r w:rsidRPr="00A837E4">
        <w:t>Semoga Allah SWT membalas segala kebaikan. Penulis menyadari skripsi ini masih jauh dari sempurna dan berharap dapat bermanfaat bagi pembaca.</w:t>
      </w:r>
    </w:p>
    <w:p w14:paraId="6607743B" w14:textId="77777777" w:rsidR="00B25AA7" w:rsidRPr="003D1935" w:rsidRDefault="00B25AA7" w:rsidP="00B25AA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B25AA7" w:rsidRPr="003D1935" w14:paraId="56C7818B" w14:textId="77777777" w:rsidTr="001A65A2">
        <w:trPr>
          <w:jc w:val="right"/>
        </w:trPr>
        <w:tc>
          <w:tcPr>
            <w:tcW w:w="4248" w:type="dxa"/>
          </w:tcPr>
          <w:p w14:paraId="4702F03F" w14:textId="77777777" w:rsidR="00B25AA7" w:rsidRPr="003D1935" w:rsidRDefault="00B25AA7" w:rsidP="00B25AA7">
            <w:pPr>
              <w:spacing w:line="360" w:lineRule="auto"/>
              <w:jc w:val="right"/>
            </w:pPr>
            <w:r w:rsidRPr="003D1935">
              <w:t xml:space="preserve">Tangerang Selatan, </w:t>
            </w:r>
            <w:r>
              <w:t>4</w:t>
            </w:r>
            <w:r w:rsidRPr="003D1935">
              <w:t xml:space="preserve"> </w:t>
            </w:r>
            <w:r>
              <w:t xml:space="preserve">Desember </w:t>
            </w:r>
            <w:r w:rsidRPr="003D1935">
              <w:t>202</w:t>
            </w:r>
            <w:r>
              <w:t>4</w:t>
            </w:r>
          </w:p>
        </w:tc>
      </w:tr>
      <w:tr w:rsidR="00B25AA7" w:rsidRPr="003D1935" w14:paraId="3AFCE521" w14:textId="77777777" w:rsidTr="001A65A2">
        <w:trPr>
          <w:jc w:val="right"/>
        </w:trPr>
        <w:tc>
          <w:tcPr>
            <w:tcW w:w="4248" w:type="dxa"/>
          </w:tcPr>
          <w:p w14:paraId="3EC19779" w14:textId="77777777" w:rsidR="00B25AA7" w:rsidRDefault="00B25AA7" w:rsidP="00B25AA7">
            <w:pPr>
              <w:spacing w:line="360" w:lineRule="auto"/>
              <w:jc w:val="right"/>
            </w:pPr>
          </w:p>
          <w:p w14:paraId="23DCDEF7" w14:textId="77777777" w:rsidR="00B25AA7" w:rsidRDefault="00B25AA7" w:rsidP="00B25AA7">
            <w:pPr>
              <w:spacing w:line="360" w:lineRule="auto"/>
              <w:jc w:val="right"/>
            </w:pPr>
          </w:p>
          <w:p w14:paraId="5D738E27" w14:textId="77777777" w:rsidR="00720ED1" w:rsidRDefault="00720ED1" w:rsidP="00B25AA7">
            <w:pPr>
              <w:spacing w:line="360" w:lineRule="auto"/>
              <w:jc w:val="right"/>
            </w:pPr>
          </w:p>
          <w:p w14:paraId="6B6273AF" w14:textId="77777777" w:rsidR="00B25AA7" w:rsidRPr="003D1935" w:rsidRDefault="00B25AA7" w:rsidP="00B25AA7">
            <w:pPr>
              <w:spacing w:line="360" w:lineRule="auto"/>
              <w:jc w:val="right"/>
            </w:pPr>
            <w:r>
              <w:t>Muyassar Ahmad Taqy</w:t>
            </w:r>
          </w:p>
        </w:tc>
      </w:tr>
    </w:tbl>
    <w:p w14:paraId="51CDAE51" w14:textId="36952267" w:rsidR="00477A32" w:rsidRDefault="00477A32" w:rsidP="002F35BE">
      <w:pPr>
        <w:spacing w:line="360" w:lineRule="auto"/>
      </w:pPr>
    </w:p>
    <w:p w14:paraId="125591E0" w14:textId="77777777" w:rsidR="00477A32" w:rsidRDefault="00477A32">
      <w:pPr>
        <w:spacing w:after="160"/>
        <w:jc w:val="left"/>
      </w:pPr>
      <w:r>
        <w:br w:type="page"/>
      </w:r>
    </w:p>
    <w:bookmarkStart w:id="19" w:name="_Toc211679415" w:displacedByCustomXml="next"/>
    <w:sdt>
      <w:sdtPr>
        <w:rPr>
          <w:rFonts w:eastAsiaTheme="minorEastAsia" w:cstheme="minorBidi"/>
          <w:b w:val="0"/>
          <w:szCs w:val="22"/>
        </w:rPr>
        <w:id w:val="789171966"/>
        <w:docPartObj>
          <w:docPartGallery w:val="Table of Contents"/>
          <w:docPartUnique/>
        </w:docPartObj>
      </w:sdtPr>
      <w:sdtEndPr>
        <w:rPr>
          <w:bCs/>
          <w:noProof/>
        </w:rPr>
      </w:sdtEndPr>
      <w:sdtContent>
        <w:p w14:paraId="185A1596" w14:textId="4D58990B" w:rsidR="00477A32" w:rsidRDefault="00477A32" w:rsidP="00196BFD">
          <w:pPr>
            <w:pStyle w:val="Heading1"/>
            <w:spacing w:line="360" w:lineRule="auto"/>
            <w:rPr>
              <w:rStyle w:val="Heading1Char"/>
              <w:b/>
              <w:bCs/>
            </w:rPr>
          </w:pPr>
          <w:r w:rsidRPr="00364302">
            <w:rPr>
              <w:rStyle w:val="Heading1Char"/>
              <w:b/>
              <w:bCs/>
            </w:rPr>
            <w:t>DAFTAR ISI</w:t>
          </w:r>
          <w:bookmarkEnd w:id="19"/>
        </w:p>
        <w:p w14:paraId="6A835DAD" w14:textId="77777777" w:rsidR="00C95889" w:rsidRPr="00C95889" w:rsidRDefault="00C95889" w:rsidP="00196BFD">
          <w:pPr>
            <w:spacing w:line="360" w:lineRule="auto"/>
          </w:pPr>
        </w:p>
        <w:p w14:paraId="6F0645F6" w14:textId="77777777" w:rsidR="00B46ACC" w:rsidRPr="00477A32" w:rsidRDefault="00B46ACC" w:rsidP="00196BFD">
          <w:pPr>
            <w:spacing w:line="360" w:lineRule="auto"/>
          </w:pPr>
        </w:p>
        <w:p w14:paraId="0E3864CD" w14:textId="592C91AE" w:rsidR="00F70971" w:rsidRDefault="00477A32" w:rsidP="00196BFD">
          <w:pPr>
            <w:pStyle w:val="TOC1"/>
            <w:tabs>
              <w:tab w:val="right" w:leader="dot" w:pos="7927"/>
            </w:tabs>
            <w:spacing w:line="360" w:lineRule="auto"/>
            <w:rPr>
              <w:rFonts w:asciiTheme="minorHAnsi" w:hAnsiTheme="minorHAnsi"/>
              <w:noProof/>
              <w:color w:val="auto"/>
              <w:szCs w:val="24"/>
              <w:lang w:eastAsia="id-ID"/>
            </w:rPr>
          </w:pPr>
          <w:r>
            <w:fldChar w:fldCharType="begin"/>
          </w:r>
          <w:r>
            <w:instrText xml:space="preserve"> TOC \o "1-3" \h \z \u </w:instrText>
          </w:r>
          <w:r>
            <w:fldChar w:fldCharType="separate"/>
          </w:r>
          <w:hyperlink w:anchor="_Toc211679407" w:history="1">
            <w:r w:rsidR="007B67A3">
              <w:rPr>
                <w:rStyle w:val="Hyperlink"/>
                <w:noProof/>
              </w:rPr>
              <w:t>LEMBAR JUDUL</w:t>
            </w:r>
            <w:r w:rsidR="00F70971">
              <w:rPr>
                <w:noProof/>
                <w:webHidden/>
              </w:rPr>
              <w:tab/>
            </w:r>
            <w:r w:rsidR="00F70971">
              <w:rPr>
                <w:noProof/>
                <w:webHidden/>
              </w:rPr>
              <w:fldChar w:fldCharType="begin"/>
            </w:r>
            <w:r w:rsidR="00F70971">
              <w:rPr>
                <w:noProof/>
                <w:webHidden/>
              </w:rPr>
              <w:instrText xml:space="preserve"> PAGEREF _Toc211679407 \h </w:instrText>
            </w:r>
            <w:r w:rsidR="00F70971">
              <w:rPr>
                <w:noProof/>
                <w:webHidden/>
              </w:rPr>
            </w:r>
            <w:r w:rsidR="00F70971">
              <w:rPr>
                <w:noProof/>
                <w:webHidden/>
              </w:rPr>
              <w:fldChar w:fldCharType="separate"/>
            </w:r>
            <w:r w:rsidR="00A34872">
              <w:rPr>
                <w:noProof/>
                <w:webHidden/>
              </w:rPr>
              <w:t>i</w:t>
            </w:r>
            <w:r w:rsidR="00F70971">
              <w:rPr>
                <w:noProof/>
                <w:webHidden/>
              </w:rPr>
              <w:fldChar w:fldCharType="end"/>
            </w:r>
          </w:hyperlink>
        </w:p>
        <w:p w14:paraId="54A2F70F" w14:textId="3E7F32A3"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09" w:history="1">
            <w:r w:rsidRPr="0000191B">
              <w:rPr>
                <w:rStyle w:val="Hyperlink"/>
                <w:noProof/>
              </w:rPr>
              <w:t>LEMBAR PERNYATAAN</w:t>
            </w:r>
            <w:r>
              <w:rPr>
                <w:noProof/>
                <w:webHidden/>
              </w:rPr>
              <w:tab/>
            </w:r>
            <w:r>
              <w:rPr>
                <w:noProof/>
                <w:webHidden/>
              </w:rPr>
              <w:fldChar w:fldCharType="begin"/>
            </w:r>
            <w:r>
              <w:rPr>
                <w:noProof/>
                <w:webHidden/>
              </w:rPr>
              <w:instrText xml:space="preserve"> PAGEREF _Toc211679409 \h </w:instrText>
            </w:r>
            <w:r>
              <w:rPr>
                <w:noProof/>
                <w:webHidden/>
              </w:rPr>
            </w:r>
            <w:r>
              <w:rPr>
                <w:noProof/>
                <w:webHidden/>
              </w:rPr>
              <w:fldChar w:fldCharType="separate"/>
            </w:r>
            <w:r w:rsidR="00A34872">
              <w:rPr>
                <w:noProof/>
                <w:webHidden/>
              </w:rPr>
              <w:t>iii</w:t>
            </w:r>
            <w:r>
              <w:rPr>
                <w:noProof/>
                <w:webHidden/>
              </w:rPr>
              <w:fldChar w:fldCharType="end"/>
            </w:r>
          </w:hyperlink>
        </w:p>
        <w:p w14:paraId="0AECE500" w14:textId="47B83A16"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0" w:history="1">
            <w:r w:rsidRPr="0000191B">
              <w:rPr>
                <w:rStyle w:val="Hyperlink"/>
                <w:noProof/>
              </w:rPr>
              <w:t>LEMBAR PERSETUJUAN</w:t>
            </w:r>
            <w:r>
              <w:rPr>
                <w:noProof/>
                <w:webHidden/>
              </w:rPr>
              <w:tab/>
            </w:r>
            <w:r>
              <w:rPr>
                <w:noProof/>
                <w:webHidden/>
              </w:rPr>
              <w:fldChar w:fldCharType="begin"/>
            </w:r>
            <w:r>
              <w:rPr>
                <w:noProof/>
                <w:webHidden/>
              </w:rPr>
              <w:instrText xml:space="preserve"> PAGEREF _Toc211679410 \h </w:instrText>
            </w:r>
            <w:r>
              <w:rPr>
                <w:noProof/>
                <w:webHidden/>
              </w:rPr>
            </w:r>
            <w:r>
              <w:rPr>
                <w:noProof/>
                <w:webHidden/>
              </w:rPr>
              <w:fldChar w:fldCharType="separate"/>
            </w:r>
            <w:r w:rsidR="00A34872">
              <w:rPr>
                <w:noProof/>
                <w:webHidden/>
              </w:rPr>
              <w:t>iv</w:t>
            </w:r>
            <w:r>
              <w:rPr>
                <w:noProof/>
                <w:webHidden/>
              </w:rPr>
              <w:fldChar w:fldCharType="end"/>
            </w:r>
          </w:hyperlink>
        </w:p>
        <w:p w14:paraId="3D19EFB7" w14:textId="6D8CBD39"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1" w:history="1">
            <w:r w:rsidRPr="0000191B">
              <w:rPr>
                <w:rStyle w:val="Hyperlink"/>
                <w:noProof/>
              </w:rPr>
              <w:t>LEMBAR PENGESAHAN</w:t>
            </w:r>
            <w:r>
              <w:rPr>
                <w:noProof/>
                <w:webHidden/>
              </w:rPr>
              <w:tab/>
            </w:r>
            <w:r>
              <w:rPr>
                <w:noProof/>
                <w:webHidden/>
              </w:rPr>
              <w:fldChar w:fldCharType="begin"/>
            </w:r>
            <w:r>
              <w:rPr>
                <w:noProof/>
                <w:webHidden/>
              </w:rPr>
              <w:instrText xml:space="preserve"> PAGEREF _Toc211679411 \h </w:instrText>
            </w:r>
            <w:r>
              <w:rPr>
                <w:noProof/>
                <w:webHidden/>
              </w:rPr>
            </w:r>
            <w:r>
              <w:rPr>
                <w:noProof/>
                <w:webHidden/>
              </w:rPr>
              <w:fldChar w:fldCharType="separate"/>
            </w:r>
            <w:r w:rsidR="00A34872">
              <w:rPr>
                <w:noProof/>
                <w:webHidden/>
              </w:rPr>
              <w:t>v</w:t>
            </w:r>
            <w:r>
              <w:rPr>
                <w:noProof/>
                <w:webHidden/>
              </w:rPr>
              <w:fldChar w:fldCharType="end"/>
            </w:r>
          </w:hyperlink>
        </w:p>
        <w:p w14:paraId="270E1A98" w14:textId="0E6C3E44"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2" w:history="1">
            <w:r w:rsidRPr="0000191B">
              <w:rPr>
                <w:rStyle w:val="Hyperlink"/>
                <w:i/>
                <w:iCs/>
                <w:noProof/>
              </w:rPr>
              <w:t>ABSTRACT</w:t>
            </w:r>
            <w:r>
              <w:rPr>
                <w:noProof/>
                <w:webHidden/>
              </w:rPr>
              <w:tab/>
            </w:r>
            <w:r>
              <w:rPr>
                <w:noProof/>
                <w:webHidden/>
              </w:rPr>
              <w:fldChar w:fldCharType="begin"/>
            </w:r>
            <w:r>
              <w:rPr>
                <w:noProof/>
                <w:webHidden/>
              </w:rPr>
              <w:instrText xml:space="preserve"> PAGEREF _Toc211679412 \h </w:instrText>
            </w:r>
            <w:r>
              <w:rPr>
                <w:noProof/>
                <w:webHidden/>
              </w:rPr>
            </w:r>
            <w:r>
              <w:rPr>
                <w:noProof/>
                <w:webHidden/>
              </w:rPr>
              <w:fldChar w:fldCharType="separate"/>
            </w:r>
            <w:r w:rsidR="00A34872">
              <w:rPr>
                <w:noProof/>
                <w:webHidden/>
              </w:rPr>
              <w:t>vi</w:t>
            </w:r>
            <w:r>
              <w:rPr>
                <w:noProof/>
                <w:webHidden/>
              </w:rPr>
              <w:fldChar w:fldCharType="end"/>
            </w:r>
          </w:hyperlink>
        </w:p>
        <w:p w14:paraId="631F0E43" w14:textId="59A2B9FD"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3" w:history="1">
            <w:r w:rsidRPr="0000191B">
              <w:rPr>
                <w:rStyle w:val="Hyperlink"/>
                <w:noProof/>
              </w:rPr>
              <w:t>ABSTRAK</w:t>
            </w:r>
            <w:r>
              <w:rPr>
                <w:noProof/>
                <w:webHidden/>
              </w:rPr>
              <w:tab/>
            </w:r>
            <w:r>
              <w:rPr>
                <w:noProof/>
                <w:webHidden/>
              </w:rPr>
              <w:fldChar w:fldCharType="begin"/>
            </w:r>
            <w:r>
              <w:rPr>
                <w:noProof/>
                <w:webHidden/>
              </w:rPr>
              <w:instrText xml:space="preserve"> PAGEREF _Toc211679413 \h </w:instrText>
            </w:r>
            <w:r>
              <w:rPr>
                <w:noProof/>
                <w:webHidden/>
              </w:rPr>
            </w:r>
            <w:r>
              <w:rPr>
                <w:noProof/>
                <w:webHidden/>
              </w:rPr>
              <w:fldChar w:fldCharType="separate"/>
            </w:r>
            <w:r w:rsidR="00A34872">
              <w:rPr>
                <w:noProof/>
                <w:webHidden/>
              </w:rPr>
              <w:t>vii</w:t>
            </w:r>
            <w:r>
              <w:rPr>
                <w:noProof/>
                <w:webHidden/>
              </w:rPr>
              <w:fldChar w:fldCharType="end"/>
            </w:r>
          </w:hyperlink>
        </w:p>
        <w:p w14:paraId="39730066" w14:textId="142BDE27"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4" w:history="1">
            <w:r w:rsidRPr="0000191B">
              <w:rPr>
                <w:rStyle w:val="Hyperlink"/>
                <w:noProof/>
              </w:rPr>
              <w:t>KATA PENGANTAR</w:t>
            </w:r>
            <w:r>
              <w:rPr>
                <w:noProof/>
                <w:webHidden/>
              </w:rPr>
              <w:tab/>
            </w:r>
            <w:r>
              <w:rPr>
                <w:noProof/>
                <w:webHidden/>
              </w:rPr>
              <w:fldChar w:fldCharType="begin"/>
            </w:r>
            <w:r>
              <w:rPr>
                <w:noProof/>
                <w:webHidden/>
              </w:rPr>
              <w:instrText xml:space="preserve"> PAGEREF _Toc211679414 \h </w:instrText>
            </w:r>
            <w:r>
              <w:rPr>
                <w:noProof/>
                <w:webHidden/>
              </w:rPr>
            </w:r>
            <w:r>
              <w:rPr>
                <w:noProof/>
                <w:webHidden/>
              </w:rPr>
              <w:fldChar w:fldCharType="separate"/>
            </w:r>
            <w:r w:rsidR="00A34872">
              <w:rPr>
                <w:noProof/>
                <w:webHidden/>
              </w:rPr>
              <w:t>viii</w:t>
            </w:r>
            <w:r>
              <w:rPr>
                <w:noProof/>
                <w:webHidden/>
              </w:rPr>
              <w:fldChar w:fldCharType="end"/>
            </w:r>
          </w:hyperlink>
        </w:p>
        <w:p w14:paraId="0BE31DA7" w14:textId="0D34749C"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5" w:history="1">
            <w:r w:rsidRPr="0000191B">
              <w:rPr>
                <w:rStyle w:val="Hyperlink"/>
                <w:bCs/>
                <w:noProof/>
              </w:rPr>
              <w:t>DAFTAR ISI</w:t>
            </w:r>
            <w:r>
              <w:rPr>
                <w:noProof/>
                <w:webHidden/>
              </w:rPr>
              <w:tab/>
            </w:r>
            <w:r>
              <w:rPr>
                <w:noProof/>
                <w:webHidden/>
              </w:rPr>
              <w:fldChar w:fldCharType="begin"/>
            </w:r>
            <w:r>
              <w:rPr>
                <w:noProof/>
                <w:webHidden/>
              </w:rPr>
              <w:instrText xml:space="preserve"> PAGEREF _Toc211679415 \h </w:instrText>
            </w:r>
            <w:r>
              <w:rPr>
                <w:noProof/>
                <w:webHidden/>
              </w:rPr>
            </w:r>
            <w:r>
              <w:rPr>
                <w:noProof/>
                <w:webHidden/>
              </w:rPr>
              <w:fldChar w:fldCharType="separate"/>
            </w:r>
            <w:r w:rsidR="00A34872">
              <w:rPr>
                <w:noProof/>
                <w:webHidden/>
              </w:rPr>
              <w:t>ix</w:t>
            </w:r>
            <w:r>
              <w:rPr>
                <w:noProof/>
                <w:webHidden/>
              </w:rPr>
              <w:fldChar w:fldCharType="end"/>
            </w:r>
          </w:hyperlink>
        </w:p>
        <w:p w14:paraId="22F545EB" w14:textId="7404B1FA"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6" w:history="1">
            <w:r w:rsidRPr="0000191B">
              <w:rPr>
                <w:rStyle w:val="Hyperlink"/>
                <w:noProof/>
              </w:rPr>
              <w:t>DAFTAR GAMBAR</w:t>
            </w:r>
            <w:r>
              <w:rPr>
                <w:noProof/>
                <w:webHidden/>
              </w:rPr>
              <w:tab/>
            </w:r>
            <w:r>
              <w:rPr>
                <w:noProof/>
                <w:webHidden/>
              </w:rPr>
              <w:fldChar w:fldCharType="begin"/>
            </w:r>
            <w:r>
              <w:rPr>
                <w:noProof/>
                <w:webHidden/>
              </w:rPr>
              <w:instrText xml:space="preserve"> PAGEREF _Toc211679416 \h </w:instrText>
            </w:r>
            <w:r>
              <w:rPr>
                <w:noProof/>
                <w:webHidden/>
              </w:rPr>
            </w:r>
            <w:r>
              <w:rPr>
                <w:noProof/>
                <w:webHidden/>
              </w:rPr>
              <w:fldChar w:fldCharType="separate"/>
            </w:r>
            <w:r w:rsidR="00A34872">
              <w:rPr>
                <w:noProof/>
                <w:webHidden/>
              </w:rPr>
              <w:t>xiii</w:t>
            </w:r>
            <w:r>
              <w:rPr>
                <w:noProof/>
                <w:webHidden/>
              </w:rPr>
              <w:fldChar w:fldCharType="end"/>
            </w:r>
          </w:hyperlink>
        </w:p>
        <w:p w14:paraId="36880F54" w14:textId="15918124"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7" w:history="1">
            <w:r w:rsidRPr="0000191B">
              <w:rPr>
                <w:rStyle w:val="Hyperlink"/>
                <w:noProof/>
              </w:rPr>
              <w:t>DAFTAR TABEL</w:t>
            </w:r>
            <w:r>
              <w:rPr>
                <w:noProof/>
                <w:webHidden/>
              </w:rPr>
              <w:tab/>
            </w:r>
            <w:r>
              <w:rPr>
                <w:noProof/>
                <w:webHidden/>
              </w:rPr>
              <w:fldChar w:fldCharType="begin"/>
            </w:r>
            <w:r>
              <w:rPr>
                <w:noProof/>
                <w:webHidden/>
              </w:rPr>
              <w:instrText xml:space="preserve"> PAGEREF _Toc211679417 \h </w:instrText>
            </w:r>
            <w:r>
              <w:rPr>
                <w:noProof/>
                <w:webHidden/>
              </w:rPr>
            </w:r>
            <w:r>
              <w:rPr>
                <w:noProof/>
                <w:webHidden/>
              </w:rPr>
              <w:fldChar w:fldCharType="separate"/>
            </w:r>
            <w:r w:rsidR="00A34872">
              <w:rPr>
                <w:noProof/>
                <w:webHidden/>
              </w:rPr>
              <w:t>xv</w:t>
            </w:r>
            <w:r>
              <w:rPr>
                <w:noProof/>
                <w:webHidden/>
              </w:rPr>
              <w:fldChar w:fldCharType="end"/>
            </w:r>
          </w:hyperlink>
        </w:p>
        <w:p w14:paraId="1CC0E3E2" w14:textId="3989A83A"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8" w:history="1">
            <w:r w:rsidRPr="0000191B">
              <w:rPr>
                <w:rStyle w:val="Hyperlink"/>
                <w:noProof/>
              </w:rPr>
              <w:t>DAFTAR LAMPIRAN</w:t>
            </w:r>
            <w:r>
              <w:rPr>
                <w:noProof/>
                <w:webHidden/>
              </w:rPr>
              <w:tab/>
            </w:r>
            <w:r>
              <w:rPr>
                <w:noProof/>
                <w:webHidden/>
              </w:rPr>
              <w:fldChar w:fldCharType="begin"/>
            </w:r>
            <w:r>
              <w:rPr>
                <w:noProof/>
                <w:webHidden/>
              </w:rPr>
              <w:instrText xml:space="preserve"> PAGEREF _Toc211679418 \h </w:instrText>
            </w:r>
            <w:r>
              <w:rPr>
                <w:noProof/>
                <w:webHidden/>
              </w:rPr>
            </w:r>
            <w:r>
              <w:rPr>
                <w:noProof/>
                <w:webHidden/>
              </w:rPr>
              <w:fldChar w:fldCharType="separate"/>
            </w:r>
            <w:r w:rsidR="00A34872">
              <w:rPr>
                <w:noProof/>
                <w:webHidden/>
              </w:rPr>
              <w:t>xvi</w:t>
            </w:r>
            <w:r>
              <w:rPr>
                <w:noProof/>
                <w:webHidden/>
              </w:rPr>
              <w:fldChar w:fldCharType="end"/>
            </w:r>
          </w:hyperlink>
        </w:p>
        <w:p w14:paraId="2EF30AD4" w14:textId="4840217A"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19" w:history="1">
            <w:r w:rsidRPr="0000191B">
              <w:rPr>
                <w:rStyle w:val="Hyperlink"/>
                <w:noProof/>
              </w:rPr>
              <w:t>BAB I PENDAHULUAN</w:t>
            </w:r>
            <w:r>
              <w:rPr>
                <w:noProof/>
                <w:webHidden/>
              </w:rPr>
              <w:tab/>
            </w:r>
            <w:r>
              <w:rPr>
                <w:noProof/>
                <w:webHidden/>
              </w:rPr>
              <w:fldChar w:fldCharType="begin"/>
            </w:r>
            <w:r>
              <w:rPr>
                <w:noProof/>
                <w:webHidden/>
              </w:rPr>
              <w:instrText xml:space="preserve"> PAGEREF _Toc211679419 \h </w:instrText>
            </w:r>
            <w:r>
              <w:rPr>
                <w:noProof/>
                <w:webHidden/>
              </w:rPr>
            </w:r>
            <w:r>
              <w:rPr>
                <w:noProof/>
                <w:webHidden/>
              </w:rPr>
              <w:fldChar w:fldCharType="separate"/>
            </w:r>
            <w:r w:rsidR="00A34872">
              <w:rPr>
                <w:noProof/>
                <w:webHidden/>
              </w:rPr>
              <w:t>1</w:t>
            </w:r>
            <w:r>
              <w:rPr>
                <w:noProof/>
                <w:webHidden/>
              </w:rPr>
              <w:fldChar w:fldCharType="end"/>
            </w:r>
          </w:hyperlink>
        </w:p>
        <w:p w14:paraId="3CF3238F" w14:textId="438A5792"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0" w:history="1">
            <w:r w:rsidRPr="0000191B">
              <w:rPr>
                <w:rStyle w:val="Hyperlink"/>
                <w:noProof/>
              </w:rPr>
              <w:t>1.1.</w:t>
            </w:r>
            <w:r>
              <w:rPr>
                <w:rFonts w:asciiTheme="minorHAnsi" w:hAnsiTheme="minorHAnsi"/>
                <w:noProof/>
                <w:color w:val="auto"/>
                <w:szCs w:val="24"/>
                <w:lang w:eastAsia="id-ID"/>
              </w:rPr>
              <w:tab/>
            </w:r>
            <w:r w:rsidRPr="0000191B">
              <w:rPr>
                <w:rStyle w:val="Hyperlink"/>
                <w:noProof/>
              </w:rPr>
              <w:t>Latar Belakang</w:t>
            </w:r>
            <w:r>
              <w:rPr>
                <w:noProof/>
                <w:webHidden/>
              </w:rPr>
              <w:tab/>
            </w:r>
            <w:r>
              <w:rPr>
                <w:noProof/>
                <w:webHidden/>
              </w:rPr>
              <w:fldChar w:fldCharType="begin"/>
            </w:r>
            <w:r>
              <w:rPr>
                <w:noProof/>
                <w:webHidden/>
              </w:rPr>
              <w:instrText xml:space="preserve"> PAGEREF _Toc211679420 \h </w:instrText>
            </w:r>
            <w:r>
              <w:rPr>
                <w:noProof/>
                <w:webHidden/>
              </w:rPr>
            </w:r>
            <w:r>
              <w:rPr>
                <w:noProof/>
                <w:webHidden/>
              </w:rPr>
              <w:fldChar w:fldCharType="separate"/>
            </w:r>
            <w:r w:rsidR="00A34872">
              <w:rPr>
                <w:noProof/>
                <w:webHidden/>
              </w:rPr>
              <w:t>1</w:t>
            </w:r>
            <w:r>
              <w:rPr>
                <w:noProof/>
                <w:webHidden/>
              </w:rPr>
              <w:fldChar w:fldCharType="end"/>
            </w:r>
          </w:hyperlink>
        </w:p>
        <w:p w14:paraId="56A7F5CC" w14:textId="30BD305C"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1" w:history="1">
            <w:r w:rsidRPr="0000191B">
              <w:rPr>
                <w:rStyle w:val="Hyperlink"/>
                <w:noProof/>
              </w:rPr>
              <w:t>1.2.</w:t>
            </w:r>
            <w:r>
              <w:rPr>
                <w:rFonts w:asciiTheme="minorHAnsi" w:hAnsiTheme="minorHAnsi"/>
                <w:noProof/>
                <w:color w:val="auto"/>
                <w:szCs w:val="24"/>
                <w:lang w:eastAsia="id-ID"/>
              </w:rPr>
              <w:tab/>
            </w:r>
            <w:r w:rsidRPr="0000191B">
              <w:rPr>
                <w:rStyle w:val="Hyperlink"/>
                <w:noProof/>
              </w:rPr>
              <w:t>Identifikasi Masalah</w:t>
            </w:r>
            <w:r>
              <w:rPr>
                <w:noProof/>
                <w:webHidden/>
              </w:rPr>
              <w:tab/>
            </w:r>
            <w:r>
              <w:rPr>
                <w:noProof/>
                <w:webHidden/>
              </w:rPr>
              <w:fldChar w:fldCharType="begin"/>
            </w:r>
            <w:r>
              <w:rPr>
                <w:noProof/>
                <w:webHidden/>
              </w:rPr>
              <w:instrText xml:space="preserve"> PAGEREF _Toc211679421 \h </w:instrText>
            </w:r>
            <w:r>
              <w:rPr>
                <w:noProof/>
                <w:webHidden/>
              </w:rPr>
            </w:r>
            <w:r>
              <w:rPr>
                <w:noProof/>
                <w:webHidden/>
              </w:rPr>
              <w:fldChar w:fldCharType="separate"/>
            </w:r>
            <w:r w:rsidR="00A34872">
              <w:rPr>
                <w:noProof/>
                <w:webHidden/>
              </w:rPr>
              <w:t>2</w:t>
            </w:r>
            <w:r>
              <w:rPr>
                <w:noProof/>
                <w:webHidden/>
              </w:rPr>
              <w:fldChar w:fldCharType="end"/>
            </w:r>
          </w:hyperlink>
        </w:p>
        <w:p w14:paraId="048D6C94" w14:textId="288947AB"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2" w:history="1">
            <w:r w:rsidRPr="0000191B">
              <w:rPr>
                <w:rStyle w:val="Hyperlink"/>
                <w:noProof/>
              </w:rPr>
              <w:t>1.3.</w:t>
            </w:r>
            <w:r>
              <w:rPr>
                <w:rFonts w:asciiTheme="minorHAnsi" w:hAnsiTheme="minorHAnsi"/>
                <w:noProof/>
                <w:color w:val="auto"/>
                <w:szCs w:val="24"/>
                <w:lang w:eastAsia="id-ID"/>
              </w:rPr>
              <w:tab/>
            </w:r>
            <w:r w:rsidRPr="0000191B">
              <w:rPr>
                <w:rStyle w:val="Hyperlink"/>
                <w:noProof/>
              </w:rPr>
              <w:t>Rumusan Masalah</w:t>
            </w:r>
            <w:r>
              <w:rPr>
                <w:noProof/>
                <w:webHidden/>
              </w:rPr>
              <w:tab/>
            </w:r>
            <w:r>
              <w:rPr>
                <w:noProof/>
                <w:webHidden/>
              </w:rPr>
              <w:fldChar w:fldCharType="begin"/>
            </w:r>
            <w:r>
              <w:rPr>
                <w:noProof/>
                <w:webHidden/>
              </w:rPr>
              <w:instrText xml:space="preserve"> PAGEREF _Toc211679422 \h </w:instrText>
            </w:r>
            <w:r>
              <w:rPr>
                <w:noProof/>
                <w:webHidden/>
              </w:rPr>
            </w:r>
            <w:r>
              <w:rPr>
                <w:noProof/>
                <w:webHidden/>
              </w:rPr>
              <w:fldChar w:fldCharType="separate"/>
            </w:r>
            <w:r w:rsidR="00A34872">
              <w:rPr>
                <w:noProof/>
                <w:webHidden/>
              </w:rPr>
              <w:t>2</w:t>
            </w:r>
            <w:r>
              <w:rPr>
                <w:noProof/>
                <w:webHidden/>
              </w:rPr>
              <w:fldChar w:fldCharType="end"/>
            </w:r>
          </w:hyperlink>
        </w:p>
        <w:p w14:paraId="408B1899" w14:textId="5380AC9C"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3" w:history="1">
            <w:r w:rsidRPr="0000191B">
              <w:rPr>
                <w:rStyle w:val="Hyperlink"/>
                <w:noProof/>
              </w:rPr>
              <w:t>1.4.</w:t>
            </w:r>
            <w:r>
              <w:rPr>
                <w:rFonts w:asciiTheme="minorHAnsi" w:hAnsiTheme="minorHAnsi"/>
                <w:noProof/>
                <w:color w:val="auto"/>
                <w:szCs w:val="24"/>
                <w:lang w:eastAsia="id-ID"/>
              </w:rPr>
              <w:tab/>
            </w:r>
            <w:r w:rsidRPr="0000191B">
              <w:rPr>
                <w:rStyle w:val="Hyperlink"/>
                <w:noProof/>
              </w:rPr>
              <w:t>Batasan Penelitian</w:t>
            </w:r>
            <w:r>
              <w:rPr>
                <w:noProof/>
                <w:webHidden/>
              </w:rPr>
              <w:tab/>
            </w:r>
            <w:r>
              <w:rPr>
                <w:noProof/>
                <w:webHidden/>
              </w:rPr>
              <w:fldChar w:fldCharType="begin"/>
            </w:r>
            <w:r>
              <w:rPr>
                <w:noProof/>
                <w:webHidden/>
              </w:rPr>
              <w:instrText xml:space="preserve"> PAGEREF _Toc211679423 \h </w:instrText>
            </w:r>
            <w:r>
              <w:rPr>
                <w:noProof/>
                <w:webHidden/>
              </w:rPr>
            </w:r>
            <w:r>
              <w:rPr>
                <w:noProof/>
                <w:webHidden/>
              </w:rPr>
              <w:fldChar w:fldCharType="separate"/>
            </w:r>
            <w:r w:rsidR="00A34872">
              <w:rPr>
                <w:noProof/>
                <w:webHidden/>
              </w:rPr>
              <w:t>2</w:t>
            </w:r>
            <w:r>
              <w:rPr>
                <w:noProof/>
                <w:webHidden/>
              </w:rPr>
              <w:fldChar w:fldCharType="end"/>
            </w:r>
          </w:hyperlink>
        </w:p>
        <w:p w14:paraId="333B6D37" w14:textId="3A8C9567"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4" w:history="1">
            <w:r w:rsidRPr="0000191B">
              <w:rPr>
                <w:rStyle w:val="Hyperlink"/>
                <w:noProof/>
              </w:rPr>
              <w:t>1.5.</w:t>
            </w:r>
            <w:r>
              <w:rPr>
                <w:rFonts w:asciiTheme="minorHAnsi" w:hAnsiTheme="minorHAnsi"/>
                <w:noProof/>
                <w:color w:val="auto"/>
                <w:szCs w:val="24"/>
                <w:lang w:eastAsia="id-ID"/>
              </w:rPr>
              <w:tab/>
            </w:r>
            <w:r w:rsidRPr="0000191B">
              <w:rPr>
                <w:rStyle w:val="Hyperlink"/>
                <w:noProof/>
              </w:rPr>
              <w:t>Tujuan Penelitian</w:t>
            </w:r>
            <w:r>
              <w:rPr>
                <w:noProof/>
                <w:webHidden/>
              </w:rPr>
              <w:tab/>
            </w:r>
            <w:r>
              <w:rPr>
                <w:noProof/>
                <w:webHidden/>
              </w:rPr>
              <w:fldChar w:fldCharType="begin"/>
            </w:r>
            <w:r>
              <w:rPr>
                <w:noProof/>
                <w:webHidden/>
              </w:rPr>
              <w:instrText xml:space="preserve"> PAGEREF _Toc211679424 \h </w:instrText>
            </w:r>
            <w:r>
              <w:rPr>
                <w:noProof/>
                <w:webHidden/>
              </w:rPr>
            </w:r>
            <w:r>
              <w:rPr>
                <w:noProof/>
                <w:webHidden/>
              </w:rPr>
              <w:fldChar w:fldCharType="separate"/>
            </w:r>
            <w:r w:rsidR="00A34872">
              <w:rPr>
                <w:noProof/>
                <w:webHidden/>
              </w:rPr>
              <w:t>3</w:t>
            </w:r>
            <w:r>
              <w:rPr>
                <w:noProof/>
                <w:webHidden/>
              </w:rPr>
              <w:fldChar w:fldCharType="end"/>
            </w:r>
          </w:hyperlink>
        </w:p>
        <w:p w14:paraId="09D9A356" w14:textId="11481DAC"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25" w:history="1">
            <w:r w:rsidRPr="0000191B">
              <w:rPr>
                <w:rStyle w:val="Hyperlink"/>
                <w:noProof/>
              </w:rPr>
              <w:t>1.6.</w:t>
            </w:r>
            <w:r>
              <w:rPr>
                <w:rFonts w:asciiTheme="minorHAnsi" w:hAnsiTheme="minorHAnsi"/>
                <w:noProof/>
                <w:color w:val="auto"/>
                <w:szCs w:val="24"/>
                <w:lang w:eastAsia="id-ID"/>
              </w:rPr>
              <w:tab/>
            </w:r>
            <w:r w:rsidRPr="0000191B">
              <w:rPr>
                <w:rStyle w:val="Hyperlink"/>
                <w:noProof/>
              </w:rPr>
              <w:t>Manfaat Penelitian</w:t>
            </w:r>
            <w:r>
              <w:rPr>
                <w:noProof/>
                <w:webHidden/>
              </w:rPr>
              <w:tab/>
            </w:r>
            <w:r>
              <w:rPr>
                <w:noProof/>
                <w:webHidden/>
              </w:rPr>
              <w:fldChar w:fldCharType="begin"/>
            </w:r>
            <w:r>
              <w:rPr>
                <w:noProof/>
                <w:webHidden/>
              </w:rPr>
              <w:instrText xml:space="preserve"> PAGEREF _Toc211679425 \h </w:instrText>
            </w:r>
            <w:r>
              <w:rPr>
                <w:noProof/>
                <w:webHidden/>
              </w:rPr>
            </w:r>
            <w:r>
              <w:rPr>
                <w:noProof/>
                <w:webHidden/>
              </w:rPr>
              <w:fldChar w:fldCharType="separate"/>
            </w:r>
            <w:r w:rsidR="00A34872">
              <w:rPr>
                <w:noProof/>
                <w:webHidden/>
              </w:rPr>
              <w:t>3</w:t>
            </w:r>
            <w:r>
              <w:rPr>
                <w:noProof/>
                <w:webHidden/>
              </w:rPr>
              <w:fldChar w:fldCharType="end"/>
            </w:r>
          </w:hyperlink>
        </w:p>
        <w:p w14:paraId="7D5BD13C" w14:textId="2370C347"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33" w:history="1">
            <w:r w:rsidRPr="0000191B">
              <w:rPr>
                <w:rStyle w:val="Hyperlink"/>
                <w:noProof/>
              </w:rPr>
              <w:t>1.7.</w:t>
            </w:r>
            <w:r>
              <w:rPr>
                <w:rFonts w:asciiTheme="minorHAnsi" w:hAnsiTheme="minorHAnsi"/>
                <w:noProof/>
                <w:color w:val="auto"/>
                <w:szCs w:val="24"/>
                <w:lang w:eastAsia="id-ID"/>
              </w:rPr>
              <w:tab/>
            </w:r>
            <w:r w:rsidRPr="0000191B">
              <w:rPr>
                <w:rStyle w:val="Hyperlink"/>
                <w:noProof/>
              </w:rPr>
              <w:t>Metodologi Penelitian</w:t>
            </w:r>
            <w:r>
              <w:rPr>
                <w:noProof/>
                <w:webHidden/>
              </w:rPr>
              <w:tab/>
            </w:r>
            <w:r>
              <w:rPr>
                <w:noProof/>
                <w:webHidden/>
              </w:rPr>
              <w:fldChar w:fldCharType="begin"/>
            </w:r>
            <w:r>
              <w:rPr>
                <w:noProof/>
                <w:webHidden/>
              </w:rPr>
              <w:instrText xml:space="preserve"> PAGEREF _Toc211679433 \h </w:instrText>
            </w:r>
            <w:r>
              <w:rPr>
                <w:noProof/>
                <w:webHidden/>
              </w:rPr>
            </w:r>
            <w:r>
              <w:rPr>
                <w:noProof/>
                <w:webHidden/>
              </w:rPr>
              <w:fldChar w:fldCharType="separate"/>
            </w:r>
            <w:r w:rsidR="00A34872">
              <w:rPr>
                <w:noProof/>
                <w:webHidden/>
              </w:rPr>
              <w:t>4</w:t>
            </w:r>
            <w:r>
              <w:rPr>
                <w:noProof/>
                <w:webHidden/>
              </w:rPr>
              <w:fldChar w:fldCharType="end"/>
            </w:r>
          </w:hyperlink>
        </w:p>
        <w:p w14:paraId="4676F770" w14:textId="7D8DF59C"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34" w:history="1">
            <w:r w:rsidRPr="0000191B">
              <w:rPr>
                <w:rStyle w:val="Hyperlink"/>
                <w:noProof/>
              </w:rPr>
              <w:t>1.8.</w:t>
            </w:r>
            <w:r>
              <w:rPr>
                <w:rFonts w:asciiTheme="minorHAnsi" w:hAnsiTheme="minorHAnsi"/>
                <w:noProof/>
                <w:color w:val="auto"/>
                <w:szCs w:val="24"/>
                <w:lang w:eastAsia="id-ID"/>
              </w:rPr>
              <w:tab/>
            </w:r>
            <w:r w:rsidRPr="0000191B">
              <w:rPr>
                <w:rStyle w:val="Hyperlink"/>
                <w:noProof/>
              </w:rPr>
              <w:t>Sistematika Penulisan</w:t>
            </w:r>
            <w:r>
              <w:rPr>
                <w:noProof/>
                <w:webHidden/>
              </w:rPr>
              <w:tab/>
            </w:r>
            <w:r>
              <w:rPr>
                <w:noProof/>
                <w:webHidden/>
              </w:rPr>
              <w:fldChar w:fldCharType="begin"/>
            </w:r>
            <w:r>
              <w:rPr>
                <w:noProof/>
                <w:webHidden/>
              </w:rPr>
              <w:instrText xml:space="preserve"> PAGEREF _Toc211679434 \h </w:instrText>
            </w:r>
            <w:r>
              <w:rPr>
                <w:noProof/>
                <w:webHidden/>
              </w:rPr>
            </w:r>
            <w:r>
              <w:rPr>
                <w:noProof/>
                <w:webHidden/>
              </w:rPr>
              <w:fldChar w:fldCharType="separate"/>
            </w:r>
            <w:r w:rsidR="00A34872">
              <w:rPr>
                <w:noProof/>
                <w:webHidden/>
              </w:rPr>
              <w:t>7</w:t>
            </w:r>
            <w:r>
              <w:rPr>
                <w:noProof/>
                <w:webHidden/>
              </w:rPr>
              <w:fldChar w:fldCharType="end"/>
            </w:r>
          </w:hyperlink>
        </w:p>
        <w:p w14:paraId="5CFF5B47" w14:textId="09FEAB82"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35" w:history="1">
            <w:r w:rsidRPr="0000191B">
              <w:rPr>
                <w:rStyle w:val="Hyperlink"/>
                <w:noProof/>
              </w:rPr>
              <w:t>BAB II LANDASAN TEORI</w:t>
            </w:r>
            <w:r>
              <w:rPr>
                <w:noProof/>
                <w:webHidden/>
              </w:rPr>
              <w:tab/>
            </w:r>
            <w:r>
              <w:rPr>
                <w:noProof/>
                <w:webHidden/>
              </w:rPr>
              <w:fldChar w:fldCharType="begin"/>
            </w:r>
            <w:r>
              <w:rPr>
                <w:noProof/>
                <w:webHidden/>
              </w:rPr>
              <w:instrText xml:space="preserve"> PAGEREF _Toc211679435 \h </w:instrText>
            </w:r>
            <w:r>
              <w:rPr>
                <w:noProof/>
                <w:webHidden/>
              </w:rPr>
            </w:r>
            <w:r>
              <w:rPr>
                <w:noProof/>
                <w:webHidden/>
              </w:rPr>
              <w:fldChar w:fldCharType="separate"/>
            </w:r>
            <w:r w:rsidR="00A34872">
              <w:rPr>
                <w:noProof/>
                <w:webHidden/>
              </w:rPr>
              <w:t>8</w:t>
            </w:r>
            <w:r>
              <w:rPr>
                <w:noProof/>
                <w:webHidden/>
              </w:rPr>
              <w:fldChar w:fldCharType="end"/>
            </w:r>
          </w:hyperlink>
        </w:p>
        <w:p w14:paraId="4B5D9998" w14:textId="2CB4FD06"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37" w:history="1">
            <w:r w:rsidRPr="0000191B">
              <w:rPr>
                <w:rStyle w:val="Hyperlink"/>
                <w:noProof/>
              </w:rPr>
              <w:t>2.1.</w:t>
            </w:r>
            <w:r>
              <w:rPr>
                <w:rFonts w:asciiTheme="minorHAnsi" w:hAnsiTheme="minorHAnsi"/>
                <w:noProof/>
                <w:color w:val="auto"/>
                <w:szCs w:val="24"/>
                <w:lang w:eastAsia="id-ID"/>
              </w:rPr>
              <w:tab/>
            </w:r>
            <w:r w:rsidRPr="0000191B">
              <w:rPr>
                <w:rStyle w:val="Hyperlink"/>
                <w:noProof/>
              </w:rPr>
              <w:t>Penelitian yang Relevan</w:t>
            </w:r>
            <w:r>
              <w:rPr>
                <w:noProof/>
                <w:webHidden/>
              </w:rPr>
              <w:tab/>
            </w:r>
            <w:r>
              <w:rPr>
                <w:noProof/>
                <w:webHidden/>
              </w:rPr>
              <w:fldChar w:fldCharType="begin"/>
            </w:r>
            <w:r>
              <w:rPr>
                <w:noProof/>
                <w:webHidden/>
              </w:rPr>
              <w:instrText xml:space="preserve"> PAGEREF _Toc211679437 \h </w:instrText>
            </w:r>
            <w:r>
              <w:rPr>
                <w:noProof/>
                <w:webHidden/>
              </w:rPr>
            </w:r>
            <w:r>
              <w:rPr>
                <w:noProof/>
                <w:webHidden/>
              </w:rPr>
              <w:fldChar w:fldCharType="separate"/>
            </w:r>
            <w:r w:rsidR="00A34872">
              <w:rPr>
                <w:noProof/>
                <w:webHidden/>
              </w:rPr>
              <w:t>8</w:t>
            </w:r>
            <w:r>
              <w:rPr>
                <w:noProof/>
                <w:webHidden/>
              </w:rPr>
              <w:fldChar w:fldCharType="end"/>
            </w:r>
          </w:hyperlink>
        </w:p>
        <w:p w14:paraId="60DA3E26" w14:textId="73D4E8FB"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38" w:history="1">
            <w:r w:rsidRPr="0000191B">
              <w:rPr>
                <w:rStyle w:val="Hyperlink"/>
                <w:noProof/>
              </w:rPr>
              <w:t>2.2.</w:t>
            </w:r>
            <w:r>
              <w:rPr>
                <w:rFonts w:asciiTheme="minorHAnsi" w:hAnsiTheme="minorHAnsi"/>
                <w:noProof/>
                <w:color w:val="auto"/>
                <w:szCs w:val="24"/>
                <w:lang w:eastAsia="id-ID"/>
              </w:rPr>
              <w:tab/>
            </w:r>
            <w:r w:rsidRPr="0000191B">
              <w:rPr>
                <w:rStyle w:val="Hyperlink"/>
                <w:noProof/>
              </w:rPr>
              <w:t>Tinjauan Pustaka</w:t>
            </w:r>
            <w:r>
              <w:rPr>
                <w:noProof/>
                <w:webHidden/>
              </w:rPr>
              <w:tab/>
            </w:r>
            <w:r>
              <w:rPr>
                <w:noProof/>
                <w:webHidden/>
              </w:rPr>
              <w:fldChar w:fldCharType="begin"/>
            </w:r>
            <w:r>
              <w:rPr>
                <w:noProof/>
                <w:webHidden/>
              </w:rPr>
              <w:instrText xml:space="preserve"> PAGEREF _Toc211679438 \h </w:instrText>
            </w:r>
            <w:r>
              <w:rPr>
                <w:noProof/>
                <w:webHidden/>
              </w:rPr>
            </w:r>
            <w:r>
              <w:rPr>
                <w:noProof/>
                <w:webHidden/>
              </w:rPr>
              <w:fldChar w:fldCharType="separate"/>
            </w:r>
            <w:r w:rsidR="00A34872">
              <w:rPr>
                <w:noProof/>
                <w:webHidden/>
              </w:rPr>
              <w:t>9</w:t>
            </w:r>
            <w:r>
              <w:rPr>
                <w:noProof/>
                <w:webHidden/>
              </w:rPr>
              <w:fldChar w:fldCharType="end"/>
            </w:r>
          </w:hyperlink>
        </w:p>
        <w:p w14:paraId="2F8F2128" w14:textId="3581A3DA"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39" w:history="1">
            <w:r w:rsidRPr="0000191B">
              <w:rPr>
                <w:rStyle w:val="Hyperlink"/>
                <w:noProof/>
              </w:rPr>
              <w:t>2.2.1.</w:t>
            </w:r>
            <w:r>
              <w:rPr>
                <w:rFonts w:asciiTheme="minorHAnsi" w:hAnsiTheme="minorHAnsi"/>
                <w:noProof/>
                <w:color w:val="auto"/>
                <w:szCs w:val="24"/>
                <w:lang w:eastAsia="id-ID"/>
              </w:rPr>
              <w:tab/>
            </w:r>
            <w:r w:rsidRPr="0000191B">
              <w:rPr>
                <w:rStyle w:val="Hyperlink"/>
                <w:noProof/>
              </w:rPr>
              <w:t>Pengertian Sistem</w:t>
            </w:r>
            <w:r>
              <w:rPr>
                <w:noProof/>
                <w:webHidden/>
              </w:rPr>
              <w:tab/>
            </w:r>
            <w:r>
              <w:rPr>
                <w:noProof/>
                <w:webHidden/>
              </w:rPr>
              <w:fldChar w:fldCharType="begin"/>
            </w:r>
            <w:r>
              <w:rPr>
                <w:noProof/>
                <w:webHidden/>
              </w:rPr>
              <w:instrText xml:space="preserve"> PAGEREF _Toc211679439 \h </w:instrText>
            </w:r>
            <w:r>
              <w:rPr>
                <w:noProof/>
                <w:webHidden/>
              </w:rPr>
            </w:r>
            <w:r>
              <w:rPr>
                <w:noProof/>
                <w:webHidden/>
              </w:rPr>
              <w:fldChar w:fldCharType="separate"/>
            </w:r>
            <w:r w:rsidR="00A34872">
              <w:rPr>
                <w:noProof/>
                <w:webHidden/>
              </w:rPr>
              <w:t>10</w:t>
            </w:r>
            <w:r>
              <w:rPr>
                <w:noProof/>
                <w:webHidden/>
              </w:rPr>
              <w:fldChar w:fldCharType="end"/>
            </w:r>
          </w:hyperlink>
        </w:p>
        <w:p w14:paraId="20F7BDD8" w14:textId="122A8ECC"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40" w:history="1">
            <w:r w:rsidRPr="0000191B">
              <w:rPr>
                <w:rStyle w:val="Hyperlink"/>
                <w:noProof/>
              </w:rPr>
              <w:t>2.2.2.</w:t>
            </w:r>
            <w:r>
              <w:rPr>
                <w:rFonts w:asciiTheme="minorHAnsi" w:hAnsiTheme="minorHAnsi"/>
                <w:noProof/>
                <w:color w:val="auto"/>
                <w:szCs w:val="24"/>
                <w:lang w:eastAsia="id-ID"/>
              </w:rPr>
              <w:tab/>
            </w:r>
            <w:r w:rsidRPr="0000191B">
              <w:rPr>
                <w:rStyle w:val="Hyperlink"/>
                <w:noProof/>
              </w:rPr>
              <w:t>Pengertian Sistem Pendukung Keputusan</w:t>
            </w:r>
            <w:r>
              <w:rPr>
                <w:noProof/>
                <w:webHidden/>
              </w:rPr>
              <w:tab/>
            </w:r>
            <w:r>
              <w:rPr>
                <w:noProof/>
                <w:webHidden/>
              </w:rPr>
              <w:fldChar w:fldCharType="begin"/>
            </w:r>
            <w:r>
              <w:rPr>
                <w:noProof/>
                <w:webHidden/>
              </w:rPr>
              <w:instrText xml:space="preserve"> PAGEREF _Toc211679440 \h </w:instrText>
            </w:r>
            <w:r>
              <w:rPr>
                <w:noProof/>
                <w:webHidden/>
              </w:rPr>
            </w:r>
            <w:r>
              <w:rPr>
                <w:noProof/>
                <w:webHidden/>
              </w:rPr>
              <w:fldChar w:fldCharType="separate"/>
            </w:r>
            <w:r w:rsidR="00A34872">
              <w:rPr>
                <w:noProof/>
                <w:webHidden/>
              </w:rPr>
              <w:t>10</w:t>
            </w:r>
            <w:r>
              <w:rPr>
                <w:noProof/>
                <w:webHidden/>
              </w:rPr>
              <w:fldChar w:fldCharType="end"/>
            </w:r>
          </w:hyperlink>
        </w:p>
        <w:p w14:paraId="5B3AD7CA" w14:textId="079DAC8E"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41" w:history="1">
            <w:r w:rsidRPr="0000191B">
              <w:rPr>
                <w:rStyle w:val="Hyperlink"/>
                <w:noProof/>
              </w:rPr>
              <w:t>2.2.3.</w:t>
            </w:r>
            <w:r>
              <w:rPr>
                <w:rFonts w:asciiTheme="minorHAnsi" w:hAnsiTheme="minorHAnsi"/>
                <w:noProof/>
                <w:color w:val="auto"/>
                <w:szCs w:val="24"/>
                <w:lang w:eastAsia="id-ID"/>
              </w:rPr>
              <w:tab/>
            </w:r>
            <w:r w:rsidRPr="0000191B">
              <w:rPr>
                <w:rStyle w:val="Hyperlink"/>
                <w:noProof/>
              </w:rPr>
              <w:t xml:space="preserve">Pengertian </w:t>
            </w:r>
            <w:r w:rsidRPr="0000191B">
              <w:rPr>
                <w:rStyle w:val="Hyperlink"/>
                <w:i/>
                <w:iCs/>
                <w:noProof/>
              </w:rPr>
              <w:t>Analitycal Hierarchy Process</w:t>
            </w:r>
            <w:r w:rsidRPr="0000191B">
              <w:rPr>
                <w:rStyle w:val="Hyperlink"/>
                <w:noProof/>
              </w:rPr>
              <w:t xml:space="preserve"> (AHP)</w:t>
            </w:r>
            <w:r>
              <w:rPr>
                <w:noProof/>
                <w:webHidden/>
              </w:rPr>
              <w:tab/>
            </w:r>
            <w:r>
              <w:rPr>
                <w:noProof/>
                <w:webHidden/>
              </w:rPr>
              <w:fldChar w:fldCharType="begin"/>
            </w:r>
            <w:r>
              <w:rPr>
                <w:noProof/>
                <w:webHidden/>
              </w:rPr>
              <w:instrText xml:space="preserve"> PAGEREF _Toc211679441 \h </w:instrText>
            </w:r>
            <w:r>
              <w:rPr>
                <w:noProof/>
                <w:webHidden/>
              </w:rPr>
            </w:r>
            <w:r>
              <w:rPr>
                <w:noProof/>
                <w:webHidden/>
              </w:rPr>
              <w:fldChar w:fldCharType="separate"/>
            </w:r>
            <w:r w:rsidR="00A34872">
              <w:rPr>
                <w:noProof/>
                <w:webHidden/>
              </w:rPr>
              <w:t>11</w:t>
            </w:r>
            <w:r>
              <w:rPr>
                <w:noProof/>
                <w:webHidden/>
              </w:rPr>
              <w:fldChar w:fldCharType="end"/>
            </w:r>
          </w:hyperlink>
        </w:p>
        <w:p w14:paraId="7B7555CB" w14:textId="37941C71"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42" w:history="1">
            <w:r w:rsidRPr="0000191B">
              <w:rPr>
                <w:rStyle w:val="Hyperlink"/>
                <w:noProof/>
              </w:rPr>
              <w:t>2.2.4.</w:t>
            </w:r>
            <w:r>
              <w:rPr>
                <w:rFonts w:asciiTheme="minorHAnsi" w:hAnsiTheme="minorHAnsi"/>
                <w:noProof/>
                <w:color w:val="auto"/>
                <w:szCs w:val="24"/>
                <w:lang w:eastAsia="id-ID"/>
              </w:rPr>
              <w:tab/>
            </w:r>
            <w:r w:rsidRPr="0000191B">
              <w:rPr>
                <w:rStyle w:val="Hyperlink"/>
                <w:noProof/>
              </w:rPr>
              <w:t xml:space="preserve">Pengertian </w:t>
            </w:r>
            <w:r w:rsidRPr="0000191B">
              <w:rPr>
                <w:rStyle w:val="Hyperlink"/>
                <w:i/>
                <w:iCs/>
                <w:noProof/>
              </w:rPr>
              <w:t>Website</w:t>
            </w:r>
            <w:r>
              <w:rPr>
                <w:noProof/>
                <w:webHidden/>
              </w:rPr>
              <w:tab/>
            </w:r>
            <w:r>
              <w:rPr>
                <w:noProof/>
                <w:webHidden/>
              </w:rPr>
              <w:fldChar w:fldCharType="begin"/>
            </w:r>
            <w:r>
              <w:rPr>
                <w:noProof/>
                <w:webHidden/>
              </w:rPr>
              <w:instrText xml:space="preserve"> PAGEREF _Toc211679442 \h </w:instrText>
            </w:r>
            <w:r>
              <w:rPr>
                <w:noProof/>
                <w:webHidden/>
              </w:rPr>
            </w:r>
            <w:r>
              <w:rPr>
                <w:noProof/>
                <w:webHidden/>
              </w:rPr>
              <w:fldChar w:fldCharType="separate"/>
            </w:r>
            <w:r w:rsidR="00A34872">
              <w:rPr>
                <w:noProof/>
                <w:webHidden/>
              </w:rPr>
              <w:t>11</w:t>
            </w:r>
            <w:r>
              <w:rPr>
                <w:noProof/>
                <w:webHidden/>
              </w:rPr>
              <w:fldChar w:fldCharType="end"/>
            </w:r>
          </w:hyperlink>
        </w:p>
        <w:p w14:paraId="5F693EC9" w14:textId="4224EF4D"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43" w:history="1">
            <w:r w:rsidRPr="0000191B">
              <w:rPr>
                <w:rStyle w:val="Hyperlink"/>
                <w:noProof/>
              </w:rPr>
              <w:t>2.2.5.</w:t>
            </w:r>
            <w:r>
              <w:rPr>
                <w:rFonts w:asciiTheme="minorHAnsi" w:hAnsiTheme="minorHAnsi"/>
                <w:noProof/>
                <w:color w:val="auto"/>
                <w:szCs w:val="24"/>
                <w:lang w:eastAsia="id-ID"/>
              </w:rPr>
              <w:tab/>
            </w:r>
            <w:r w:rsidRPr="0000191B">
              <w:rPr>
                <w:rStyle w:val="Hyperlink"/>
                <w:noProof/>
              </w:rPr>
              <w:t xml:space="preserve">Pengertian </w:t>
            </w:r>
            <w:r w:rsidRPr="0000191B">
              <w:rPr>
                <w:rStyle w:val="Hyperlink"/>
                <w:i/>
                <w:iCs/>
                <w:noProof/>
              </w:rPr>
              <w:t xml:space="preserve">Hypertext Preprocessor </w:t>
            </w:r>
            <w:r w:rsidRPr="0000191B">
              <w:rPr>
                <w:rStyle w:val="Hyperlink"/>
                <w:noProof/>
              </w:rPr>
              <w:t>(PHP)</w:t>
            </w:r>
            <w:r>
              <w:rPr>
                <w:noProof/>
                <w:webHidden/>
              </w:rPr>
              <w:tab/>
            </w:r>
            <w:r>
              <w:rPr>
                <w:noProof/>
                <w:webHidden/>
              </w:rPr>
              <w:fldChar w:fldCharType="begin"/>
            </w:r>
            <w:r>
              <w:rPr>
                <w:noProof/>
                <w:webHidden/>
              </w:rPr>
              <w:instrText xml:space="preserve"> PAGEREF _Toc211679443 \h </w:instrText>
            </w:r>
            <w:r>
              <w:rPr>
                <w:noProof/>
                <w:webHidden/>
              </w:rPr>
            </w:r>
            <w:r>
              <w:rPr>
                <w:noProof/>
                <w:webHidden/>
              </w:rPr>
              <w:fldChar w:fldCharType="separate"/>
            </w:r>
            <w:r w:rsidR="00A34872">
              <w:rPr>
                <w:noProof/>
                <w:webHidden/>
              </w:rPr>
              <w:t>12</w:t>
            </w:r>
            <w:r>
              <w:rPr>
                <w:noProof/>
                <w:webHidden/>
              </w:rPr>
              <w:fldChar w:fldCharType="end"/>
            </w:r>
          </w:hyperlink>
        </w:p>
        <w:p w14:paraId="639A908A" w14:textId="1474CF06"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44" w:history="1">
            <w:r w:rsidRPr="0000191B">
              <w:rPr>
                <w:rStyle w:val="Hyperlink"/>
                <w:noProof/>
              </w:rPr>
              <w:t>2.2.6.</w:t>
            </w:r>
            <w:r>
              <w:rPr>
                <w:rFonts w:asciiTheme="minorHAnsi" w:hAnsiTheme="minorHAnsi"/>
                <w:noProof/>
                <w:color w:val="auto"/>
                <w:szCs w:val="24"/>
                <w:lang w:eastAsia="id-ID"/>
              </w:rPr>
              <w:tab/>
            </w:r>
            <w:r w:rsidRPr="0000191B">
              <w:rPr>
                <w:rStyle w:val="Hyperlink"/>
                <w:noProof/>
              </w:rPr>
              <w:t>Pengertian MySQL</w:t>
            </w:r>
            <w:r>
              <w:rPr>
                <w:noProof/>
                <w:webHidden/>
              </w:rPr>
              <w:tab/>
            </w:r>
            <w:r>
              <w:rPr>
                <w:noProof/>
                <w:webHidden/>
              </w:rPr>
              <w:fldChar w:fldCharType="begin"/>
            </w:r>
            <w:r>
              <w:rPr>
                <w:noProof/>
                <w:webHidden/>
              </w:rPr>
              <w:instrText xml:space="preserve"> PAGEREF _Toc211679444 \h </w:instrText>
            </w:r>
            <w:r>
              <w:rPr>
                <w:noProof/>
                <w:webHidden/>
              </w:rPr>
            </w:r>
            <w:r>
              <w:rPr>
                <w:noProof/>
                <w:webHidden/>
              </w:rPr>
              <w:fldChar w:fldCharType="separate"/>
            </w:r>
            <w:r w:rsidR="00A34872">
              <w:rPr>
                <w:noProof/>
                <w:webHidden/>
              </w:rPr>
              <w:t>12</w:t>
            </w:r>
            <w:r>
              <w:rPr>
                <w:noProof/>
                <w:webHidden/>
              </w:rPr>
              <w:fldChar w:fldCharType="end"/>
            </w:r>
          </w:hyperlink>
        </w:p>
        <w:p w14:paraId="3BA7F113" w14:textId="33C5DEA4"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48" w:history="1">
            <w:r w:rsidRPr="0000191B">
              <w:rPr>
                <w:rStyle w:val="Hyperlink"/>
                <w:noProof/>
              </w:rPr>
              <w:t>2.3.</w:t>
            </w:r>
            <w:r>
              <w:rPr>
                <w:rFonts w:asciiTheme="minorHAnsi" w:hAnsiTheme="minorHAnsi"/>
                <w:noProof/>
                <w:color w:val="auto"/>
                <w:szCs w:val="24"/>
                <w:lang w:eastAsia="id-ID"/>
              </w:rPr>
              <w:tab/>
            </w:r>
            <w:r w:rsidRPr="0000191B">
              <w:rPr>
                <w:rStyle w:val="Hyperlink"/>
                <w:i/>
                <w:iCs/>
                <w:noProof/>
              </w:rPr>
              <w:t xml:space="preserve">Unified Modeling Language </w:t>
            </w:r>
            <w:r w:rsidRPr="0000191B">
              <w:rPr>
                <w:rStyle w:val="Hyperlink"/>
                <w:noProof/>
              </w:rPr>
              <w:t>(UML)</w:t>
            </w:r>
            <w:r>
              <w:rPr>
                <w:noProof/>
                <w:webHidden/>
              </w:rPr>
              <w:tab/>
            </w:r>
            <w:r>
              <w:rPr>
                <w:noProof/>
                <w:webHidden/>
              </w:rPr>
              <w:fldChar w:fldCharType="begin"/>
            </w:r>
            <w:r>
              <w:rPr>
                <w:noProof/>
                <w:webHidden/>
              </w:rPr>
              <w:instrText xml:space="preserve"> PAGEREF _Toc211679448 \h </w:instrText>
            </w:r>
            <w:r>
              <w:rPr>
                <w:noProof/>
                <w:webHidden/>
              </w:rPr>
            </w:r>
            <w:r>
              <w:rPr>
                <w:noProof/>
                <w:webHidden/>
              </w:rPr>
              <w:fldChar w:fldCharType="separate"/>
            </w:r>
            <w:r w:rsidR="00A34872">
              <w:rPr>
                <w:noProof/>
                <w:webHidden/>
              </w:rPr>
              <w:t>12</w:t>
            </w:r>
            <w:r>
              <w:rPr>
                <w:noProof/>
                <w:webHidden/>
              </w:rPr>
              <w:fldChar w:fldCharType="end"/>
            </w:r>
          </w:hyperlink>
        </w:p>
        <w:p w14:paraId="34D831CE" w14:textId="614A76E1"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54" w:history="1">
            <w:r w:rsidRPr="0000191B">
              <w:rPr>
                <w:rStyle w:val="Hyperlink"/>
                <w:noProof/>
              </w:rPr>
              <w:t>2.3.1.</w:t>
            </w:r>
            <w:r>
              <w:rPr>
                <w:rFonts w:asciiTheme="minorHAnsi" w:hAnsiTheme="minorHAnsi"/>
                <w:noProof/>
                <w:color w:val="auto"/>
                <w:szCs w:val="24"/>
                <w:lang w:eastAsia="id-ID"/>
              </w:rPr>
              <w:tab/>
            </w:r>
            <w:r w:rsidRPr="0000191B">
              <w:rPr>
                <w:rStyle w:val="Hyperlink"/>
                <w:i/>
                <w:iCs/>
                <w:noProof/>
              </w:rPr>
              <w:t xml:space="preserve">Use Case </w:t>
            </w:r>
            <w:r w:rsidRPr="0000191B">
              <w:rPr>
                <w:rStyle w:val="Hyperlink"/>
                <w:noProof/>
              </w:rPr>
              <w:t>Diagram</w:t>
            </w:r>
            <w:r>
              <w:rPr>
                <w:noProof/>
                <w:webHidden/>
              </w:rPr>
              <w:tab/>
            </w:r>
            <w:r>
              <w:rPr>
                <w:noProof/>
                <w:webHidden/>
              </w:rPr>
              <w:fldChar w:fldCharType="begin"/>
            </w:r>
            <w:r>
              <w:rPr>
                <w:noProof/>
                <w:webHidden/>
              </w:rPr>
              <w:instrText xml:space="preserve"> PAGEREF _Toc211679454 \h </w:instrText>
            </w:r>
            <w:r>
              <w:rPr>
                <w:noProof/>
                <w:webHidden/>
              </w:rPr>
            </w:r>
            <w:r>
              <w:rPr>
                <w:noProof/>
                <w:webHidden/>
              </w:rPr>
              <w:fldChar w:fldCharType="separate"/>
            </w:r>
            <w:r w:rsidR="00A34872">
              <w:rPr>
                <w:noProof/>
                <w:webHidden/>
              </w:rPr>
              <w:t>13</w:t>
            </w:r>
            <w:r>
              <w:rPr>
                <w:noProof/>
                <w:webHidden/>
              </w:rPr>
              <w:fldChar w:fldCharType="end"/>
            </w:r>
          </w:hyperlink>
        </w:p>
        <w:p w14:paraId="64FB85BF" w14:textId="4F41833C"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55" w:history="1">
            <w:r w:rsidRPr="0000191B">
              <w:rPr>
                <w:rStyle w:val="Hyperlink"/>
                <w:noProof/>
              </w:rPr>
              <w:t>2.3.2.</w:t>
            </w:r>
            <w:r>
              <w:rPr>
                <w:rFonts w:asciiTheme="minorHAnsi" w:hAnsiTheme="minorHAnsi"/>
                <w:noProof/>
                <w:color w:val="auto"/>
                <w:szCs w:val="24"/>
                <w:lang w:eastAsia="id-ID"/>
              </w:rPr>
              <w:tab/>
            </w:r>
            <w:r w:rsidRPr="0000191B">
              <w:rPr>
                <w:rStyle w:val="Hyperlink"/>
                <w:i/>
                <w:iCs/>
                <w:noProof/>
              </w:rPr>
              <w:t xml:space="preserve">Activity </w:t>
            </w:r>
            <w:r w:rsidRPr="0000191B">
              <w:rPr>
                <w:rStyle w:val="Hyperlink"/>
                <w:noProof/>
              </w:rPr>
              <w:t>Diagram</w:t>
            </w:r>
            <w:r>
              <w:rPr>
                <w:noProof/>
                <w:webHidden/>
              </w:rPr>
              <w:tab/>
            </w:r>
            <w:r>
              <w:rPr>
                <w:noProof/>
                <w:webHidden/>
              </w:rPr>
              <w:fldChar w:fldCharType="begin"/>
            </w:r>
            <w:r>
              <w:rPr>
                <w:noProof/>
                <w:webHidden/>
              </w:rPr>
              <w:instrText xml:space="preserve"> PAGEREF _Toc211679455 \h </w:instrText>
            </w:r>
            <w:r>
              <w:rPr>
                <w:noProof/>
                <w:webHidden/>
              </w:rPr>
            </w:r>
            <w:r>
              <w:rPr>
                <w:noProof/>
                <w:webHidden/>
              </w:rPr>
              <w:fldChar w:fldCharType="separate"/>
            </w:r>
            <w:r w:rsidR="00A34872">
              <w:rPr>
                <w:noProof/>
                <w:webHidden/>
              </w:rPr>
              <w:t>15</w:t>
            </w:r>
            <w:r>
              <w:rPr>
                <w:noProof/>
                <w:webHidden/>
              </w:rPr>
              <w:fldChar w:fldCharType="end"/>
            </w:r>
          </w:hyperlink>
        </w:p>
        <w:p w14:paraId="2046EF64" w14:textId="03E06EF8"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56" w:history="1">
            <w:r w:rsidRPr="0000191B">
              <w:rPr>
                <w:rStyle w:val="Hyperlink"/>
                <w:noProof/>
              </w:rPr>
              <w:t>2.3.3.</w:t>
            </w:r>
            <w:r>
              <w:rPr>
                <w:rFonts w:asciiTheme="minorHAnsi" w:hAnsiTheme="minorHAnsi"/>
                <w:noProof/>
                <w:color w:val="auto"/>
                <w:szCs w:val="24"/>
                <w:lang w:eastAsia="id-ID"/>
              </w:rPr>
              <w:tab/>
            </w:r>
            <w:r w:rsidRPr="0000191B">
              <w:rPr>
                <w:rStyle w:val="Hyperlink"/>
                <w:i/>
                <w:iCs/>
                <w:noProof/>
              </w:rPr>
              <w:t xml:space="preserve">Sequence </w:t>
            </w:r>
            <w:r w:rsidRPr="0000191B">
              <w:rPr>
                <w:rStyle w:val="Hyperlink"/>
                <w:noProof/>
              </w:rPr>
              <w:t>Diagram</w:t>
            </w:r>
            <w:r>
              <w:rPr>
                <w:noProof/>
                <w:webHidden/>
              </w:rPr>
              <w:tab/>
            </w:r>
            <w:r>
              <w:rPr>
                <w:noProof/>
                <w:webHidden/>
              </w:rPr>
              <w:fldChar w:fldCharType="begin"/>
            </w:r>
            <w:r>
              <w:rPr>
                <w:noProof/>
                <w:webHidden/>
              </w:rPr>
              <w:instrText xml:space="preserve"> PAGEREF _Toc211679456 \h </w:instrText>
            </w:r>
            <w:r>
              <w:rPr>
                <w:noProof/>
                <w:webHidden/>
              </w:rPr>
            </w:r>
            <w:r>
              <w:rPr>
                <w:noProof/>
                <w:webHidden/>
              </w:rPr>
              <w:fldChar w:fldCharType="separate"/>
            </w:r>
            <w:r w:rsidR="00A34872">
              <w:rPr>
                <w:noProof/>
                <w:webHidden/>
              </w:rPr>
              <w:t>16</w:t>
            </w:r>
            <w:r>
              <w:rPr>
                <w:noProof/>
                <w:webHidden/>
              </w:rPr>
              <w:fldChar w:fldCharType="end"/>
            </w:r>
          </w:hyperlink>
        </w:p>
        <w:p w14:paraId="5C5AA498" w14:textId="31019F25"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57" w:history="1">
            <w:r w:rsidRPr="0000191B">
              <w:rPr>
                <w:rStyle w:val="Hyperlink"/>
                <w:noProof/>
              </w:rPr>
              <w:t>2.3.4.</w:t>
            </w:r>
            <w:r>
              <w:rPr>
                <w:rFonts w:asciiTheme="minorHAnsi" w:hAnsiTheme="minorHAnsi"/>
                <w:noProof/>
                <w:color w:val="auto"/>
                <w:szCs w:val="24"/>
                <w:lang w:eastAsia="id-ID"/>
              </w:rPr>
              <w:tab/>
            </w:r>
            <w:r w:rsidRPr="0000191B">
              <w:rPr>
                <w:rStyle w:val="Hyperlink"/>
                <w:i/>
                <w:iCs/>
                <w:noProof/>
              </w:rPr>
              <w:t xml:space="preserve">Class </w:t>
            </w:r>
            <w:r w:rsidRPr="0000191B">
              <w:rPr>
                <w:rStyle w:val="Hyperlink"/>
                <w:noProof/>
              </w:rPr>
              <w:t>Diagram</w:t>
            </w:r>
            <w:r>
              <w:rPr>
                <w:noProof/>
                <w:webHidden/>
              </w:rPr>
              <w:tab/>
            </w:r>
            <w:r>
              <w:rPr>
                <w:noProof/>
                <w:webHidden/>
              </w:rPr>
              <w:fldChar w:fldCharType="begin"/>
            </w:r>
            <w:r>
              <w:rPr>
                <w:noProof/>
                <w:webHidden/>
              </w:rPr>
              <w:instrText xml:space="preserve"> PAGEREF _Toc211679457 \h </w:instrText>
            </w:r>
            <w:r>
              <w:rPr>
                <w:noProof/>
                <w:webHidden/>
              </w:rPr>
            </w:r>
            <w:r>
              <w:rPr>
                <w:noProof/>
                <w:webHidden/>
              </w:rPr>
              <w:fldChar w:fldCharType="separate"/>
            </w:r>
            <w:r w:rsidR="00A34872">
              <w:rPr>
                <w:noProof/>
                <w:webHidden/>
              </w:rPr>
              <w:t>18</w:t>
            </w:r>
            <w:r>
              <w:rPr>
                <w:noProof/>
                <w:webHidden/>
              </w:rPr>
              <w:fldChar w:fldCharType="end"/>
            </w:r>
          </w:hyperlink>
        </w:p>
        <w:p w14:paraId="1C69502F" w14:textId="768D44EF"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58" w:history="1">
            <w:r w:rsidRPr="0000191B">
              <w:rPr>
                <w:rStyle w:val="Hyperlink"/>
                <w:noProof/>
              </w:rPr>
              <w:t>2.4.</w:t>
            </w:r>
            <w:r>
              <w:rPr>
                <w:rFonts w:asciiTheme="minorHAnsi" w:hAnsiTheme="minorHAnsi"/>
                <w:noProof/>
                <w:color w:val="auto"/>
                <w:szCs w:val="24"/>
                <w:lang w:eastAsia="id-ID"/>
              </w:rPr>
              <w:tab/>
            </w:r>
            <w:r w:rsidRPr="0000191B">
              <w:rPr>
                <w:rStyle w:val="Hyperlink"/>
                <w:noProof/>
              </w:rPr>
              <w:t>Aplikasi Pendukung</w:t>
            </w:r>
            <w:r>
              <w:rPr>
                <w:noProof/>
                <w:webHidden/>
              </w:rPr>
              <w:tab/>
            </w:r>
            <w:r>
              <w:rPr>
                <w:noProof/>
                <w:webHidden/>
              </w:rPr>
              <w:fldChar w:fldCharType="begin"/>
            </w:r>
            <w:r>
              <w:rPr>
                <w:noProof/>
                <w:webHidden/>
              </w:rPr>
              <w:instrText xml:space="preserve"> PAGEREF _Toc211679458 \h </w:instrText>
            </w:r>
            <w:r>
              <w:rPr>
                <w:noProof/>
                <w:webHidden/>
              </w:rPr>
            </w:r>
            <w:r>
              <w:rPr>
                <w:noProof/>
                <w:webHidden/>
              </w:rPr>
              <w:fldChar w:fldCharType="separate"/>
            </w:r>
            <w:r w:rsidR="00A34872">
              <w:rPr>
                <w:noProof/>
                <w:webHidden/>
              </w:rPr>
              <w:t>20</w:t>
            </w:r>
            <w:r>
              <w:rPr>
                <w:noProof/>
                <w:webHidden/>
              </w:rPr>
              <w:fldChar w:fldCharType="end"/>
            </w:r>
          </w:hyperlink>
        </w:p>
        <w:p w14:paraId="0F35E34F" w14:textId="53FD112C"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64" w:history="1">
            <w:r w:rsidRPr="0000191B">
              <w:rPr>
                <w:rStyle w:val="Hyperlink"/>
                <w:noProof/>
              </w:rPr>
              <w:t>2.4.1.</w:t>
            </w:r>
            <w:r>
              <w:rPr>
                <w:rFonts w:asciiTheme="minorHAnsi" w:hAnsiTheme="minorHAnsi"/>
                <w:noProof/>
                <w:color w:val="auto"/>
                <w:szCs w:val="24"/>
                <w:lang w:eastAsia="id-ID"/>
              </w:rPr>
              <w:tab/>
            </w:r>
            <w:r w:rsidRPr="0000191B">
              <w:rPr>
                <w:rStyle w:val="Hyperlink"/>
                <w:noProof/>
              </w:rPr>
              <w:t>Visual Studio Code</w:t>
            </w:r>
            <w:r>
              <w:rPr>
                <w:noProof/>
                <w:webHidden/>
              </w:rPr>
              <w:tab/>
            </w:r>
            <w:r>
              <w:rPr>
                <w:noProof/>
                <w:webHidden/>
              </w:rPr>
              <w:fldChar w:fldCharType="begin"/>
            </w:r>
            <w:r>
              <w:rPr>
                <w:noProof/>
                <w:webHidden/>
              </w:rPr>
              <w:instrText xml:space="preserve"> PAGEREF _Toc211679464 \h </w:instrText>
            </w:r>
            <w:r>
              <w:rPr>
                <w:noProof/>
                <w:webHidden/>
              </w:rPr>
            </w:r>
            <w:r>
              <w:rPr>
                <w:noProof/>
                <w:webHidden/>
              </w:rPr>
              <w:fldChar w:fldCharType="separate"/>
            </w:r>
            <w:r w:rsidR="00A34872">
              <w:rPr>
                <w:noProof/>
                <w:webHidden/>
              </w:rPr>
              <w:t>20</w:t>
            </w:r>
            <w:r>
              <w:rPr>
                <w:noProof/>
                <w:webHidden/>
              </w:rPr>
              <w:fldChar w:fldCharType="end"/>
            </w:r>
          </w:hyperlink>
        </w:p>
        <w:p w14:paraId="215E0513" w14:textId="4C10A181"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65" w:history="1">
            <w:r w:rsidRPr="0000191B">
              <w:rPr>
                <w:rStyle w:val="Hyperlink"/>
                <w:noProof/>
              </w:rPr>
              <w:t>2.4.2.</w:t>
            </w:r>
            <w:r>
              <w:rPr>
                <w:rFonts w:asciiTheme="minorHAnsi" w:hAnsiTheme="minorHAnsi"/>
                <w:noProof/>
                <w:color w:val="auto"/>
                <w:szCs w:val="24"/>
                <w:lang w:eastAsia="id-ID"/>
              </w:rPr>
              <w:tab/>
            </w:r>
            <w:r w:rsidRPr="0000191B">
              <w:rPr>
                <w:rStyle w:val="Hyperlink"/>
                <w:noProof/>
              </w:rPr>
              <w:t>Draw.io</w:t>
            </w:r>
            <w:r>
              <w:rPr>
                <w:noProof/>
                <w:webHidden/>
              </w:rPr>
              <w:tab/>
            </w:r>
            <w:r>
              <w:rPr>
                <w:noProof/>
                <w:webHidden/>
              </w:rPr>
              <w:fldChar w:fldCharType="begin"/>
            </w:r>
            <w:r>
              <w:rPr>
                <w:noProof/>
                <w:webHidden/>
              </w:rPr>
              <w:instrText xml:space="preserve"> PAGEREF _Toc211679465 \h </w:instrText>
            </w:r>
            <w:r>
              <w:rPr>
                <w:noProof/>
                <w:webHidden/>
              </w:rPr>
            </w:r>
            <w:r>
              <w:rPr>
                <w:noProof/>
                <w:webHidden/>
              </w:rPr>
              <w:fldChar w:fldCharType="separate"/>
            </w:r>
            <w:r w:rsidR="00A34872">
              <w:rPr>
                <w:noProof/>
                <w:webHidden/>
              </w:rPr>
              <w:t>21</w:t>
            </w:r>
            <w:r>
              <w:rPr>
                <w:noProof/>
                <w:webHidden/>
              </w:rPr>
              <w:fldChar w:fldCharType="end"/>
            </w:r>
          </w:hyperlink>
        </w:p>
        <w:p w14:paraId="2EF5664C" w14:textId="59D49E5E"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66" w:history="1">
            <w:r w:rsidRPr="0000191B">
              <w:rPr>
                <w:rStyle w:val="Hyperlink"/>
                <w:noProof/>
              </w:rPr>
              <w:t>2.4.3.</w:t>
            </w:r>
            <w:r>
              <w:rPr>
                <w:rFonts w:asciiTheme="minorHAnsi" w:hAnsiTheme="minorHAnsi"/>
                <w:noProof/>
                <w:color w:val="auto"/>
                <w:szCs w:val="24"/>
                <w:lang w:eastAsia="id-ID"/>
              </w:rPr>
              <w:tab/>
            </w:r>
            <w:r w:rsidRPr="0000191B">
              <w:rPr>
                <w:rStyle w:val="Hyperlink"/>
                <w:noProof/>
              </w:rPr>
              <w:t>Figma</w:t>
            </w:r>
            <w:r>
              <w:rPr>
                <w:noProof/>
                <w:webHidden/>
              </w:rPr>
              <w:tab/>
            </w:r>
            <w:r>
              <w:rPr>
                <w:noProof/>
                <w:webHidden/>
              </w:rPr>
              <w:fldChar w:fldCharType="begin"/>
            </w:r>
            <w:r>
              <w:rPr>
                <w:noProof/>
                <w:webHidden/>
              </w:rPr>
              <w:instrText xml:space="preserve"> PAGEREF _Toc211679466 \h </w:instrText>
            </w:r>
            <w:r>
              <w:rPr>
                <w:noProof/>
                <w:webHidden/>
              </w:rPr>
            </w:r>
            <w:r>
              <w:rPr>
                <w:noProof/>
                <w:webHidden/>
              </w:rPr>
              <w:fldChar w:fldCharType="separate"/>
            </w:r>
            <w:r w:rsidR="00A34872">
              <w:rPr>
                <w:noProof/>
                <w:webHidden/>
              </w:rPr>
              <w:t>21</w:t>
            </w:r>
            <w:r>
              <w:rPr>
                <w:noProof/>
                <w:webHidden/>
              </w:rPr>
              <w:fldChar w:fldCharType="end"/>
            </w:r>
          </w:hyperlink>
        </w:p>
        <w:p w14:paraId="17623486" w14:textId="55340648"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67" w:history="1">
            <w:r w:rsidRPr="0000191B">
              <w:rPr>
                <w:rStyle w:val="Hyperlink"/>
                <w:noProof/>
              </w:rPr>
              <w:t>2.4.4.</w:t>
            </w:r>
            <w:r>
              <w:rPr>
                <w:rFonts w:asciiTheme="minorHAnsi" w:hAnsiTheme="minorHAnsi"/>
                <w:noProof/>
                <w:color w:val="auto"/>
                <w:szCs w:val="24"/>
                <w:lang w:eastAsia="id-ID"/>
              </w:rPr>
              <w:tab/>
            </w:r>
            <w:r w:rsidRPr="0000191B">
              <w:rPr>
                <w:rStyle w:val="Hyperlink"/>
                <w:noProof/>
              </w:rPr>
              <w:t>XAMPP</w:t>
            </w:r>
            <w:r>
              <w:rPr>
                <w:noProof/>
                <w:webHidden/>
              </w:rPr>
              <w:tab/>
            </w:r>
            <w:r>
              <w:rPr>
                <w:noProof/>
                <w:webHidden/>
              </w:rPr>
              <w:fldChar w:fldCharType="begin"/>
            </w:r>
            <w:r>
              <w:rPr>
                <w:noProof/>
                <w:webHidden/>
              </w:rPr>
              <w:instrText xml:space="preserve"> PAGEREF _Toc211679467 \h </w:instrText>
            </w:r>
            <w:r>
              <w:rPr>
                <w:noProof/>
                <w:webHidden/>
              </w:rPr>
            </w:r>
            <w:r>
              <w:rPr>
                <w:noProof/>
                <w:webHidden/>
              </w:rPr>
              <w:fldChar w:fldCharType="separate"/>
            </w:r>
            <w:r w:rsidR="00A34872">
              <w:rPr>
                <w:noProof/>
                <w:webHidden/>
              </w:rPr>
              <w:t>22</w:t>
            </w:r>
            <w:r>
              <w:rPr>
                <w:noProof/>
                <w:webHidden/>
              </w:rPr>
              <w:fldChar w:fldCharType="end"/>
            </w:r>
          </w:hyperlink>
        </w:p>
        <w:p w14:paraId="2D85B406" w14:textId="3D841256"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68" w:history="1">
            <w:r w:rsidRPr="0000191B">
              <w:rPr>
                <w:rStyle w:val="Hyperlink"/>
                <w:noProof/>
              </w:rPr>
              <w:t>2.5.</w:t>
            </w:r>
            <w:r>
              <w:rPr>
                <w:rFonts w:asciiTheme="minorHAnsi" w:hAnsiTheme="minorHAnsi"/>
                <w:noProof/>
                <w:color w:val="auto"/>
                <w:szCs w:val="24"/>
                <w:lang w:eastAsia="id-ID"/>
              </w:rPr>
              <w:tab/>
            </w:r>
            <w:r w:rsidRPr="0000191B">
              <w:rPr>
                <w:rStyle w:val="Hyperlink"/>
                <w:noProof/>
              </w:rPr>
              <w:t>Pengujian Sistem</w:t>
            </w:r>
            <w:r>
              <w:rPr>
                <w:noProof/>
                <w:webHidden/>
              </w:rPr>
              <w:tab/>
            </w:r>
            <w:r>
              <w:rPr>
                <w:noProof/>
                <w:webHidden/>
              </w:rPr>
              <w:fldChar w:fldCharType="begin"/>
            </w:r>
            <w:r>
              <w:rPr>
                <w:noProof/>
                <w:webHidden/>
              </w:rPr>
              <w:instrText xml:space="preserve"> PAGEREF _Toc211679468 \h </w:instrText>
            </w:r>
            <w:r>
              <w:rPr>
                <w:noProof/>
                <w:webHidden/>
              </w:rPr>
            </w:r>
            <w:r>
              <w:rPr>
                <w:noProof/>
                <w:webHidden/>
              </w:rPr>
              <w:fldChar w:fldCharType="separate"/>
            </w:r>
            <w:r w:rsidR="00A34872">
              <w:rPr>
                <w:noProof/>
                <w:webHidden/>
              </w:rPr>
              <w:t>22</w:t>
            </w:r>
            <w:r>
              <w:rPr>
                <w:noProof/>
                <w:webHidden/>
              </w:rPr>
              <w:fldChar w:fldCharType="end"/>
            </w:r>
          </w:hyperlink>
        </w:p>
        <w:p w14:paraId="7D581E9F" w14:textId="7EADC23E"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69" w:history="1">
            <w:r w:rsidRPr="0000191B">
              <w:rPr>
                <w:rStyle w:val="Hyperlink"/>
                <w:noProof/>
              </w:rPr>
              <w:t>2.5.1.</w:t>
            </w:r>
            <w:r>
              <w:rPr>
                <w:rFonts w:asciiTheme="minorHAnsi" w:hAnsiTheme="minorHAnsi"/>
                <w:noProof/>
                <w:color w:val="auto"/>
                <w:szCs w:val="24"/>
                <w:lang w:eastAsia="id-ID"/>
              </w:rPr>
              <w:tab/>
            </w:r>
            <w:r w:rsidRPr="0000191B">
              <w:rPr>
                <w:rStyle w:val="Hyperlink"/>
                <w:noProof/>
              </w:rPr>
              <w:t xml:space="preserve">Pengujian </w:t>
            </w:r>
            <w:r w:rsidRPr="0000191B">
              <w:rPr>
                <w:rStyle w:val="Hyperlink"/>
                <w:i/>
                <w:iCs/>
                <w:noProof/>
              </w:rPr>
              <w:t>Black Box Testing</w:t>
            </w:r>
            <w:r>
              <w:rPr>
                <w:noProof/>
                <w:webHidden/>
              </w:rPr>
              <w:tab/>
            </w:r>
            <w:r>
              <w:rPr>
                <w:noProof/>
                <w:webHidden/>
              </w:rPr>
              <w:fldChar w:fldCharType="begin"/>
            </w:r>
            <w:r>
              <w:rPr>
                <w:noProof/>
                <w:webHidden/>
              </w:rPr>
              <w:instrText xml:space="preserve"> PAGEREF _Toc211679469 \h </w:instrText>
            </w:r>
            <w:r>
              <w:rPr>
                <w:noProof/>
                <w:webHidden/>
              </w:rPr>
            </w:r>
            <w:r>
              <w:rPr>
                <w:noProof/>
                <w:webHidden/>
              </w:rPr>
              <w:fldChar w:fldCharType="separate"/>
            </w:r>
            <w:r w:rsidR="00A34872">
              <w:rPr>
                <w:noProof/>
                <w:webHidden/>
              </w:rPr>
              <w:t>22</w:t>
            </w:r>
            <w:r>
              <w:rPr>
                <w:noProof/>
                <w:webHidden/>
              </w:rPr>
              <w:fldChar w:fldCharType="end"/>
            </w:r>
          </w:hyperlink>
        </w:p>
        <w:p w14:paraId="389BAECD" w14:textId="3B24A514"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70" w:history="1">
            <w:r w:rsidRPr="0000191B">
              <w:rPr>
                <w:rStyle w:val="Hyperlink"/>
                <w:noProof/>
              </w:rPr>
              <w:t>2.5.2.</w:t>
            </w:r>
            <w:r>
              <w:rPr>
                <w:rFonts w:asciiTheme="minorHAnsi" w:hAnsiTheme="minorHAnsi"/>
                <w:noProof/>
                <w:color w:val="auto"/>
                <w:szCs w:val="24"/>
                <w:lang w:eastAsia="id-ID"/>
              </w:rPr>
              <w:tab/>
            </w:r>
            <w:r w:rsidRPr="0000191B">
              <w:rPr>
                <w:rStyle w:val="Hyperlink"/>
                <w:noProof/>
              </w:rPr>
              <w:t xml:space="preserve">Pengujian </w:t>
            </w:r>
            <w:r w:rsidRPr="0000191B">
              <w:rPr>
                <w:rStyle w:val="Hyperlink"/>
                <w:i/>
                <w:iCs/>
                <w:noProof/>
              </w:rPr>
              <w:t>White Box Testing</w:t>
            </w:r>
            <w:r>
              <w:rPr>
                <w:noProof/>
                <w:webHidden/>
              </w:rPr>
              <w:tab/>
            </w:r>
            <w:r>
              <w:rPr>
                <w:noProof/>
                <w:webHidden/>
              </w:rPr>
              <w:fldChar w:fldCharType="begin"/>
            </w:r>
            <w:r>
              <w:rPr>
                <w:noProof/>
                <w:webHidden/>
              </w:rPr>
              <w:instrText xml:space="preserve"> PAGEREF _Toc211679470 \h </w:instrText>
            </w:r>
            <w:r>
              <w:rPr>
                <w:noProof/>
                <w:webHidden/>
              </w:rPr>
            </w:r>
            <w:r>
              <w:rPr>
                <w:noProof/>
                <w:webHidden/>
              </w:rPr>
              <w:fldChar w:fldCharType="separate"/>
            </w:r>
            <w:r w:rsidR="00A34872">
              <w:rPr>
                <w:noProof/>
                <w:webHidden/>
              </w:rPr>
              <w:t>23</w:t>
            </w:r>
            <w:r>
              <w:rPr>
                <w:noProof/>
                <w:webHidden/>
              </w:rPr>
              <w:fldChar w:fldCharType="end"/>
            </w:r>
          </w:hyperlink>
        </w:p>
        <w:p w14:paraId="478DBDD2" w14:textId="60BC5535"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71" w:history="1">
            <w:r w:rsidRPr="0000191B">
              <w:rPr>
                <w:rStyle w:val="Hyperlink"/>
                <w:noProof/>
              </w:rPr>
              <w:t>2.5.3.</w:t>
            </w:r>
            <w:r>
              <w:rPr>
                <w:rFonts w:asciiTheme="minorHAnsi" w:hAnsiTheme="minorHAnsi"/>
                <w:noProof/>
                <w:color w:val="auto"/>
                <w:szCs w:val="24"/>
                <w:lang w:eastAsia="id-ID"/>
              </w:rPr>
              <w:tab/>
            </w:r>
            <w:r w:rsidRPr="0000191B">
              <w:rPr>
                <w:rStyle w:val="Hyperlink"/>
                <w:i/>
                <w:iCs/>
                <w:noProof/>
              </w:rPr>
              <w:t xml:space="preserve">User Response </w:t>
            </w:r>
            <w:r w:rsidRPr="0000191B">
              <w:rPr>
                <w:rStyle w:val="Hyperlink"/>
                <w:noProof/>
              </w:rPr>
              <w:t>(Kuesioner)</w:t>
            </w:r>
            <w:r>
              <w:rPr>
                <w:noProof/>
                <w:webHidden/>
              </w:rPr>
              <w:tab/>
            </w:r>
            <w:r>
              <w:rPr>
                <w:noProof/>
                <w:webHidden/>
              </w:rPr>
              <w:fldChar w:fldCharType="begin"/>
            </w:r>
            <w:r>
              <w:rPr>
                <w:noProof/>
                <w:webHidden/>
              </w:rPr>
              <w:instrText xml:space="preserve"> PAGEREF _Toc211679471 \h </w:instrText>
            </w:r>
            <w:r>
              <w:rPr>
                <w:noProof/>
                <w:webHidden/>
              </w:rPr>
            </w:r>
            <w:r>
              <w:rPr>
                <w:noProof/>
                <w:webHidden/>
              </w:rPr>
              <w:fldChar w:fldCharType="separate"/>
            </w:r>
            <w:r w:rsidR="00A34872">
              <w:rPr>
                <w:noProof/>
                <w:webHidden/>
              </w:rPr>
              <w:t>23</w:t>
            </w:r>
            <w:r>
              <w:rPr>
                <w:noProof/>
                <w:webHidden/>
              </w:rPr>
              <w:fldChar w:fldCharType="end"/>
            </w:r>
          </w:hyperlink>
        </w:p>
        <w:p w14:paraId="23B808D8" w14:textId="7193A40F"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72" w:history="1">
            <w:r w:rsidRPr="0000191B">
              <w:rPr>
                <w:rStyle w:val="Hyperlink"/>
                <w:noProof/>
              </w:rPr>
              <w:t>BAB III ANALISA DAN PERANCANGAN</w:t>
            </w:r>
            <w:r>
              <w:rPr>
                <w:noProof/>
                <w:webHidden/>
              </w:rPr>
              <w:tab/>
            </w:r>
            <w:r>
              <w:rPr>
                <w:noProof/>
                <w:webHidden/>
              </w:rPr>
              <w:fldChar w:fldCharType="begin"/>
            </w:r>
            <w:r>
              <w:rPr>
                <w:noProof/>
                <w:webHidden/>
              </w:rPr>
              <w:instrText xml:space="preserve"> PAGEREF _Toc211679472 \h </w:instrText>
            </w:r>
            <w:r>
              <w:rPr>
                <w:noProof/>
                <w:webHidden/>
              </w:rPr>
            </w:r>
            <w:r>
              <w:rPr>
                <w:noProof/>
                <w:webHidden/>
              </w:rPr>
              <w:fldChar w:fldCharType="separate"/>
            </w:r>
            <w:r w:rsidR="00A34872">
              <w:rPr>
                <w:noProof/>
                <w:webHidden/>
              </w:rPr>
              <w:t>24</w:t>
            </w:r>
            <w:r>
              <w:rPr>
                <w:noProof/>
                <w:webHidden/>
              </w:rPr>
              <w:fldChar w:fldCharType="end"/>
            </w:r>
          </w:hyperlink>
        </w:p>
        <w:p w14:paraId="6637FAFE" w14:textId="3C59FBCB"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76" w:history="1">
            <w:r w:rsidRPr="0000191B">
              <w:rPr>
                <w:rStyle w:val="Hyperlink"/>
                <w:noProof/>
              </w:rPr>
              <w:t>3.1.</w:t>
            </w:r>
            <w:r>
              <w:rPr>
                <w:rFonts w:asciiTheme="minorHAnsi" w:hAnsiTheme="minorHAnsi"/>
                <w:noProof/>
                <w:color w:val="auto"/>
                <w:szCs w:val="24"/>
                <w:lang w:eastAsia="id-ID"/>
              </w:rPr>
              <w:tab/>
            </w:r>
            <w:r w:rsidRPr="0000191B">
              <w:rPr>
                <w:rStyle w:val="Hyperlink"/>
                <w:noProof/>
              </w:rPr>
              <w:t>Analisa Sistem</w:t>
            </w:r>
            <w:r>
              <w:rPr>
                <w:noProof/>
                <w:webHidden/>
              </w:rPr>
              <w:tab/>
            </w:r>
            <w:r>
              <w:rPr>
                <w:noProof/>
                <w:webHidden/>
              </w:rPr>
              <w:fldChar w:fldCharType="begin"/>
            </w:r>
            <w:r>
              <w:rPr>
                <w:noProof/>
                <w:webHidden/>
              </w:rPr>
              <w:instrText xml:space="preserve"> PAGEREF _Toc211679476 \h </w:instrText>
            </w:r>
            <w:r>
              <w:rPr>
                <w:noProof/>
                <w:webHidden/>
              </w:rPr>
            </w:r>
            <w:r>
              <w:rPr>
                <w:noProof/>
                <w:webHidden/>
              </w:rPr>
              <w:fldChar w:fldCharType="separate"/>
            </w:r>
            <w:r w:rsidR="00A34872">
              <w:rPr>
                <w:noProof/>
                <w:webHidden/>
              </w:rPr>
              <w:t>24</w:t>
            </w:r>
            <w:r>
              <w:rPr>
                <w:noProof/>
                <w:webHidden/>
              </w:rPr>
              <w:fldChar w:fldCharType="end"/>
            </w:r>
          </w:hyperlink>
        </w:p>
        <w:p w14:paraId="0CA4C8C7" w14:textId="7CFD056D"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77" w:history="1">
            <w:r w:rsidRPr="0000191B">
              <w:rPr>
                <w:rStyle w:val="Hyperlink"/>
                <w:noProof/>
              </w:rPr>
              <w:t>3.1.1.</w:t>
            </w:r>
            <w:r>
              <w:rPr>
                <w:rFonts w:asciiTheme="minorHAnsi" w:hAnsiTheme="minorHAnsi"/>
                <w:noProof/>
                <w:color w:val="auto"/>
                <w:szCs w:val="24"/>
                <w:lang w:eastAsia="id-ID"/>
              </w:rPr>
              <w:tab/>
            </w:r>
            <w:r w:rsidRPr="0000191B">
              <w:rPr>
                <w:rStyle w:val="Hyperlink"/>
                <w:noProof/>
              </w:rPr>
              <w:t>Analisa Sistem Berjalan</w:t>
            </w:r>
            <w:r>
              <w:rPr>
                <w:noProof/>
                <w:webHidden/>
              </w:rPr>
              <w:tab/>
            </w:r>
            <w:r>
              <w:rPr>
                <w:noProof/>
                <w:webHidden/>
              </w:rPr>
              <w:fldChar w:fldCharType="begin"/>
            </w:r>
            <w:r>
              <w:rPr>
                <w:noProof/>
                <w:webHidden/>
              </w:rPr>
              <w:instrText xml:space="preserve"> PAGEREF _Toc211679477 \h </w:instrText>
            </w:r>
            <w:r>
              <w:rPr>
                <w:noProof/>
                <w:webHidden/>
              </w:rPr>
            </w:r>
            <w:r>
              <w:rPr>
                <w:noProof/>
                <w:webHidden/>
              </w:rPr>
              <w:fldChar w:fldCharType="separate"/>
            </w:r>
            <w:r w:rsidR="00A34872">
              <w:rPr>
                <w:noProof/>
                <w:webHidden/>
              </w:rPr>
              <w:t>25</w:t>
            </w:r>
            <w:r>
              <w:rPr>
                <w:noProof/>
                <w:webHidden/>
              </w:rPr>
              <w:fldChar w:fldCharType="end"/>
            </w:r>
          </w:hyperlink>
        </w:p>
        <w:p w14:paraId="28B7405A" w14:textId="7A35B35B"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78" w:history="1">
            <w:r w:rsidRPr="0000191B">
              <w:rPr>
                <w:rStyle w:val="Hyperlink"/>
                <w:noProof/>
              </w:rPr>
              <w:t>3.1.2.</w:t>
            </w:r>
            <w:r>
              <w:rPr>
                <w:rFonts w:asciiTheme="minorHAnsi" w:hAnsiTheme="minorHAnsi"/>
                <w:noProof/>
                <w:color w:val="auto"/>
                <w:szCs w:val="24"/>
                <w:lang w:eastAsia="id-ID"/>
              </w:rPr>
              <w:tab/>
            </w:r>
            <w:r w:rsidRPr="0000191B">
              <w:rPr>
                <w:rStyle w:val="Hyperlink"/>
                <w:noProof/>
              </w:rPr>
              <w:t>Analisa Sistem Usulan</w:t>
            </w:r>
            <w:r>
              <w:rPr>
                <w:noProof/>
                <w:webHidden/>
              </w:rPr>
              <w:tab/>
            </w:r>
            <w:r>
              <w:rPr>
                <w:noProof/>
                <w:webHidden/>
              </w:rPr>
              <w:fldChar w:fldCharType="begin"/>
            </w:r>
            <w:r>
              <w:rPr>
                <w:noProof/>
                <w:webHidden/>
              </w:rPr>
              <w:instrText xml:space="preserve"> PAGEREF _Toc211679478 \h </w:instrText>
            </w:r>
            <w:r>
              <w:rPr>
                <w:noProof/>
                <w:webHidden/>
              </w:rPr>
            </w:r>
            <w:r>
              <w:rPr>
                <w:noProof/>
                <w:webHidden/>
              </w:rPr>
              <w:fldChar w:fldCharType="separate"/>
            </w:r>
            <w:r w:rsidR="00A34872">
              <w:rPr>
                <w:noProof/>
                <w:webHidden/>
              </w:rPr>
              <w:t>26</w:t>
            </w:r>
            <w:r>
              <w:rPr>
                <w:noProof/>
                <w:webHidden/>
              </w:rPr>
              <w:fldChar w:fldCharType="end"/>
            </w:r>
          </w:hyperlink>
        </w:p>
        <w:p w14:paraId="192C902B" w14:textId="0E5ABD42"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79" w:history="1">
            <w:r w:rsidRPr="0000191B">
              <w:rPr>
                <w:rStyle w:val="Hyperlink"/>
                <w:noProof/>
              </w:rPr>
              <w:t>3.2.</w:t>
            </w:r>
            <w:r>
              <w:rPr>
                <w:rFonts w:asciiTheme="minorHAnsi" w:hAnsiTheme="minorHAnsi"/>
                <w:noProof/>
                <w:color w:val="auto"/>
                <w:szCs w:val="24"/>
                <w:lang w:eastAsia="id-ID"/>
              </w:rPr>
              <w:tab/>
            </w:r>
            <w:r w:rsidRPr="0000191B">
              <w:rPr>
                <w:rStyle w:val="Hyperlink"/>
                <w:noProof/>
              </w:rPr>
              <w:t>Perancangan Basis Data</w:t>
            </w:r>
            <w:r>
              <w:rPr>
                <w:noProof/>
                <w:webHidden/>
              </w:rPr>
              <w:tab/>
            </w:r>
            <w:r>
              <w:rPr>
                <w:noProof/>
                <w:webHidden/>
              </w:rPr>
              <w:fldChar w:fldCharType="begin"/>
            </w:r>
            <w:r>
              <w:rPr>
                <w:noProof/>
                <w:webHidden/>
              </w:rPr>
              <w:instrText xml:space="preserve"> PAGEREF _Toc211679479 \h </w:instrText>
            </w:r>
            <w:r>
              <w:rPr>
                <w:noProof/>
                <w:webHidden/>
              </w:rPr>
            </w:r>
            <w:r>
              <w:rPr>
                <w:noProof/>
                <w:webHidden/>
              </w:rPr>
              <w:fldChar w:fldCharType="separate"/>
            </w:r>
            <w:r w:rsidR="00A34872">
              <w:rPr>
                <w:noProof/>
                <w:webHidden/>
              </w:rPr>
              <w:t>28</w:t>
            </w:r>
            <w:r>
              <w:rPr>
                <w:noProof/>
                <w:webHidden/>
              </w:rPr>
              <w:fldChar w:fldCharType="end"/>
            </w:r>
          </w:hyperlink>
        </w:p>
        <w:p w14:paraId="5DA3826F" w14:textId="15F9CBFC"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3" w:history="1">
            <w:r w:rsidRPr="0000191B">
              <w:rPr>
                <w:rStyle w:val="Hyperlink"/>
                <w:noProof/>
              </w:rPr>
              <w:t>3.2.1.</w:t>
            </w:r>
            <w:r>
              <w:rPr>
                <w:rFonts w:asciiTheme="minorHAnsi" w:hAnsiTheme="minorHAnsi"/>
                <w:noProof/>
                <w:color w:val="auto"/>
                <w:szCs w:val="24"/>
                <w:lang w:eastAsia="id-ID"/>
              </w:rPr>
              <w:tab/>
            </w:r>
            <w:r w:rsidRPr="0000191B">
              <w:rPr>
                <w:rStyle w:val="Hyperlink"/>
                <w:i/>
                <w:iCs/>
                <w:noProof/>
              </w:rPr>
              <w:t xml:space="preserve">Entity Relationship </w:t>
            </w:r>
            <w:r w:rsidRPr="0000191B">
              <w:rPr>
                <w:rStyle w:val="Hyperlink"/>
                <w:noProof/>
              </w:rPr>
              <w:t>Diagram (ERD)</w:t>
            </w:r>
            <w:r>
              <w:rPr>
                <w:noProof/>
                <w:webHidden/>
              </w:rPr>
              <w:tab/>
            </w:r>
            <w:r>
              <w:rPr>
                <w:noProof/>
                <w:webHidden/>
              </w:rPr>
              <w:fldChar w:fldCharType="begin"/>
            </w:r>
            <w:r>
              <w:rPr>
                <w:noProof/>
                <w:webHidden/>
              </w:rPr>
              <w:instrText xml:space="preserve"> PAGEREF _Toc211679483 \h </w:instrText>
            </w:r>
            <w:r>
              <w:rPr>
                <w:noProof/>
                <w:webHidden/>
              </w:rPr>
            </w:r>
            <w:r>
              <w:rPr>
                <w:noProof/>
                <w:webHidden/>
              </w:rPr>
              <w:fldChar w:fldCharType="separate"/>
            </w:r>
            <w:r w:rsidR="00A34872">
              <w:rPr>
                <w:noProof/>
                <w:webHidden/>
              </w:rPr>
              <w:t>28</w:t>
            </w:r>
            <w:r>
              <w:rPr>
                <w:noProof/>
                <w:webHidden/>
              </w:rPr>
              <w:fldChar w:fldCharType="end"/>
            </w:r>
          </w:hyperlink>
        </w:p>
        <w:p w14:paraId="64CFBABB" w14:textId="1A7C9C52"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4" w:history="1">
            <w:r w:rsidRPr="0000191B">
              <w:rPr>
                <w:rStyle w:val="Hyperlink"/>
                <w:noProof/>
              </w:rPr>
              <w:t>3.2.2.</w:t>
            </w:r>
            <w:r>
              <w:rPr>
                <w:rFonts w:asciiTheme="minorHAnsi" w:hAnsiTheme="minorHAnsi"/>
                <w:noProof/>
                <w:color w:val="auto"/>
                <w:szCs w:val="24"/>
                <w:lang w:eastAsia="id-ID"/>
              </w:rPr>
              <w:tab/>
            </w:r>
            <w:r w:rsidRPr="0000191B">
              <w:rPr>
                <w:rStyle w:val="Hyperlink"/>
                <w:noProof/>
              </w:rPr>
              <w:t xml:space="preserve">Transformasi ERD ke </w:t>
            </w:r>
            <w:r w:rsidRPr="0000191B">
              <w:rPr>
                <w:rStyle w:val="Hyperlink"/>
                <w:i/>
                <w:iCs/>
                <w:noProof/>
              </w:rPr>
              <w:t>Logical Record Structure</w:t>
            </w:r>
            <w:r w:rsidRPr="0000191B">
              <w:rPr>
                <w:rStyle w:val="Hyperlink"/>
                <w:noProof/>
              </w:rPr>
              <w:t xml:space="preserve"> (LRS)</w:t>
            </w:r>
            <w:r>
              <w:rPr>
                <w:noProof/>
                <w:webHidden/>
              </w:rPr>
              <w:tab/>
            </w:r>
            <w:r>
              <w:rPr>
                <w:noProof/>
                <w:webHidden/>
              </w:rPr>
              <w:fldChar w:fldCharType="begin"/>
            </w:r>
            <w:r>
              <w:rPr>
                <w:noProof/>
                <w:webHidden/>
              </w:rPr>
              <w:instrText xml:space="preserve"> PAGEREF _Toc211679484 \h </w:instrText>
            </w:r>
            <w:r>
              <w:rPr>
                <w:noProof/>
                <w:webHidden/>
              </w:rPr>
            </w:r>
            <w:r>
              <w:rPr>
                <w:noProof/>
                <w:webHidden/>
              </w:rPr>
              <w:fldChar w:fldCharType="separate"/>
            </w:r>
            <w:r w:rsidR="00A34872">
              <w:rPr>
                <w:noProof/>
                <w:webHidden/>
              </w:rPr>
              <w:t>29</w:t>
            </w:r>
            <w:r>
              <w:rPr>
                <w:noProof/>
                <w:webHidden/>
              </w:rPr>
              <w:fldChar w:fldCharType="end"/>
            </w:r>
          </w:hyperlink>
        </w:p>
        <w:p w14:paraId="103B930B" w14:textId="59CC4F94"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5" w:history="1">
            <w:r w:rsidRPr="0000191B">
              <w:rPr>
                <w:rStyle w:val="Hyperlink"/>
                <w:noProof/>
              </w:rPr>
              <w:t>3.2.3.</w:t>
            </w:r>
            <w:r>
              <w:rPr>
                <w:rFonts w:asciiTheme="minorHAnsi" w:hAnsiTheme="minorHAnsi"/>
                <w:noProof/>
                <w:color w:val="auto"/>
                <w:szCs w:val="24"/>
                <w:lang w:eastAsia="id-ID"/>
              </w:rPr>
              <w:tab/>
            </w:r>
            <w:r w:rsidRPr="0000191B">
              <w:rPr>
                <w:rStyle w:val="Hyperlink"/>
                <w:i/>
                <w:iCs/>
                <w:noProof/>
              </w:rPr>
              <w:t>Logical Record Structure</w:t>
            </w:r>
            <w:r w:rsidRPr="0000191B">
              <w:rPr>
                <w:rStyle w:val="Hyperlink"/>
                <w:noProof/>
              </w:rPr>
              <w:t xml:space="preserve"> (LRS)</w:t>
            </w:r>
            <w:r>
              <w:rPr>
                <w:noProof/>
                <w:webHidden/>
              </w:rPr>
              <w:tab/>
            </w:r>
            <w:r>
              <w:rPr>
                <w:noProof/>
                <w:webHidden/>
              </w:rPr>
              <w:fldChar w:fldCharType="begin"/>
            </w:r>
            <w:r>
              <w:rPr>
                <w:noProof/>
                <w:webHidden/>
              </w:rPr>
              <w:instrText xml:space="preserve"> PAGEREF _Toc211679485 \h </w:instrText>
            </w:r>
            <w:r>
              <w:rPr>
                <w:noProof/>
                <w:webHidden/>
              </w:rPr>
            </w:r>
            <w:r>
              <w:rPr>
                <w:noProof/>
                <w:webHidden/>
              </w:rPr>
              <w:fldChar w:fldCharType="separate"/>
            </w:r>
            <w:r w:rsidR="00A34872">
              <w:rPr>
                <w:noProof/>
                <w:webHidden/>
              </w:rPr>
              <w:t>30</w:t>
            </w:r>
            <w:r>
              <w:rPr>
                <w:noProof/>
                <w:webHidden/>
              </w:rPr>
              <w:fldChar w:fldCharType="end"/>
            </w:r>
          </w:hyperlink>
        </w:p>
        <w:p w14:paraId="5884D12E" w14:textId="73EC4F3C"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6" w:history="1">
            <w:r w:rsidRPr="0000191B">
              <w:rPr>
                <w:rStyle w:val="Hyperlink"/>
                <w:noProof/>
              </w:rPr>
              <w:t>3.2.4.</w:t>
            </w:r>
            <w:r>
              <w:rPr>
                <w:rFonts w:asciiTheme="minorHAnsi" w:hAnsiTheme="minorHAnsi"/>
                <w:noProof/>
                <w:color w:val="auto"/>
                <w:szCs w:val="24"/>
                <w:lang w:eastAsia="id-ID"/>
              </w:rPr>
              <w:tab/>
            </w:r>
            <w:r w:rsidRPr="0000191B">
              <w:rPr>
                <w:rStyle w:val="Hyperlink"/>
                <w:noProof/>
              </w:rPr>
              <w:t>Normalisasi</w:t>
            </w:r>
            <w:r>
              <w:rPr>
                <w:noProof/>
                <w:webHidden/>
              </w:rPr>
              <w:tab/>
            </w:r>
            <w:r>
              <w:rPr>
                <w:noProof/>
                <w:webHidden/>
              </w:rPr>
              <w:fldChar w:fldCharType="begin"/>
            </w:r>
            <w:r>
              <w:rPr>
                <w:noProof/>
                <w:webHidden/>
              </w:rPr>
              <w:instrText xml:space="preserve"> PAGEREF _Toc211679486 \h </w:instrText>
            </w:r>
            <w:r>
              <w:rPr>
                <w:noProof/>
                <w:webHidden/>
              </w:rPr>
            </w:r>
            <w:r>
              <w:rPr>
                <w:noProof/>
                <w:webHidden/>
              </w:rPr>
              <w:fldChar w:fldCharType="separate"/>
            </w:r>
            <w:r w:rsidR="00A34872">
              <w:rPr>
                <w:noProof/>
                <w:webHidden/>
              </w:rPr>
              <w:t>31</w:t>
            </w:r>
            <w:r>
              <w:rPr>
                <w:noProof/>
                <w:webHidden/>
              </w:rPr>
              <w:fldChar w:fldCharType="end"/>
            </w:r>
          </w:hyperlink>
        </w:p>
        <w:p w14:paraId="7A59B6C9" w14:textId="201FAFD2"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7" w:history="1">
            <w:r w:rsidRPr="0000191B">
              <w:rPr>
                <w:rStyle w:val="Hyperlink"/>
                <w:noProof/>
              </w:rPr>
              <w:t>3.2.5.</w:t>
            </w:r>
            <w:r>
              <w:rPr>
                <w:rFonts w:asciiTheme="minorHAnsi" w:hAnsiTheme="minorHAnsi"/>
                <w:noProof/>
                <w:color w:val="auto"/>
                <w:szCs w:val="24"/>
                <w:lang w:eastAsia="id-ID"/>
              </w:rPr>
              <w:tab/>
            </w:r>
            <w:r w:rsidRPr="0000191B">
              <w:rPr>
                <w:rStyle w:val="Hyperlink"/>
                <w:noProof/>
              </w:rPr>
              <w:t>Spesifikasi Basis Data</w:t>
            </w:r>
            <w:r>
              <w:rPr>
                <w:noProof/>
                <w:webHidden/>
              </w:rPr>
              <w:tab/>
            </w:r>
            <w:r>
              <w:rPr>
                <w:noProof/>
                <w:webHidden/>
              </w:rPr>
              <w:fldChar w:fldCharType="begin"/>
            </w:r>
            <w:r>
              <w:rPr>
                <w:noProof/>
                <w:webHidden/>
              </w:rPr>
              <w:instrText xml:space="preserve"> PAGEREF _Toc211679487 \h </w:instrText>
            </w:r>
            <w:r>
              <w:rPr>
                <w:noProof/>
                <w:webHidden/>
              </w:rPr>
            </w:r>
            <w:r>
              <w:rPr>
                <w:noProof/>
                <w:webHidden/>
              </w:rPr>
              <w:fldChar w:fldCharType="separate"/>
            </w:r>
            <w:r w:rsidR="00A34872">
              <w:rPr>
                <w:noProof/>
                <w:webHidden/>
              </w:rPr>
              <w:t>33</w:t>
            </w:r>
            <w:r>
              <w:rPr>
                <w:noProof/>
                <w:webHidden/>
              </w:rPr>
              <w:fldChar w:fldCharType="end"/>
            </w:r>
          </w:hyperlink>
        </w:p>
        <w:p w14:paraId="5EC63E7E" w14:textId="38ADBFBA"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88" w:history="1">
            <w:r w:rsidRPr="0000191B">
              <w:rPr>
                <w:rStyle w:val="Hyperlink"/>
                <w:noProof/>
              </w:rPr>
              <w:t>3.3.</w:t>
            </w:r>
            <w:r>
              <w:rPr>
                <w:rFonts w:asciiTheme="minorHAnsi" w:hAnsiTheme="minorHAnsi"/>
                <w:noProof/>
                <w:color w:val="auto"/>
                <w:szCs w:val="24"/>
                <w:lang w:eastAsia="id-ID"/>
              </w:rPr>
              <w:tab/>
            </w:r>
            <w:r w:rsidRPr="0000191B">
              <w:rPr>
                <w:rStyle w:val="Hyperlink"/>
                <w:noProof/>
              </w:rPr>
              <w:t xml:space="preserve">Perancangan </w:t>
            </w:r>
            <w:r w:rsidRPr="0000191B">
              <w:rPr>
                <w:rStyle w:val="Hyperlink"/>
                <w:i/>
                <w:iCs/>
                <w:noProof/>
              </w:rPr>
              <w:t xml:space="preserve">Unified Modeling Language </w:t>
            </w:r>
            <w:r w:rsidRPr="0000191B">
              <w:rPr>
                <w:rStyle w:val="Hyperlink"/>
                <w:noProof/>
              </w:rPr>
              <w:t>(UML)</w:t>
            </w:r>
            <w:r>
              <w:rPr>
                <w:noProof/>
                <w:webHidden/>
              </w:rPr>
              <w:tab/>
            </w:r>
            <w:r>
              <w:rPr>
                <w:noProof/>
                <w:webHidden/>
              </w:rPr>
              <w:fldChar w:fldCharType="begin"/>
            </w:r>
            <w:r>
              <w:rPr>
                <w:noProof/>
                <w:webHidden/>
              </w:rPr>
              <w:instrText xml:space="preserve"> PAGEREF _Toc211679488 \h </w:instrText>
            </w:r>
            <w:r>
              <w:rPr>
                <w:noProof/>
                <w:webHidden/>
              </w:rPr>
            </w:r>
            <w:r>
              <w:rPr>
                <w:noProof/>
                <w:webHidden/>
              </w:rPr>
              <w:fldChar w:fldCharType="separate"/>
            </w:r>
            <w:r w:rsidR="00A34872">
              <w:rPr>
                <w:noProof/>
                <w:webHidden/>
              </w:rPr>
              <w:t>36</w:t>
            </w:r>
            <w:r>
              <w:rPr>
                <w:noProof/>
                <w:webHidden/>
              </w:rPr>
              <w:fldChar w:fldCharType="end"/>
            </w:r>
          </w:hyperlink>
        </w:p>
        <w:p w14:paraId="7658632D" w14:textId="4A6D0998"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89" w:history="1">
            <w:r w:rsidRPr="0000191B">
              <w:rPr>
                <w:rStyle w:val="Hyperlink"/>
                <w:noProof/>
              </w:rPr>
              <w:t>3.3.1.</w:t>
            </w:r>
            <w:r>
              <w:rPr>
                <w:rFonts w:asciiTheme="minorHAnsi" w:hAnsiTheme="minorHAnsi"/>
                <w:noProof/>
                <w:color w:val="auto"/>
                <w:szCs w:val="24"/>
                <w:lang w:eastAsia="id-ID"/>
              </w:rPr>
              <w:tab/>
            </w:r>
            <w:r w:rsidRPr="0000191B">
              <w:rPr>
                <w:rStyle w:val="Hyperlink"/>
                <w:i/>
                <w:iCs/>
                <w:noProof/>
              </w:rPr>
              <w:t xml:space="preserve">Use Case </w:t>
            </w:r>
            <w:r w:rsidRPr="0000191B">
              <w:rPr>
                <w:rStyle w:val="Hyperlink"/>
                <w:noProof/>
              </w:rPr>
              <w:t>Diagram</w:t>
            </w:r>
            <w:r>
              <w:rPr>
                <w:noProof/>
                <w:webHidden/>
              </w:rPr>
              <w:tab/>
            </w:r>
            <w:r>
              <w:rPr>
                <w:noProof/>
                <w:webHidden/>
              </w:rPr>
              <w:fldChar w:fldCharType="begin"/>
            </w:r>
            <w:r>
              <w:rPr>
                <w:noProof/>
                <w:webHidden/>
              </w:rPr>
              <w:instrText xml:space="preserve"> PAGEREF _Toc211679489 \h </w:instrText>
            </w:r>
            <w:r>
              <w:rPr>
                <w:noProof/>
                <w:webHidden/>
              </w:rPr>
            </w:r>
            <w:r>
              <w:rPr>
                <w:noProof/>
                <w:webHidden/>
              </w:rPr>
              <w:fldChar w:fldCharType="separate"/>
            </w:r>
            <w:r w:rsidR="00A34872">
              <w:rPr>
                <w:noProof/>
                <w:webHidden/>
              </w:rPr>
              <w:t>36</w:t>
            </w:r>
            <w:r>
              <w:rPr>
                <w:noProof/>
                <w:webHidden/>
              </w:rPr>
              <w:fldChar w:fldCharType="end"/>
            </w:r>
          </w:hyperlink>
        </w:p>
        <w:p w14:paraId="37E1BBC5" w14:textId="67B198E9"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90" w:history="1">
            <w:r w:rsidRPr="0000191B">
              <w:rPr>
                <w:rStyle w:val="Hyperlink"/>
                <w:noProof/>
              </w:rPr>
              <w:t>3.3.2.</w:t>
            </w:r>
            <w:r>
              <w:rPr>
                <w:rFonts w:asciiTheme="minorHAnsi" w:hAnsiTheme="minorHAnsi"/>
                <w:noProof/>
                <w:color w:val="auto"/>
                <w:szCs w:val="24"/>
                <w:lang w:eastAsia="id-ID"/>
              </w:rPr>
              <w:tab/>
            </w:r>
            <w:r w:rsidRPr="0000191B">
              <w:rPr>
                <w:rStyle w:val="Hyperlink"/>
                <w:i/>
                <w:iCs/>
                <w:noProof/>
              </w:rPr>
              <w:t xml:space="preserve">Activity </w:t>
            </w:r>
            <w:r w:rsidRPr="0000191B">
              <w:rPr>
                <w:rStyle w:val="Hyperlink"/>
                <w:noProof/>
              </w:rPr>
              <w:t>Diagram</w:t>
            </w:r>
            <w:r>
              <w:rPr>
                <w:noProof/>
                <w:webHidden/>
              </w:rPr>
              <w:tab/>
            </w:r>
            <w:r>
              <w:rPr>
                <w:noProof/>
                <w:webHidden/>
              </w:rPr>
              <w:fldChar w:fldCharType="begin"/>
            </w:r>
            <w:r>
              <w:rPr>
                <w:noProof/>
                <w:webHidden/>
              </w:rPr>
              <w:instrText xml:space="preserve"> PAGEREF _Toc211679490 \h </w:instrText>
            </w:r>
            <w:r>
              <w:rPr>
                <w:noProof/>
                <w:webHidden/>
              </w:rPr>
            </w:r>
            <w:r>
              <w:rPr>
                <w:noProof/>
                <w:webHidden/>
              </w:rPr>
              <w:fldChar w:fldCharType="separate"/>
            </w:r>
            <w:r w:rsidR="00A34872">
              <w:rPr>
                <w:noProof/>
                <w:webHidden/>
              </w:rPr>
              <w:t>37</w:t>
            </w:r>
            <w:r>
              <w:rPr>
                <w:noProof/>
                <w:webHidden/>
              </w:rPr>
              <w:fldChar w:fldCharType="end"/>
            </w:r>
          </w:hyperlink>
        </w:p>
        <w:p w14:paraId="69ED494F" w14:textId="07027BA1"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91" w:history="1">
            <w:r w:rsidRPr="0000191B">
              <w:rPr>
                <w:rStyle w:val="Hyperlink"/>
                <w:noProof/>
              </w:rPr>
              <w:t>3.3.3.</w:t>
            </w:r>
            <w:r>
              <w:rPr>
                <w:rFonts w:asciiTheme="minorHAnsi" w:hAnsiTheme="minorHAnsi"/>
                <w:noProof/>
                <w:color w:val="auto"/>
                <w:szCs w:val="24"/>
                <w:lang w:eastAsia="id-ID"/>
              </w:rPr>
              <w:tab/>
            </w:r>
            <w:r w:rsidRPr="0000191B">
              <w:rPr>
                <w:rStyle w:val="Hyperlink"/>
                <w:i/>
                <w:iCs/>
                <w:noProof/>
              </w:rPr>
              <w:t xml:space="preserve">Sequence </w:t>
            </w:r>
            <w:r w:rsidRPr="0000191B">
              <w:rPr>
                <w:rStyle w:val="Hyperlink"/>
                <w:noProof/>
              </w:rPr>
              <w:t>Diagram</w:t>
            </w:r>
            <w:r>
              <w:rPr>
                <w:noProof/>
                <w:webHidden/>
              </w:rPr>
              <w:tab/>
            </w:r>
            <w:r>
              <w:rPr>
                <w:noProof/>
                <w:webHidden/>
              </w:rPr>
              <w:fldChar w:fldCharType="begin"/>
            </w:r>
            <w:r>
              <w:rPr>
                <w:noProof/>
                <w:webHidden/>
              </w:rPr>
              <w:instrText xml:space="preserve"> PAGEREF _Toc211679491 \h </w:instrText>
            </w:r>
            <w:r>
              <w:rPr>
                <w:noProof/>
                <w:webHidden/>
              </w:rPr>
            </w:r>
            <w:r>
              <w:rPr>
                <w:noProof/>
                <w:webHidden/>
              </w:rPr>
              <w:fldChar w:fldCharType="separate"/>
            </w:r>
            <w:r w:rsidR="00A34872">
              <w:rPr>
                <w:noProof/>
                <w:webHidden/>
              </w:rPr>
              <w:t>42</w:t>
            </w:r>
            <w:r>
              <w:rPr>
                <w:noProof/>
                <w:webHidden/>
              </w:rPr>
              <w:fldChar w:fldCharType="end"/>
            </w:r>
          </w:hyperlink>
        </w:p>
        <w:p w14:paraId="4F22463F" w14:textId="0AF38067"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497" w:history="1">
            <w:r w:rsidRPr="0000191B">
              <w:rPr>
                <w:rStyle w:val="Hyperlink"/>
                <w:noProof/>
              </w:rPr>
              <w:t>3.4.4.</w:t>
            </w:r>
            <w:r>
              <w:rPr>
                <w:rFonts w:asciiTheme="minorHAnsi" w:hAnsiTheme="minorHAnsi"/>
                <w:noProof/>
                <w:color w:val="auto"/>
                <w:szCs w:val="24"/>
                <w:lang w:eastAsia="id-ID"/>
              </w:rPr>
              <w:tab/>
            </w:r>
            <w:r w:rsidRPr="0000191B">
              <w:rPr>
                <w:rStyle w:val="Hyperlink"/>
                <w:i/>
                <w:iCs/>
                <w:noProof/>
              </w:rPr>
              <w:t>Class Diagram</w:t>
            </w:r>
            <w:r>
              <w:rPr>
                <w:noProof/>
                <w:webHidden/>
              </w:rPr>
              <w:tab/>
            </w:r>
            <w:r>
              <w:rPr>
                <w:noProof/>
                <w:webHidden/>
              </w:rPr>
              <w:fldChar w:fldCharType="begin"/>
            </w:r>
            <w:r>
              <w:rPr>
                <w:noProof/>
                <w:webHidden/>
              </w:rPr>
              <w:instrText xml:space="preserve"> PAGEREF _Toc211679497 \h </w:instrText>
            </w:r>
            <w:r>
              <w:rPr>
                <w:noProof/>
                <w:webHidden/>
              </w:rPr>
            </w:r>
            <w:r>
              <w:rPr>
                <w:noProof/>
                <w:webHidden/>
              </w:rPr>
              <w:fldChar w:fldCharType="separate"/>
            </w:r>
            <w:r w:rsidR="00A34872">
              <w:rPr>
                <w:noProof/>
                <w:webHidden/>
              </w:rPr>
              <w:t>45</w:t>
            </w:r>
            <w:r>
              <w:rPr>
                <w:noProof/>
                <w:webHidden/>
              </w:rPr>
              <w:fldChar w:fldCharType="end"/>
            </w:r>
          </w:hyperlink>
        </w:p>
        <w:p w14:paraId="70EDC3F6" w14:textId="032B19F3"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498" w:history="1">
            <w:r w:rsidRPr="0000191B">
              <w:rPr>
                <w:rStyle w:val="Hyperlink"/>
                <w:noProof/>
              </w:rPr>
              <w:t>3.4.</w:t>
            </w:r>
            <w:r>
              <w:rPr>
                <w:rFonts w:asciiTheme="minorHAnsi" w:hAnsiTheme="minorHAnsi"/>
                <w:noProof/>
                <w:color w:val="auto"/>
                <w:szCs w:val="24"/>
                <w:lang w:eastAsia="id-ID"/>
              </w:rPr>
              <w:tab/>
            </w:r>
            <w:r w:rsidRPr="0000191B">
              <w:rPr>
                <w:rStyle w:val="Hyperlink"/>
                <w:i/>
                <w:iCs/>
                <w:noProof/>
              </w:rPr>
              <w:t>User Interface</w:t>
            </w:r>
            <w:r>
              <w:rPr>
                <w:noProof/>
                <w:webHidden/>
              </w:rPr>
              <w:tab/>
            </w:r>
            <w:r>
              <w:rPr>
                <w:noProof/>
                <w:webHidden/>
              </w:rPr>
              <w:fldChar w:fldCharType="begin"/>
            </w:r>
            <w:r>
              <w:rPr>
                <w:noProof/>
                <w:webHidden/>
              </w:rPr>
              <w:instrText xml:space="preserve"> PAGEREF _Toc211679498 \h </w:instrText>
            </w:r>
            <w:r>
              <w:rPr>
                <w:noProof/>
                <w:webHidden/>
              </w:rPr>
            </w:r>
            <w:r>
              <w:rPr>
                <w:noProof/>
                <w:webHidden/>
              </w:rPr>
              <w:fldChar w:fldCharType="separate"/>
            </w:r>
            <w:r w:rsidR="00A34872">
              <w:rPr>
                <w:noProof/>
                <w:webHidden/>
              </w:rPr>
              <w:t>45</w:t>
            </w:r>
            <w:r>
              <w:rPr>
                <w:noProof/>
                <w:webHidden/>
              </w:rPr>
              <w:fldChar w:fldCharType="end"/>
            </w:r>
          </w:hyperlink>
        </w:p>
        <w:p w14:paraId="6C83B5D7" w14:textId="3B83E8D3"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499" w:history="1">
            <w:r w:rsidRPr="0000191B">
              <w:rPr>
                <w:rStyle w:val="Hyperlink"/>
                <w:noProof/>
              </w:rPr>
              <w:t>BAB IV IMPLEMENTASI DAN PENGUJIAN</w:t>
            </w:r>
            <w:r>
              <w:rPr>
                <w:noProof/>
                <w:webHidden/>
              </w:rPr>
              <w:tab/>
            </w:r>
            <w:r>
              <w:rPr>
                <w:noProof/>
                <w:webHidden/>
              </w:rPr>
              <w:fldChar w:fldCharType="begin"/>
            </w:r>
            <w:r>
              <w:rPr>
                <w:noProof/>
                <w:webHidden/>
              </w:rPr>
              <w:instrText xml:space="preserve"> PAGEREF _Toc211679499 \h </w:instrText>
            </w:r>
            <w:r>
              <w:rPr>
                <w:noProof/>
                <w:webHidden/>
              </w:rPr>
            </w:r>
            <w:r>
              <w:rPr>
                <w:noProof/>
                <w:webHidden/>
              </w:rPr>
              <w:fldChar w:fldCharType="separate"/>
            </w:r>
            <w:r w:rsidR="00A34872">
              <w:rPr>
                <w:noProof/>
                <w:webHidden/>
              </w:rPr>
              <w:t>50</w:t>
            </w:r>
            <w:r>
              <w:rPr>
                <w:noProof/>
                <w:webHidden/>
              </w:rPr>
              <w:fldChar w:fldCharType="end"/>
            </w:r>
          </w:hyperlink>
        </w:p>
        <w:p w14:paraId="13E3F484" w14:textId="45C2F80B"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501" w:history="1">
            <w:r w:rsidRPr="0000191B">
              <w:rPr>
                <w:rStyle w:val="Hyperlink"/>
                <w:noProof/>
              </w:rPr>
              <w:t>4.1.</w:t>
            </w:r>
            <w:r>
              <w:rPr>
                <w:rFonts w:asciiTheme="minorHAnsi" w:hAnsiTheme="minorHAnsi"/>
                <w:noProof/>
                <w:color w:val="auto"/>
                <w:szCs w:val="24"/>
                <w:lang w:eastAsia="id-ID"/>
              </w:rPr>
              <w:tab/>
            </w:r>
            <w:r w:rsidRPr="0000191B">
              <w:rPr>
                <w:rStyle w:val="Hyperlink"/>
                <w:noProof/>
              </w:rPr>
              <w:t>Spesifikasi</w:t>
            </w:r>
            <w:r>
              <w:rPr>
                <w:noProof/>
                <w:webHidden/>
              </w:rPr>
              <w:tab/>
            </w:r>
            <w:r>
              <w:rPr>
                <w:noProof/>
                <w:webHidden/>
              </w:rPr>
              <w:fldChar w:fldCharType="begin"/>
            </w:r>
            <w:r>
              <w:rPr>
                <w:noProof/>
                <w:webHidden/>
              </w:rPr>
              <w:instrText xml:space="preserve"> PAGEREF _Toc211679501 \h </w:instrText>
            </w:r>
            <w:r>
              <w:rPr>
                <w:noProof/>
                <w:webHidden/>
              </w:rPr>
            </w:r>
            <w:r>
              <w:rPr>
                <w:noProof/>
                <w:webHidden/>
              </w:rPr>
              <w:fldChar w:fldCharType="separate"/>
            </w:r>
            <w:r w:rsidR="00A34872">
              <w:rPr>
                <w:noProof/>
                <w:webHidden/>
              </w:rPr>
              <w:t>50</w:t>
            </w:r>
            <w:r>
              <w:rPr>
                <w:noProof/>
                <w:webHidden/>
              </w:rPr>
              <w:fldChar w:fldCharType="end"/>
            </w:r>
          </w:hyperlink>
        </w:p>
        <w:p w14:paraId="2B2825B9" w14:textId="57B3C4AD"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04" w:history="1">
            <w:r w:rsidRPr="0000191B">
              <w:rPr>
                <w:rStyle w:val="Hyperlink"/>
                <w:noProof/>
              </w:rPr>
              <w:t>4.1.1.</w:t>
            </w:r>
            <w:r>
              <w:rPr>
                <w:rFonts w:asciiTheme="minorHAnsi" w:hAnsiTheme="minorHAnsi"/>
                <w:noProof/>
                <w:color w:val="auto"/>
                <w:szCs w:val="24"/>
                <w:lang w:eastAsia="id-ID"/>
              </w:rPr>
              <w:tab/>
            </w:r>
            <w:r w:rsidRPr="0000191B">
              <w:rPr>
                <w:rStyle w:val="Hyperlink"/>
                <w:noProof/>
              </w:rPr>
              <w:t>Spesifikasi Perangkat Lunak</w:t>
            </w:r>
            <w:r>
              <w:rPr>
                <w:noProof/>
                <w:webHidden/>
              </w:rPr>
              <w:tab/>
            </w:r>
            <w:r>
              <w:rPr>
                <w:noProof/>
                <w:webHidden/>
              </w:rPr>
              <w:fldChar w:fldCharType="begin"/>
            </w:r>
            <w:r>
              <w:rPr>
                <w:noProof/>
                <w:webHidden/>
              </w:rPr>
              <w:instrText xml:space="preserve"> PAGEREF _Toc211679504 \h </w:instrText>
            </w:r>
            <w:r>
              <w:rPr>
                <w:noProof/>
                <w:webHidden/>
              </w:rPr>
            </w:r>
            <w:r>
              <w:rPr>
                <w:noProof/>
                <w:webHidden/>
              </w:rPr>
              <w:fldChar w:fldCharType="separate"/>
            </w:r>
            <w:r w:rsidR="00A34872">
              <w:rPr>
                <w:noProof/>
                <w:webHidden/>
              </w:rPr>
              <w:t>50</w:t>
            </w:r>
            <w:r>
              <w:rPr>
                <w:noProof/>
                <w:webHidden/>
              </w:rPr>
              <w:fldChar w:fldCharType="end"/>
            </w:r>
          </w:hyperlink>
        </w:p>
        <w:p w14:paraId="3E3C05C5" w14:textId="0CFDBB22"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05" w:history="1">
            <w:r w:rsidRPr="0000191B">
              <w:rPr>
                <w:rStyle w:val="Hyperlink"/>
                <w:noProof/>
              </w:rPr>
              <w:t>4.1.2.</w:t>
            </w:r>
            <w:r>
              <w:rPr>
                <w:rFonts w:asciiTheme="minorHAnsi" w:hAnsiTheme="minorHAnsi"/>
                <w:noProof/>
                <w:color w:val="auto"/>
                <w:szCs w:val="24"/>
                <w:lang w:eastAsia="id-ID"/>
              </w:rPr>
              <w:tab/>
            </w:r>
            <w:r w:rsidRPr="0000191B">
              <w:rPr>
                <w:rStyle w:val="Hyperlink"/>
                <w:noProof/>
              </w:rPr>
              <w:t>Spesifikasi Perangkat Keras</w:t>
            </w:r>
            <w:r>
              <w:rPr>
                <w:noProof/>
                <w:webHidden/>
              </w:rPr>
              <w:tab/>
            </w:r>
            <w:r>
              <w:rPr>
                <w:noProof/>
                <w:webHidden/>
              </w:rPr>
              <w:fldChar w:fldCharType="begin"/>
            </w:r>
            <w:r>
              <w:rPr>
                <w:noProof/>
                <w:webHidden/>
              </w:rPr>
              <w:instrText xml:space="preserve"> PAGEREF _Toc211679505 \h </w:instrText>
            </w:r>
            <w:r>
              <w:rPr>
                <w:noProof/>
                <w:webHidden/>
              </w:rPr>
            </w:r>
            <w:r>
              <w:rPr>
                <w:noProof/>
                <w:webHidden/>
              </w:rPr>
              <w:fldChar w:fldCharType="separate"/>
            </w:r>
            <w:r w:rsidR="00A34872">
              <w:rPr>
                <w:noProof/>
                <w:webHidden/>
              </w:rPr>
              <w:t>50</w:t>
            </w:r>
            <w:r>
              <w:rPr>
                <w:noProof/>
                <w:webHidden/>
              </w:rPr>
              <w:fldChar w:fldCharType="end"/>
            </w:r>
          </w:hyperlink>
        </w:p>
        <w:p w14:paraId="1FB62F0F" w14:textId="2225B081"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506" w:history="1">
            <w:r w:rsidRPr="0000191B">
              <w:rPr>
                <w:rStyle w:val="Hyperlink"/>
                <w:noProof/>
              </w:rPr>
              <w:t>4.2.</w:t>
            </w:r>
            <w:r>
              <w:rPr>
                <w:rFonts w:asciiTheme="minorHAnsi" w:hAnsiTheme="minorHAnsi"/>
                <w:noProof/>
                <w:color w:val="auto"/>
                <w:szCs w:val="24"/>
                <w:lang w:eastAsia="id-ID"/>
              </w:rPr>
              <w:tab/>
            </w:r>
            <w:r w:rsidRPr="0000191B">
              <w:rPr>
                <w:rStyle w:val="Hyperlink"/>
                <w:noProof/>
              </w:rPr>
              <w:t>Implementasi Program</w:t>
            </w:r>
            <w:r>
              <w:rPr>
                <w:noProof/>
                <w:webHidden/>
              </w:rPr>
              <w:tab/>
            </w:r>
            <w:r>
              <w:rPr>
                <w:noProof/>
                <w:webHidden/>
              </w:rPr>
              <w:fldChar w:fldCharType="begin"/>
            </w:r>
            <w:r>
              <w:rPr>
                <w:noProof/>
                <w:webHidden/>
              </w:rPr>
              <w:instrText xml:space="preserve"> PAGEREF _Toc211679506 \h </w:instrText>
            </w:r>
            <w:r>
              <w:rPr>
                <w:noProof/>
                <w:webHidden/>
              </w:rPr>
            </w:r>
            <w:r>
              <w:rPr>
                <w:noProof/>
                <w:webHidden/>
              </w:rPr>
              <w:fldChar w:fldCharType="separate"/>
            </w:r>
            <w:r w:rsidR="00A34872">
              <w:rPr>
                <w:noProof/>
                <w:webHidden/>
              </w:rPr>
              <w:t>51</w:t>
            </w:r>
            <w:r>
              <w:rPr>
                <w:noProof/>
                <w:webHidden/>
              </w:rPr>
              <w:fldChar w:fldCharType="end"/>
            </w:r>
          </w:hyperlink>
        </w:p>
        <w:p w14:paraId="2B3819C8" w14:textId="2EA3F788"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3" w:history="1">
            <w:r w:rsidRPr="0000191B">
              <w:rPr>
                <w:rStyle w:val="Hyperlink"/>
                <w:noProof/>
              </w:rPr>
              <w:t>4.2.1.</w:t>
            </w:r>
            <w:r>
              <w:rPr>
                <w:rFonts w:asciiTheme="minorHAnsi" w:hAnsiTheme="minorHAnsi"/>
                <w:noProof/>
                <w:color w:val="auto"/>
                <w:szCs w:val="24"/>
                <w:lang w:eastAsia="id-ID"/>
              </w:rPr>
              <w:tab/>
            </w:r>
            <w:r w:rsidRPr="0000191B">
              <w:rPr>
                <w:rStyle w:val="Hyperlink"/>
                <w:noProof/>
              </w:rPr>
              <w:t xml:space="preserve">Tampilan Halaman </w:t>
            </w:r>
            <w:r w:rsidRPr="0000191B">
              <w:rPr>
                <w:rStyle w:val="Hyperlink"/>
                <w:i/>
                <w:iCs/>
                <w:noProof/>
              </w:rPr>
              <w:t>Login</w:t>
            </w:r>
            <w:r>
              <w:rPr>
                <w:noProof/>
                <w:webHidden/>
              </w:rPr>
              <w:tab/>
            </w:r>
            <w:r>
              <w:rPr>
                <w:noProof/>
                <w:webHidden/>
              </w:rPr>
              <w:fldChar w:fldCharType="begin"/>
            </w:r>
            <w:r>
              <w:rPr>
                <w:noProof/>
                <w:webHidden/>
              </w:rPr>
              <w:instrText xml:space="preserve"> PAGEREF _Toc211679513 \h </w:instrText>
            </w:r>
            <w:r>
              <w:rPr>
                <w:noProof/>
                <w:webHidden/>
              </w:rPr>
            </w:r>
            <w:r>
              <w:rPr>
                <w:noProof/>
                <w:webHidden/>
              </w:rPr>
              <w:fldChar w:fldCharType="separate"/>
            </w:r>
            <w:r w:rsidR="00A34872">
              <w:rPr>
                <w:noProof/>
                <w:webHidden/>
              </w:rPr>
              <w:t>51</w:t>
            </w:r>
            <w:r>
              <w:rPr>
                <w:noProof/>
                <w:webHidden/>
              </w:rPr>
              <w:fldChar w:fldCharType="end"/>
            </w:r>
          </w:hyperlink>
        </w:p>
        <w:p w14:paraId="2241E480" w14:textId="5653CAFA"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4" w:history="1">
            <w:r w:rsidRPr="0000191B">
              <w:rPr>
                <w:rStyle w:val="Hyperlink"/>
                <w:noProof/>
              </w:rPr>
              <w:t>4.2.2.</w:t>
            </w:r>
            <w:r>
              <w:rPr>
                <w:rFonts w:asciiTheme="minorHAnsi" w:hAnsiTheme="minorHAnsi"/>
                <w:noProof/>
                <w:color w:val="auto"/>
                <w:szCs w:val="24"/>
                <w:lang w:eastAsia="id-ID"/>
              </w:rPr>
              <w:tab/>
            </w:r>
            <w:r w:rsidRPr="0000191B">
              <w:rPr>
                <w:rStyle w:val="Hyperlink"/>
                <w:noProof/>
              </w:rPr>
              <w:t>Tampilan Halaman</w:t>
            </w:r>
            <w:r w:rsidRPr="0000191B">
              <w:rPr>
                <w:rStyle w:val="Hyperlink"/>
                <w:i/>
                <w:iCs/>
                <w:noProof/>
              </w:rPr>
              <w:t xml:space="preserve"> </w:t>
            </w:r>
            <w:r w:rsidRPr="0000191B">
              <w:rPr>
                <w:rStyle w:val="Hyperlink"/>
                <w:noProof/>
              </w:rPr>
              <w:t>Data Kriteria</w:t>
            </w:r>
            <w:r>
              <w:rPr>
                <w:noProof/>
                <w:webHidden/>
              </w:rPr>
              <w:tab/>
            </w:r>
            <w:r>
              <w:rPr>
                <w:noProof/>
                <w:webHidden/>
              </w:rPr>
              <w:fldChar w:fldCharType="begin"/>
            </w:r>
            <w:r>
              <w:rPr>
                <w:noProof/>
                <w:webHidden/>
              </w:rPr>
              <w:instrText xml:space="preserve"> PAGEREF _Toc211679514 \h </w:instrText>
            </w:r>
            <w:r>
              <w:rPr>
                <w:noProof/>
                <w:webHidden/>
              </w:rPr>
            </w:r>
            <w:r>
              <w:rPr>
                <w:noProof/>
                <w:webHidden/>
              </w:rPr>
              <w:fldChar w:fldCharType="separate"/>
            </w:r>
            <w:r w:rsidR="00A34872">
              <w:rPr>
                <w:noProof/>
                <w:webHidden/>
              </w:rPr>
              <w:t>51</w:t>
            </w:r>
            <w:r>
              <w:rPr>
                <w:noProof/>
                <w:webHidden/>
              </w:rPr>
              <w:fldChar w:fldCharType="end"/>
            </w:r>
          </w:hyperlink>
        </w:p>
        <w:p w14:paraId="54E7C9FB" w14:textId="4F808053"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5" w:history="1">
            <w:r w:rsidRPr="0000191B">
              <w:rPr>
                <w:rStyle w:val="Hyperlink"/>
                <w:noProof/>
              </w:rPr>
              <w:t>4.2.3.</w:t>
            </w:r>
            <w:r>
              <w:rPr>
                <w:rFonts w:asciiTheme="minorHAnsi" w:hAnsiTheme="minorHAnsi"/>
                <w:noProof/>
                <w:color w:val="auto"/>
                <w:szCs w:val="24"/>
                <w:lang w:eastAsia="id-ID"/>
              </w:rPr>
              <w:tab/>
            </w:r>
            <w:r w:rsidRPr="0000191B">
              <w:rPr>
                <w:rStyle w:val="Hyperlink"/>
                <w:noProof/>
              </w:rPr>
              <w:t xml:space="preserve">Tampilan </w:t>
            </w:r>
            <w:r w:rsidRPr="0000191B">
              <w:rPr>
                <w:rStyle w:val="Hyperlink"/>
                <w:noProof/>
                <w:lang w:val="en-US"/>
              </w:rPr>
              <w:t>Halaman Data Alternatif</w:t>
            </w:r>
            <w:r>
              <w:rPr>
                <w:noProof/>
                <w:webHidden/>
              </w:rPr>
              <w:tab/>
            </w:r>
            <w:r>
              <w:rPr>
                <w:noProof/>
                <w:webHidden/>
              </w:rPr>
              <w:fldChar w:fldCharType="begin"/>
            </w:r>
            <w:r>
              <w:rPr>
                <w:noProof/>
                <w:webHidden/>
              </w:rPr>
              <w:instrText xml:space="preserve"> PAGEREF _Toc211679515 \h </w:instrText>
            </w:r>
            <w:r>
              <w:rPr>
                <w:noProof/>
                <w:webHidden/>
              </w:rPr>
            </w:r>
            <w:r>
              <w:rPr>
                <w:noProof/>
                <w:webHidden/>
              </w:rPr>
              <w:fldChar w:fldCharType="separate"/>
            </w:r>
            <w:r w:rsidR="00A34872">
              <w:rPr>
                <w:noProof/>
                <w:webHidden/>
              </w:rPr>
              <w:t>52</w:t>
            </w:r>
            <w:r>
              <w:rPr>
                <w:noProof/>
                <w:webHidden/>
              </w:rPr>
              <w:fldChar w:fldCharType="end"/>
            </w:r>
          </w:hyperlink>
        </w:p>
        <w:p w14:paraId="5B3C86F6" w14:textId="7D217803"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6" w:history="1">
            <w:r w:rsidRPr="0000191B">
              <w:rPr>
                <w:rStyle w:val="Hyperlink"/>
                <w:noProof/>
                <w:lang w:val="en-US"/>
              </w:rPr>
              <w:t>4.2.4.</w:t>
            </w:r>
            <w:r>
              <w:rPr>
                <w:rFonts w:asciiTheme="minorHAnsi" w:hAnsiTheme="minorHAnsi"/>
                <w:noProof/>
                <w:color w:val="auto"/>
                <w:szCs w:val="24"/>
                <w:lang w:eastAsia="id-ID"/>
              </w:rPr>
              <w:tab/>
            </w:r>
            <w:r w:rsidRPr="0000191B">
              <w:rPr>
                <w:rStyle w:val="Hyperlink"/>
                <w:noProof/>
              </w:rPr>
              <w:t xml:space="preserve">Tampilan </w:t>
            </w:r>
            <w:r w:rsidRPr="0000191B">
              <w:rPr>
                <w:rStyle w:val="Hyperlink"/>
                <w:noProof/>
                <w:lang w:val="en-US"/>
              </w:rPr>
              <w:t>Halaman Nilai Awal</w:t>
            </w:r>
            <w:r>
              <w:rPr>
                <w:noProof/>
                <w:webHidden/>
              </w:rPr>
              <w:tab/>
            </w:r>
            <w:r>
              <w:rPr>
                <w:noProof/>
                <w:webHidden/>
              </w:rPr>
              <w:fldChar w:fldCharType="begin"/>
            </w:r>
            <w:r>
              <w:rPr>
                <w:noProof/>
                <w:webHidden/>
              </w:rPr>
              <w:instrText xml:space="preserve"> PAGEREF _Toc211679516 \h </w:instrText>
            </w:r>
            <w:r>
              <w:rPr>
                <w:noProof/>
                <w:webHidden/>
              </w:rPr>
            </w:r>
            <w:r>
              <w:rPr>
                <w:noProof/>
                <w:webHidden/>
              </w:rPr>
              <w:fldChar w:fldCharType="separate"/>
            </w:r>
            <w:r w:rsidR="00A34872">
              <w:rPr>
                <w:noProof/>
                <w:webHidden/>
              </w:rPr>
              <w:t>52</w:t>
            </w:r>
            <w:r>
              <w:rPr>
                <w:noProof/>
                <w:webHidden/>
              </w:rPr>
              <w:fldChar w:fldCharType="end"/>
            </w:r>
          </w:hyperlink>
        </w:p>
        <w:p w14:paraId="3C1270F8" w14:textId="6BE342DE"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7" w:history="1">
            <w:r w:rsidRPr="0000191B">
              <w:rPr>
                <w:rStyle w:val="Hyperlink"/>
                <w:noProof/>
              </w:rPr>
              <w:t>4.2.5.</w:t>
            </w:r>
            <w:r>
              <w:rPr>
                <w:rFonts w:asciiTheme="minorHAnsi" w:hAnsiTheme="minorHAnsi"/>
                <w:noProof/>
                <w:color w:val="auto"/>
                <w:szCs w:val="24"/>
                <w:lang w:eastAsia="id-ID"/>
              </w:rPr>
              <w:tab/>
            </w:r>
            <w:r w:rsidRPr="0000191B">
              <w:rPr>
                <w:rStyle w:val="Hyperlink"/>
                <w:noProof/>
              </w:rPr>
              <w:t xml:space="preserve">Tampilan </w:t>
            </w:r>
            <w:r w:rsidRPr="0000191B">
              <w:rPr>
                <w:rStyle w:val="Hyperlink"/>
                <w:noProof/>
                <w:lang w:val="en-US"/>
              </w:rPr>
              <w:t>Halaman Perbandingan Kriteria</w:t>
            </w:r>
            <w:r>
              <w:rPr>
                <w:noProof/>
                <w:webHidden/>
              </w:rPr>
              <w:tab/>
            </w:r>
            <w:r>
              <w:rPr>
                <w:noProof/>
                <w:webHidden/>
              </w:rPr>
              <w:fldChar w:fldCharType="begin"/>
            </w:r>
            <w:r>
              <w:rPr>
                <w:noProof/>
                <w:webHidden/>
              </w:rPr>
              <w:instrText xml:space="preserve"> PAGEREF _Toc211679517 \h </w:instrText>
            </w:r>
            <w:r>
              <w:rPr>
                <w:noProof/>
                <w:webHidden/>
              </w:rPr>
            </w:r>
            <w:r>
              <w:rPr>
                <w:noProof/>
                <w:webHidden/>
              </w:rPr>
              <w:fldChar w:fldCharType="separate"/>
            </w:r>
            <w:r w:rsidR="00A34872">
              <w:rPr>
                <w:noProof/>
                <w:webHidden/>
              </w:rPr>
              <w:t>53</w:t>
            </w:r>
            <w:r>
              <w:rPr>
                <w:noProof/>
                <w:webHidden/>
              </w:rPr>
              <w:fldChar w:fldCharType="end"/>
            </w:r>
          </w:hyperlink>
        </w:p>
        <w:p w14:paraId="2A84BFA0" w14:textId="13D86766"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18" w:history="1">
            <w:r w:rsidRPr="0000191B">
              <w:rPr>
                <w:rStyle w:val="Hyperlink"/>
                <w:noProof/>
                <w:lang w:val="en-US"/>
              </w:rPr>
              <w:t>4.2.6.</w:t>
            </w:r>
            <w:r>
              <w:rPr>
                <w:rFonts w:asciiTheme="minorHAnsi" w:hAnsiTheme="minorHAnsi"/>
                <w:noProof/>
                <w:color w:val="auto"/>
                <w:szCs w:val="24"/>
                <w:lang w:eastAsia="id-ID"/>
              </w:rPr>
              <w:tab/>
            </w:r>
            <w:r w:rsidRPr="0000191B">
              <w:rPr>
                <w:rStyle w:val="Hyperlink"/>
                <w:noProof/>
              </w:rPr>
              <w:t xml:space="preserve">Tampilan </w:t>
            </w:r>
            <w:r w:rsidRPr="0000191B">
              <w:rPr>
                <w:rStyle w:val="Hyperlink"/>
                <w:noProof/>
                <w:lang w:val="en-US"/>
              </w:rPr>
              <w:t>Halaman Perbandingan Alternatif</w:t>
            </w:r>
            <w:r>
              <w:rPr>
                <w:noProof/>
                <w:webHidden/>
              </w:rPr>
              <w:tab/>
            </w:r>
            <w:r>
              <w:rPr>
                <w:noProof/>
                <w:webHidden/>
              </w:rPr>
              <w:fldChar w:fldCharType="begin"/>
            </w:r>
            <w:r>
              <w:rPr>
                <w:noProof/>
                <w:webHidden/>
              </w:rPr>
              <w:instrText xml:space="preserve"> PAGEREF _Toc211679518 \h </w:instrText>
            </w:r>
            <w:r>
              <w:rPr>
                <w:noProof/>
                <w:webHidden/>
              </w:rPr>
            </w:r>
            <w:r>
              <w:rPr>
                <w:noProof/>
                <w:webHidden/>
              </w:rPr>
              <w:fldChar w:fldCharType="separate"/>
            </w:r>
            <w:r w:rsidR="00A34872">
              <w:rPr>
                <w:noProof/>
                <w:webHidden/>
              </w:rPr>
              <w:t>53</w:t>
            </w:r>
            <w:r>
              <w:rPr>
                <w:noProof/>
                <w:webHidden/>
              </w:rPr>
              <w:fldChar w:fldCharType="end"/>
            </w:r>
          </w:hyperlink>
        </w:p>
        <w:p w14:paraId="41B81552" w14:textId="4C34CEC3"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519" w:history="1">
            <w:r w:rsidRPr="0000191B">
              <w:rPr>
                <w:rStyle w:val="Hyperlink"/>
                <w:noProof/>
              </w:rPr>
              <w:t>4.3.</w:t>
            </w:r>
            <w:r>
              <w:rPr>
                <w:rFonts w:asciiTheme="minorHAnsi" w:hAnsiTheme="minorHAnsi"/>
                <w:noProof/>
                <w:color w:val="auto"/>
                <w:szCs w:val="24"/>
                <w:lang w:eastAsia="id-ID"/>
              </w:rPr>
              <w:tab/>
            </w:r>
            <w:r w:rsidRPr="0000191B">
              <w:rPr>
                <w:rStyle w:val="Hyperlink"/>
                <w:noProof/>
              </w:rPr>
              <w:t>Pengujian Sistem</w:t>
            </w:r>
            <w:r>
              <w:rPr>
                <w:noProof/>
                <w:webHidden/>
              </w:rPr>
              <w:tab/>
            </w:r>
            <w:r>
              <w:rPr>
                <w:noProof/>
                <w:webHidden/>
              </w:rPr>
              <w:fldChar w:fldCharType="begin"/>
            </w:r>
            <w:r>
              <w:rPr>
                <w:noProof/>
                <w:webHidden/>
              </w:rPr>
              <w:instrText xml:space="preserve"> PAGEREF _Toc211679519 \h </w:instrText>
            </w:r>
            <w:r>
              <w:rPr>
                <w:noProof/>
                <w:webHidden/>
              </w:rPr>
            </w:r>
            <w:r>
              <w:rPr>
                <w:noProof/>
                <w:webHidden/>
              </w:rPr>
              <w:fldChar w:fldCharType="separate"/>
            </w:r>
            <w:r w:rsidR="00A34872">
              <w:rPr>
                <w:noProof/>
                <w:webHidden/>
              </w:rPr>
              <w:t>54</w:t>
            </w:r>
            <w:r>
              <w:rPr>
                <w:noProof/>
                <w:webHidden/>
              </w:rPr>
              <w:fldChar w:fldCharType="end"/>
            </w:r>
          </w:hyperlink>
        </w:p>
        <w:p w14:paraId="4E16CD78" w14:textId="3AC6F6F9" w:rsidR="00F70971" w:rsidRDefault="00F70971" w:rsidP="00196BFD">
          <w:pPr>
            <w:pStyle w:val="TOC3"/>
            <w:tabs>
              <w:tab w:val="left" w:pos="1320"/>
              <w:tab w:val="right" w:leader="dot" w:pos="7927"/>
            </w:tabs>
            <w:spacing w:line="360" w:lineRule="auto"/>
            <w:rPr>
              <w:rFonts w:asciiTheme="minorHAnsi" w:hAnsiTheme="minorHAnsi"/>
              <w:noProof/>
              <w:color w:val="auto"/>
              <w:szCs w:val="24"/>
              <w:lang w:eastAsia="id-ID"/>
            </w:rPr>
          </w:pPr>
          <w:hyperlink w:anchor="_Toc211679520" w:history="1">
            <w:r w:rsidRPr="0000191B">
              <w:rPr>
                <w:rStyle w:val="Hyperlink"/>
                <w:noProof/>
              </w:rPr>
              <w:t>4.3.1.</w:t>
            </w:r>
            <w:r>
              <w:rPr>
                <w:rFonts w:asciiTheme="minorHAnsi" w:hAnsiTheme="minorHAnsi"/>
                <w:noProof/>
                <w:color w:val="auto"/>
                <w:szCs w:val="24"/>
                <w:lang w:eastAsia="id-ID"/>
              </w:rPr>
              <w:tab/>
            </w:r>
            <w:r w:rsidRPr="0000191B">
              <w:rPr>
                <w:rStyle w:val="Hyperlink"/>
                <w:i/>
                <w:iCs/>
                <w:noProof/>
              </w:rPr>
              <w:t>Functional Testing</w:t>
            </w:r>
            <w:r>
              <w:rPr>
                <w:noProof/>
                <w:webHidden/>
              </w:rPr>
              <w:tab/>
            </w:r>
            <w:r>
              <w:rPr>
                <w:noProof/>
                <w:webHidden/>
              </w:rPr>
              <w:fldChar w:fldCharType="begin"/>
            </w:r>
            <w:r>
              <w:rPr>
                <w:noProof/>
                <w:webHidden/>
              </w:rPr>
              <w:instrText xml:space="preserve"> PAGEREF _Toc211679520 \h </w:instrText>
            </w:r>
            <w:r>
              <w:rPr>
                <w:noProof/>
                <w:webHidden/>
              </w:rPr>
            </w:r>
            <w:r>
              <w:rPr>
                <w:noProof/>
                <w:webHidden/>
              </w:rPr>
              <w:fldChar w:fldCharType="separate"/>
            </w:r>
            <w:r w:rsidR="00A34872">
              <w:rPr>
                <w:noProof/>
                <w:webHidden/>
              </w:rPr>
              <w:t>54</w:t>
            </w:r>
            <w:r>
              <w:rPr>
                <w:noProof/>
                <w:webHidden/>
              </w:rPr>
              <w:fldChar w:fldCharType="end"/>
            </w:r>
          </w:hyperlink>
        </w:p>
        <w:p w14:paraId="5BD556E6" w14:textId="7EBF472E"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521" w:history="1">
            <w:r w:rsidRPr="0000191B">
              <w:rPr>
                <w:rStyle w:val="Hyperlink"/>
                <w:noProof/>
              </w:rPr>
              <w:t>BAB V PENUTUP</w:t>
            </w:r>
            <w:r>
              <w:rPr>
                <w:noProof/>
                <w:webHidden/>
              </w:rPr>
              <w:tab/>
            </w:r>
            <w:r>
              <w:rPr>
                <w:noProof/>
                <w:webHidden/>
              </w:rPr>
              <w:fldChar w:fldCharType="begin"/>
            </w:r>
            <w:r>
              <w:rPr>
                <w:noProof/>
                <w:webHidden/>
              </w:rPr>
              <w:instrText xml:space="preserve"> PAGEREF _Toc211679521 \h </w:instrText>
            </w:r>
            <w:r>
              <w:rPr>
                <w:noProof/>
                <w:webHidden/>
              </w:rPr>
            </w:r>
            <w:r>
              <w:rPr>
                <w:noProof/>
                <w:webHidden/>
              </w:rPr>
              <w:fldChar w:fldCharType="separate"/>
            </w:r>
            <w:r w:rsidR="00A34872">
              <w:rPr>
                <w:noProof/>
                <w:webHidden/>
              </w:rPr>
              <w:t>57</w:t>
            </w:r>
            <w:r>
              <w:rPr>
                <w:noProof/>
                <w:webHidden/>
              </w:rPr>
              <w:fldChar w:fldCharType="end"/>
            </w:r>
          </w:hyperlink>
        </w:p>
        <w:p w14:paraId="22739B62" w14:textId="18B08335"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523" w:history="1">
            <w:r w:rsidRPr="0000191B">
              <w:rPr>
                <w:rStyle w:val="Hyperlink"/>
                <w:noProof/>
              </w:rPr>
              <w:t>5.1.</w:t>
            </w:r>
            <w:r>
              <w:rPr>
                <w:rFonts w:asciiTheme="minorHAnsi" w:hAnsiTheme="minorHAnsi"/>
                <w:noProof/>
                <w:color w:val="auto"/>
                <w:szCs w:val="24"/>
                <w:lang w:eastAsia="id-ID"/>
              </w:rPr>
              <w:tab/>
            </w:r>
            <w:r w:rsidRPr="0000191B">
              <w:rPr>
                <w:rStyle w:val="Hyperlink"/>
                <w:noProof/>
              </w:rPr>
              <w:t>Kesimpulan</w:t>
            </w:r>
            <w:r>
              <w:rPr>
                <w:noProof/>
                <w:webHidden/>
              </w:rPr>
              <w:tab/>
            </w:r>
            <w:r>
              <w:rPr>
                <w:noProof/>
                <w:webHidden/>
              </w:rPr>
              <w:fldChar w:fldCharType="begin"/>
            </w:r>
            <w:r>
              <w:rPr>
                <w:noProof/>
                <w:webHidden/>
              </w:rPr>
              <w:instrText xml:space="preserve"> PAGEREF _Toc211679523 \h </w:instrText>
            </w:r>
            <w:r>
              <w:rPr>
                <w:noProof/>
                <w:webHidden/>
              </w:rPr>
            </w:r>
            <w:r>
              <w:rPr>
                <w:noProof/>
                <w:webHidden/>
              </w:rPr>
              <w:fldChar w:fldCharType="separate"/>
            </w:r>
            <w:r w:rsidR="00A34872">
              <w:rPr>
                <w:noProof/>
                <w:webHidden/>
              </w:rPr>
              <w:t>57</w:t>
            </w:r>
            <w:r>
              <w:rPr>
                <w:noProof/>
                <w:webHidden/>
              </w:rPr>
              <w:fldChar w:fldCharType="end"/>
            </w:r>
          </w:hyperlink>
        </w:p>
        <w:p w14:paraId="481CD2AC" w14:textId="74454FF8" w:rsidR="00F70971" w:rsidRDefault="00F70971" w:rsidP="00196BFD">
          <w:pPr>
            <w:pStyle w:val="TOC2"/>
            <w:tabs>
              <w:tab w:val="left" w:pos="880"/>
              <w:tab w:val="right" w:leader="dot" w:pos="7927"/>
            </w:tabs>
            <w:spacing w:line="360" w:lineRule="auto"/>
            <w:rPr>
              <w:rFonts w:asciiTheme="minorHAnsi" w:hAnsiTheme="minorHAnsi"/>
              <w:noProof/>
              <w:color w:val="auto"/>
              <w:szCs w:val="24"/>
              <w:lang w:eastAsia="id-ID"/>
            </w:rPr>
          </w:pPr>
          <w:hyperlink w:anchor="_Toc211679524" w:history="1">
            <w:r w:rsidRPr="0000191B">
              <w:rPr>
                <w:rStyle w:val="Hyperlink"/>
                <w:noProof/>
              </w:rPr>
              <w:t>5.2.</w:t>
            </w:r>
            <w:r>
              <w:rPr>
                <w:rFonts w:asciiTheme="minorHAnsi" w:hAnsiTheme="minorHAnsi"/>
                <w:noProof/>
                <w:color w:val="auto"/>
                <w:szCs w:val="24"/>
                <w:lang w:eastAsia="id-ID"/>
              </w:rPr>
              <w:tab/>
            </w:r>
            <w:r w:rsidRPr="0000191B">
              <w:rPr>
                <w:rStyle w:val="Hyperlink"/>
                <w:noProof/>
              </w:rPr>
              <w:t>Saran</w:t>
            </w:r>
            <w:r>
              <w:rPr>
                <w:noProof/>
                <w:webHidden/>
              </w:rPr>
              <w:tab/>
            </w:r>
            <w:r>
              <w:rPr>
                <w:noProof/>
                <w:webHidden/>
              </w:rPr>
              <w:fldChar w:fldCharType="begin"/>
            </w:r>
            <w:r>
              <w:rPr>
                <w:noProof/>
                <w:webHidden/>
              </w:rPr>
              <w:instrText xml:space="preserve"> PAGEREF _Toc211679524 \h </w:instrText>
            </w:r>
            <w:r>
              <w:rPr>
                <w:noProof/>
                <w:webHidden/>
              </w:rPr>
            </w:r>
            <w:r>
              <w:rPr>
                <w:noProof/>
                <w:webHidden/>
              </w:rPr>
              <w:fldChar w:fldCharType="separate"/>
            </w:r>
            <w:r w:rsidR="00A34872">
              <w:rPr>
                <w:noProof/>
                <w:webHidden/>
              </w:rPr>
              <w:t>57</w:t>
            </w:r>
            <w:r>
              <w:rPr>
                <w:noProof/>
                <w:webHidden/>
              </w:rPr>
              <w:fldChar w:fldCharType="end"/>
            </w:r>
          </w:hyperlink>
        </w:p>
        <w:p w14:paraId="14CAE2AF" w14:textId="566251BC"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525" w:history="1">
            <w:r w:rsidRPr="0000191B">
              <w:rPr>
                <w:rStyle w:val="Hyperlink"/>
                <w:noProof/>
              </w:rPr>
              <w:t>DAFTAR PUSTAKA</w:t>
            </w:r>
            <w:r>
              <w:rPr>
                <w:noProof/>
                <w:webHidden/>
              </w:rPr>
              <w:tab/>
            </w:r>
            <w:r>
              <w:rPr>
                <w:noProof/>
                <w:webHidden/>
              </w:rPr>
              <w:fldChar w:fldCharType="begin"/>
            </w:r>
            <w:r>
              <w:rPr>
                <w:noProof/>
                <w:webHidden/>
              </w:rPr>
              <w:instrText xml:space="preserve"> PAGEREF _Toc211679525 \h </w:instrText>
            </w:r>
            <w:r>
              <w:rPr>
                <w:noProof/>
                <w:webHidden/>
              </w:rPr>
            </w:r>
            <w:r>
              <w:rPr>
                <w:noProof/>
                <w:webHidden/>
              </w:rPr>
              <w:fldChar w:fldCharType="separate"/>
            </w:r>
            <w:r w:rsidR="00A34872">
              <w:rPr>
                <w:noProof/>
                <w:webHidden/>
              </w:rPr>
              <w:t>58</w:t>
            </w:r>
            <w:r>
              <w:rPr>
                <w:noProof/>
                <w:webHidden/>
              </w:rPr>
              <w:fldChar w:fldCharType="end"/>
            </w:r>
          </w:hyperlink>
        </w:p>
        <w:p w14:paraId="46671104" w14:textId="6B2051C0" w:rsidR="00F70971" w:rsidRDefault="00F70971" w:rsidP="00196BFD">
          <w:pPr>
            <w:pStyle w:val="TOC1"/>
            <w:tabs>
              <w:tab w:val="right" w:leader="dot" w:pos="7927"/>
            </w:tabs>
            <w:spacing w:line="360" w:lineRule="auto"/>
            <w:rPr>
              <w:rFonts w:asciiTheme="minorHAnsi" w:hAnsiTheme="minorHAnsi"/>
              <w:noProof/>
              <w:color w:val="auto"/>
              <w:szCs w:val="24"/>
              <w:lang w:eastAsia="id-ID"/>
            </w:rPr>
          </w:pPr>
          <w:hyperlink w:anchor="_Toc211679526" w:history="1">
            <w:r w:rsidRPr="0000191B">
              <w:rPr>
                <w:rStyle w:val="Hyperlink"/>
                <w:noProof/>
              </w:rPr>
              <w:t>LAMPIRAN</w:t>
            </w:r>
            <w:r>
              <w:rPr>
                <w:noProof/>
                <w:webHidden/>
              </w:rPr>
              <w:tab/>
            </w:r>
            <w:r>
              <w:rPr>
                <w:noProof/>
                <w:webHidden/>
              </w:rPr>
              <w:fldChar w:fldCharType="begin"/>
            </w:r>
            <w:r>
              <w:rPr>
                <w:noProof/>
                <w:webHidden/>
              </w:rPr>
              <w:instrText xml:space="preserve"> PAGEREF _Toc211679526 \h </w:instrText>
            </w:r>
            <w:r>
              <w:rPr>
                <w:noProof/>
                <w:webHidden/>
              </w:rPr>
            </w:r>
            <w:r>
              <w:rPr>
                <w:noProof/>
                <w:webHidden/>
              </w:rPr>
              <w:fldChar w:fldCharType="separate"/>
            </w:r>
            <w:r w:rsidR="00A34872">
              <w:rPr>
                <w:noProof/>
                <w:webHidden/>
              </w:rPr>
              <w:t>62</w:t>
            </w:r>
            <w:r>
              <w:rPr>
                <w:noProof/>
                <w:webHidden/>
              </w:rPr>
              <w:fldChar w:fldCharType="end"/>
            </w:r>
          </w:hyperlink>
        </w:p>
        <w:p w14:paraId="6B1AF180" w14:textId="7B049E31" w:rsidR="00477A32" w:rsidRDefault="00477A32" w:rsidP="00196BFD">
          <w:pPr>
            <w:spacing w:line="360" w:lineRule="auto"/>
          </w:pPr>
          <w:r>
            <w:rPr>
              <w:b/>
              <w:bCs/>
              <w:noProof/>
            </w:rPr>
            <w:fldChar w:fldCharType="end"/>
          </w:r>
        </w:p>
      </w:sdtContent>
    </w:sdt>
    <w:p w14:paraId="08E61015" w14:textId="77777777" w:rsidR="00477A32" w:rsidRPr="00477A32" w:rsidRDefault="00477A32" w:rsidP="00477A32"/>
    <w:p w14:paraId="7EE67AD5" w14:textId="77777777" w:rsidR="009E0C0D" w:rsidRDefault="009E0C0D" w:rsidP="002F35BE">
      <w:pPr>
        <w:spacing w:after="160" w:line="360" w:lineRule="auto"/>
        <w:jc w:val="left"/>
      </w:pPr>
      <w:r>
        <w:br w:type="page"/>
      </w:r>
    </w:p>
    <w:p w14:paraId="03ED540D" w14:textId="38F1B7AB" w:rsidR="00036CE5" w:rsidRDefault="009E0C0D" w:rsidP="002F35BE">
      <w:pPr>
        <w:pStyle w:val="Heading1"/>
        <w:spacing w:line="360" w:lineRule="auto"/>
      </w:pPr>
      <w:bookmarkStart w:id="20" w:name="_Toc177131171"/>
      <w:bookmarkStart w:id="21" w:name="_Toc211679416"/>
      <w:r w:rsidRPr="003D1935">
        <w:lastRenderedPageBreak/>
        <w:t>DAFTAR GAMBAR</w:t>
      </w:r>
      <w:bookmarkEnd w:id="20"/>
      <w:bookmarkEnd w:id="21"/>
    </w:p>
    <w:p w14:paraId="627DF9A2" w14:textId="580C46E1" w:rsidR="00E9403B" w:rsidRDefault="00E9403B" w:rsidP="00A111DA">
      <w:pPr>
        <w:spacing w:line="360" w:lineRule="auto"/>
        <w:jc w:val="left"/>
      </w:pPr>
    </w:p>
    <w:p w14:paraId="5F9D4001" w14:textId="6A07FEE7" w:rsidR="00E9403B" w:rsidRDefault="00E9403B" w:rsidP="00A111DA">
      <w:pPr>
        <w:spacing w:line="360" w:lineRule="auto"/>
        <w:jc w:val="left"/>
      </w:pPr>
    </w:p>
    <w:p w14:paraId="3A40BDB6" w14:textId="79E2EC9A"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r>
        <w:fldChar w:fldCharType="begin"/>
      </w:r>
      <w:r>
        <w:instrText xml:space="preserve"> TOC \h \z \c "Gambar 2." </w:instrText>
      </w:r>
      <w:r>
        <w:fldChar w:fldCharType="separate"/>
      </w:r>
      <w:hyperlink w:anchor="_Toc211679527" w:history="1">
        <w:r w:rsidRPr="002037E3">
          <w:rPr>
            <w:rStyle w:val="Hyperlink"/>
            <w:noProof/>
          </w:rPr>
          <w:t>Gambar 2. 1 Sistem</w:t>
        </w:r>
        <w:r>
          <w:rPr>
            <w:noProof/>
            <w:webHidden/>
          </w:rPr>
          <w:tab/>
        </w:r>
        <w:r>
          <w:rPr>
            <w:noProof/>
            <w:webHidden/>
          </w:rPr>
          <w:fldChar w:fldCharType="begin"/>
        </w:r>
        <w:r>
          <w:rPr>
            <w:noProof/>
            <w:webHidden/>
          </w:rPr>
          <w:instrText xml:space="preserve"> PAGEREF _Toc211679527 \h </w:instrText>
        </w:r>
        <w:r>
          <w:rPr>
            <w:noProof/>
            <w:webHidden/>
          </w:rPr>
        </w:r>
        <w:r>
          <w:rPr>
            <w:noProof/>
            <w:webHidden/>
          </w:rPr>
          <w:fldChar w:fldCharType="separate"/>
        </w:r>
        <w:r w:rsidR="00A34872">
          <w:rPr>
            <w:noProof/>
            <w:webHidden/>
          </w:rPr>
          <w:t>10</w:t>
        </w:r>
        <w:r>
          <w:rPr>
            <w:noProof/>
            <w:webHidden/>
          </w:rPr>
          <w:fldChar w:fldCharType="end"/>
        </w:r>
      </w:hyperlink>
    </w:p>
    <w:p w14:paraId="60BAC6DB" w14:textId="1F98EA0E"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28" w:history="1">
        <w:r w:rsidRPr="002037E3">
          <w:rPr>
            <w:rStyle w:val="Hyperlink"/>
            <w:noProof/>
          </w:rPr>
          <w:t>Gambar 2. 2 Sistem Pendukung Keputusan</w:t>
        </w:r>
        <w:r>
          <w:rPr>
            <w:noProof/>
            <w:webHidden/>
          </w:rPr>
          <w:tab/>
        </w:r>
        <w:r>
          <w:rPr>
            <w:noProof/>
            <w:webHidden/>
          </w:rPr>
          <w:fldChar w:fldCharType="begin"/>
        </w:r>
        <w:r>
          <w:rPr>
            <w:noProof/>
            <w:webHidden/>
          </w:rPr>
          <w:instrText xml:space="preserve"> PAGEREF _Toc211679528 \h </w:instrText>
        </w:r>
        <w:r>
          <w:rPr>
            <w:noProof/>
            <w:webHidden/>
          </w:rPr>
        </w:r>
        <w:r>
          <w:rPr>
            <w:noProof/>
            <w:webHidden/>
          </w:rPr>
          <w:fldChar w:fldCharType="separate"/>
        </w:r>
        <w:r w:rsidR="00A34872">
          <w:rPr>
            <w:noProof/>
            <w:webHidden/>
          </w:rPr>
          <w:t>10</w:t>
        </w:r>
        <w:r>
          <w:rPr>
            <w:noProof/>
            <w:webHidden/>
          </w:rPr>
          <w:fldChar w:fldCharType="end"/>
        </w:r>
      </w:hyperlink>
    </w:p>
    <w:p w14:paraId="786BB44B" w14:textId="708FE2F3"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29" w:history="1">
        <w:r w:rsidRPr="002037E3">
          <w:rPr>
            <w:rStyle w:val="Hyperlink"/>
            <w:noProof/>
          </w:rPr>
          <w:t>Gambar 2. 3 Analytic  Hierarchy  Process (AHP)</w:t>
        </w:r>
        <w:r>
          <w:rPr>
            <w:noProof/>
            <w:webHidden/>
          </w:rPr>
          <w:tab/>
        </w:r>
        <w:r>
          <w:rPr>
            <w:noProof/>
            <w:webHidden/>
          </w:rPr>
          <w:fldChar w:fldCharType="begin"/>
        </w:r>
        <w:r>
          <w:rPr>
            <w:noProof/>
            <w:webHidden/>
          </w:rPr>
          <w:instrText xml:space="preserve"> PAGEREF _Toc211679529 \h </w:instrText>
        </w:r>
        <w:r>
          <w:rPr>
            <w:noProof/>
            <w:webHidden/>
          </w:rPr>
        </w:r>
        <w:r>
          <w:rPr>
            <w:noProof/>
            <w:webHidden/>
          </w:rPr>
          <w:fldChar w:fldCharType="separate"/>
        </w:r>
        <w:r w:rsidR="00A34872">
          <w:rPr>
            <w:noProof/>
            <w:webHidden/>
          </w:rPr>
          <w:t>11</w:t>
        </w:r>
        <w:r>
          <w:rPr>
            <w:noProof/>
            <w:webHidden/>
          </w:rPr>
          <w:fldChar w:fldCharType="end"/>
        </w:r>
      </w:hyperlink>
    </w:p>
    <w:p w14:paraId="56F0A14C" w14:textId="086AEDFC"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0" w:history="1">
        <w:r w:rsidRPr="002037E3">
          <w:rPr>
            <w:rStyle w:val="Hyperlink"/>
            <w:noProof/>
          </w:rPr>
          <w:t>Gambar 2. 4 Website</w:t>
        </w:r>
        <w:r>
          <w:rPr>
            <w:noProof/>
            <w:webHidden/>
          </w:rPr>
          <w:tab/>
        </w:r>
        <w:r>
          <w:rPr>
            <w:noProof/>
            <w:webHidden/>
          </w:rPr>
          <w:fldChar w:fldCharType="begin"/>
        </w:r>
        <w:r>
          <w:rPr>
            <w:noProof/>
            <w:webHidden/>
          </w:rPr>
          <w:instrText xml:space="preserve"> PAGEREF _Toc211679530 \h </w:instrText>
        </w:r>
        <w:r>
          <w:rPr>
            <w:noProof/>
            <w:webHidden/>
          </w:rPr>
        </w:r>
        <w:r>
          <w:rPr>
            <w:noProof/>
            <w:webHidden/>
          </w:rPr>
          <w:fldChar w:fldCharType="separate"/>
        </w:r>
        <w:r w:rsidR="00A34872">
          <w:rPr>
            <w:noProof/>
            <w:webHidden/>
          </w:rPr>
          <w:t>11</w:t>
        </w:r>
        <w:r>
          <w:rPr>
            <w:noProof/>
            <w:webHidden/>
          </w:rPr>
          <w:fldChar w:fldCharType="end"/>
        </w:r>
      </w:hyperlink>
    </w:p>
    <w:p w14:paraId="6868CAC8" w14:textId="5CEE05D6"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1" w:history="1">
        <w:r w:rsidRPr="002037E3">
          <w:rPr>
            <w:rStyle w:val="Hyperlink"/>
            <w:noProof/>
          </w:rPr>
          <w:t>Gambar 2. 5 Hypertext Preprocessor (PHP)</w:t>
        </w:r>
        <w:r>
          <w:rPr>
            <w:noProof/>
            <w:webHidden/>
          </w:rPr>
          <w:tab/>
        </w:r>
        <w:r>
          <w:rPr>
            <w:noProof/>
            <w:webHidden/>
          </w:rPr>
          <w:fldChar w:fldCharType="begin"/>
        </w:r>
        <w:r>
          <w:rPr>
            <w:noProof/>
            <w:webHidden/>
          </w:rPr>
          <w:instrText xml:space="preserve"> PAGEREF _Toc211679531 \h </w:instrText>
        </w:r>
        <w:r>
          <w:rPr>
            <w:noProof/>
            <w:webHidden/>
          </w:rPr>
        </w:r>
        <w:r>
          <w:rPr>
            <w:noProof/>
            <w:webHidden/>
          </w:rPr>
          <w:fldChar w:fldCharType="separate"/>
        </w:r>
        <w:r w:rsidR="00A34872">
          <w:rPr>
            <w:noProof/>
            <w:webHidden/>
          </w:rPr>
          <w:t>12</w:t>
        </w:r>
        <w:r>
          <w:rPr>
            <w:noProof/>
            <w:webHidden/>
          </w:rPr>
          <w:fldChar w:fldCharType="end"/>
        </w:r>
      </w:hyperlink>
    </w:p>
    <w:p w14:paraId="17384342" w14:textId="1525210C"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2" w:history="1">
        <w:r w:rsidRPr="002037E3">
          <w:rPr>
            <w:rStyle w:val="Hyperlink"/>
            <w:noProof/>
          </w:rPr>
          <w:t>Gambar 2. 6 MySQL</w:t>
        </w:r>
        <w:r>
          <w:rPr>
            <w:noProof/>
            <w:webHidden/>
          </w:rPr>
          <w:tab/>
        </w:r>
        <w:r>
          <w:rPr>
            <w:noProof/>
            <w:webHidden/>
          </w:rPr>
          <w:fldChar w:fldCharType="begin"/>
        </w:r>
        <w:r>
          <w:rPr>
            <w:noProof/>
            <w:webHidden/>
          </w:rPr>
          <w:instrText xml:space="preserve"> PAGEREF _Toc211679532 \h </w:instrText>
        </w:r>
        <w:r>
          <w:rPr>
            <w:noProof/>
            <w:webHidden/>
          </w:rPr>
        </w:r>
        <w:r>
          <w:rPr>
            <w:noProof/>
            <w:webHidden/>
          </w:rPr>
          <w:fldChar w:fldCharType="separate"/>
        </w:r>
        <w:r w:rsidR="00A34872">
          <w:rPr>
            <w:noProof/>
            <w:webHidden/>
          </w:rPr>
          <w:t>12</w:t>
        </w:r>
        <w:r>
          <w:rPr>
            <w:noProof/>
            <w:webHidden/>
          </w:rPr>
          <w:fldChar w:fldCharType="end"/>
        </w:r>
      </w:hyperlink>
    </w:p>
    <w:p w14:paraId="64790454" w14:textId="3BA06EF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3" w:history="1">
        <w:r w:rsidRPr="002037E3">
          <w:rPr>
            <w:rStyle w:val="Hyperlink"/>
            <w:noProof/>
          </w:rPr>
          <w:t>Gambar 2. 7 Unified Modeling Language (UML)</w:t>
        </w:r>
        <w:r>
          <w:rPr>
            <w:noProof/>
            <w:webHidden/>
          </w:rPr>
          <w:tab/>
        </w:r>
        <w:r>
          <w:rPr>
            <w:noProof/>
            <w:webHidden/>
          </w:rPr>
          <w:fldChar w:fldCharType="begin"/>
        </w:r>
        <w:r>
          <w:rPr>
            <w:noProof/>
            <w:webHidden/>
          </w:rPr>
          <w:instrText xml:space="preserve"> PAGEREF _Toc211679533 \h </w:instrText>
        </w:r>
        <w:r>
          <w:rPr>
            <w:noProof/>
            <w:webHidden/>
          </w:rPr>
        </w:r>
        <w:r>
          <w:rPr>
            <w:noProof/>
            <w:webHidden/>
          </w:rPr>
          <w:fldChar w:fldCharType="separate"/>
        </w:r>
        <w:r w:rsidR="00A34872">
          <w:rPr>
            <w:noProof/>
            <w:webHidden/>
          </w:rPr>
          <w:t>12</w:t>
        </w:r>
        <w:r>
          <w:rPr>
            <w:noProof/>
            <w:webHidden/>
          </w:rPr>
          <w:fldChar w:fldCharType="end"/>
        </w:r>
      </w:hyperlink>
    </w:p>
    <w:p w14:paraId="11A8040D" w14:textId="26207EAD"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4" w:history="1">
        <w:r w:rsidRPr="002037E3">
          <w:rPr>
            <w:rStyle w:val="Hyperlink"/>
            <w:noProof/>
          </w:rPr>
          <w:t>Gambar 2. 8 Visual Studio Code</w:t>
        </w:r>
        <w:r>
          <w:rPr>
            <w:noProof/>
            <w:webHidden/>
          </w:rPr>
          <w:tab/>
        </w:r>
        <w:r>
          <w:rPr>
            <w:noProof/>
            <w:webHidden/>
          </w:rPr>
          <w:fldChar w:fldCharType="begin"/>
        </w:r>
        <w:r>
          <w:rPr>
            <w:noProof/>
            <w:webHidden/>
          </w:rPr>
          <w:instrText xml:space="preserve"> PAGEREF _Toc211679534 \h </w:instrText>
        </w:r>
        <w:r>
          <w:rPr>
            <w:noProof/>
            <w:webHidden/>
          </w:rPr>
        </w:r>
        <w:r>
          <w:rPr>
            <w:noProof/>
            <w:webHidden/>
          </w:rPr>
          <w:fldChar w:fldCharType="separate"/>
        </w:r>
        <w:r w:rsidR="00A34872">
          <w:rPr>
            <w:noProof/>
            <w:webHidden/>
          </w:rPr>
          <w:t>20</w:t>
        </w:r>
        <w:r>
          <w:rPr>
            <w:noProof/>
            <w:webHidden/>
          </w:rPr>
          <w:fldChar w:fldCharType="end"/>
        </w:r>
      </w:hyperlink>
    </w:p>
    <w:p w14:paraId="75B03206" w14:textId="25D148A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5" w:history="1">
        <w:r w:rsidRPr="002037E3">
          <w:rPr>
            <w:rStyle w:val="Hyperlink"/>
            <w:noProof/>
          </w:rPr>
          <w:t>Gambar 2. 9 Draw.io</w:t>
        </w:r>
        <w:r>
          <w:rPr>
            <w:noProof/>
            <w:webHidden/>
          </w:rPr>
          <w:tab/>
        </w:r>
        <w:r>
          <w:rPr>
            <w:noProof/>
            <w:webHidden/>
          </w:rPr>
          <w:fldChar w:fldCharType="begin"/>
        </w:r>
        <w:r>
          <w:rPr>
            <w:noProof/>
            <w:webHidden/>
          </w:rPr>
          <w:instrText xml:space="preserve"> PAGEREF _Toc211679535 \h </w:instrText>
        </w:r>
        <w:r>
          <w:rPr>
            <w:noProof/>
            <w:webHidden/>
          </w:rPr>
        </w:r>
        <w:r>
          <w:rPr>
            <w:noProof/>
            <w:webHidden/>
          </w:rPr>
          <w:fldChar w:fldCharType="separate"/>
        </w:r>
        <w:r w:rsidR="00A34872">
          <w:rPr>
            <w:noProof/>
            <w:webHidden/>
          </w:rPr>
          <w:t>21</w:t>
        </w:r>
        <w:r>
          <w:rPr>
            <w:noProof/>
            <w:webHidden/>
          </w:rPr>
          <w:fldChar w:fldCharType="end"/>
        </w:r>
      </w:hyperlink>
    </w:p>
    <w:p w14:paraId="037BFF14" w14:textId="6E2400A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6" w:history="1">
        <w:r w:rsidRPr="002037E3">
          <w:rPr>
            <w:rStyle w:val="Hyperlink"/>
            <w:noProof/>
          </w:rPr>
          <w:t>Gambar 2. 10 Figma</w:t>
        </w:r>
        <w:r>
          <w:rPr>
            <w:noProof/>
            <w:webHidden/>
          </w:rPr>
          <w:tab/>
        </w:r>
        <w:r>
          <w:rPr>
            <w:noProof/>
            <w:webHidden/>
          </w:rPr>
          <w:fldChar w:fldCharType="begin"/>
        </w:r>
        <w:r>
          <w:rPr>
            <w:noProof/>
            <w:webHidden/>
          </w:rPr>
          <w:instrText xml:space="preserve"> PAGEREF _Toc211679536 \h </w:instrText>
        </w:r>
        <w:r>
          <w:rPr>
            <w:noProof/>
            <w:webHidden/>
          </w:rPr>
        </w:r>
        <w:r>
          <w:rPr>
            <w:noProof/>
            <w:webHidden/>
          </w:rPr>
          <w:fldChar w:fldCharType="separate"/>
        </w:r>
        <w:r w:rsidR="00A34872">
          <w:rPr>
            <w:noProof/>
            <w:webHidden/>
          </w:rPr>
          <w:t>21</w:t>
        </w:r>
        <w:r>
          <w:rPr>
            <w:noProof/>
            <w:webHidden/>
          </w:rPr>
          <w:fldChar w:fldCharType="end"/>
        </w:r>
      </w:hyperlink>
    </w:p>
    <w:p w14:paraId="58F4F733" w14:textId="2FDAD4A6" w:rsidR="00A111DA" w:rsidRDefault="00A111DA" w:rsidP="00A111DA">
      <w:pPr>
        <w:pStyle w:val="TableofFigures"/>
        <w:tabs>
          <w:tab w:val="right" w:leader="dot" w:pos="7927"/>
        </w:tabs>
        <w:spacing w:line="360" w:lineRule="auto"/>
        <w:rPr>
          <w:noProof/>
        </w:rPr>
      </w:pPr>
      <w:hyperlink w:anchor="_Toc211679537" w:history="1">
        <w:r w:rsidRPr="002037E3">
          <w:rPr>
            <w:rStyle w:val="Hyperlink"/>
            <w:noProof/>
          </w:rPr>
          <w:t>Gambar 2. 11 XAMPP</w:t>
        </w:r>
        <w:r>
          <w:rPr>
            <w:noProof/>
            <w:webHidden/>
          </w:rPr>
          <w:tab/>
        </w:r>
        <w:r>
          <w:rPr>
            <w:noProof/>
            <w:webHidden/>
          </w:rPr>
          <w:fldChar w:fldCharType="begin"/>
        </w:r>
        <w:r>
          <w:rPr>
            <w:noProof/>
            <w:webHidden/>
          </w:rPr>
          <w:instrText xml:space="preserve"> PAGEREF _Toc211679537 \h </w:instrText>
        </w:r>
        <w:r>
          <w:rPr>
            <w:noProof/>
            <w:webHidden/>
          </w:rPr>
        </w:r>
        <w:r>
          <w:rPr>
            <w:noProof/>
            <w:webHidden/>
          </w:rPr>
          <w:fldChar w:fldCharType="separate"/>
        </w:r>
        <w:r w:rsidR="00A34872">
          <w:rPr>
            <w:noProof/>
            <w:webHidden/>
          </w:rPr>
          <w:t>22</w:t>
        </w:r>
        <w:r>
          <w:rPr>
            <w:noProof/>
            <w:webHidden/>
          </w:rPr>
          <w:fldChar w:fldCharType="end"/>
        </w:r>
      </w:hyperlink>
      <w:r>
        <w:fldChar w:fldCharType="end"/>
      </w:r>
      <w:r>
        <w:fldChar w:fldCharType="begin"/>
      </w:r>
      <w:r>
        <w:instrText xml:space="preserve"> TOC \h \z \c "Gambar 3." </w:instrText>
      </w:r>
      <w:r>
        <w:fldChar w:fldCharType="separate"/>
      </w:r>
    </w:p>
    <w:p w14:paraId="48BC4368" w14:textId="5AF18E91"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8" w:history="1">
        <w:r w:rsidRPr="008B1ED6">
          <w:rPr>
            <w:rStyle w:val="Hyperlink"/>
            <w:noProof/>
          </w:rPr>
          <w:t>Gambar 3. 1 Activity Diagram Sistem Berjalan</w:t>
        </w:r>
        <w:r>
          <w:rPr>
            <w:noProof/>
            <w:webHidden/>
          </w:rPr>
          <w:tab/>
        </w:r>
        <w:r>
          <w:rPr>
            <w:noProof/>
            <w:webHidden/>
          </w:rPr>
          <w:fldChar w:fldCharType="begin"/>
        </w:r>
        <w:r>
          <w:rPr>
            <w:noProof/>
            <w:webHidden/>
          </w:rPr>
          <w:instrText xml:space="preserve"> PAGEREF _Toc211679538 \h </w:instrText>
        </w:r>
        <w:r>
          <w:rPr>
            <w:noProof/>
            <w:webHidden/>
          </w:rPr>
        </w:r>
        <w:r>
          <w:rPr>
            <w:noProof/>
            <w:webHidden/>
          </w:rPr>
          <w:fldChar w:fldCharType="separate"/>
        </w:r>
        <w:r w:rsidR="00A34872">
          <w:rPr>
            <w:noProof/>
            <w:webHidden/>
          </w:rPr>
          <w:t>26</w:t>
        </w:r>
        <w:r>
          <w:rPr>
            <w:noProof/>
            <w:webHidden/>
          </w:rPr>
          <w:fldChar w:fldCharType="end"/>
        </w:r>
      </w:hyperlink>
    </w:p>
    <w:p w14:paraId="7972CB7D" w14:textId="48A555E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39" w:history="1">
        <w:r w:rsidRPr="008B1ED6">
          <w:rPr>
            <w:rStyle w:val="Hyperlink"/>
            <w:noProof/>
          </w:rPr>
          <w:t>Gambar 3. 2 Activity Diagram Sistem Usulan</w:t>
        </w:r>
        <w:r>
          <w:rPr>
            <w:noProof/>
            <w:webHidden/>
          </w:rPr>
          <w:tab/>
        </w:r>
        <w:r>
          <w:rPr>
            <w:noProof/>
            <w:webHidden/>
          </w:rPr>
          <w:fldChar w:fldCharType="begin"/>
        </w:r>
        <w:r>
          <w:rPr>
            <w:noProof/>
            <w:webHidden/>
          </w:rPr>
          <w:instrText xml:space="preserve"> PAGEREF _Toc211679539 \h </w:instrText>
        </w:r>
        <w:r>
          <w:rPr>
            <w:noProof/>
            <w:webHidden/>
          </w:rPr>
        </w:r>
        <w:r>
          <w:rPr>
            <w:noProof/>
            <w:webHidden/>
          </w:rPr>
          <w:fldChar w:fldCharType="separate"/>
        </w:r>
        <w:r w:rsidR="00A34872">
          <w:rPr>
            <w:noProof/>
            <w:webHidden/>
          </w:rPr>
          <w:t>27</w:t>
        </w:r>
        <w:r>
          <w:rPr>
            <w:noProof/>
            <w:webHidden/>
          </w:rPr>
          <w:fldChar w:fldCharType="end"/>
        </w:r>
      </w:hyperlink>
    </w:p>
    <w:p w14:paraId="43F56B07" w14:textId="3B27B8D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0" w:history="1">
        <w:r w:rsidRPr="008B1ED6">
          <w:rPr>
            <w:rStyle w:val="Hyperlink"/>
            <w:noProof/>
          </w:rPr>
          <w:t>Gambar 3. 3 Entity Relationship Diagram (ERD)</w:t>
        </w:r>
        <w:r>
          <w:rPr>
            <w:noProof/>
            <w:webHidden/>
          </w:rPr>
          <w:tab/>
        </w:r>
        <w:r>
          <w:rPr>
            <w:noProof/>
            <w:webHidden/>
          </w:rPr>
          <w:fldChar w:fldCharType="begin"/>
        </w:r>
        <w:r>
          <w:rPr>
            <w:noProof/>
            <w:webHidden/>
          </w:rPr>
          <w:instrText xml:space="preserve"> PAGEREF _Toc211679540 \h </w:instrText>
        </w:r>
        <w:r>
          <w:rPr>
            <w:noProof/>
            <w:webHidden/>
          </w:rPr>
        </w:r>
        <w:r>
          <w:rPr>
            <w:noProof/>
            <w:webHidden/>
          </w:rPr>
          <w:fldChar w:fldCharType="separate"/>
        </w:r>
        <w:r w:rsidR="00A34872">
          <w:rPr>
            <w:noProof/>
            <w:webHidden/>
          </w:rPr>
          <w:t>28</w:t>
        </w:r>
        <w:r>
          <w:rPr>
            <w:noProof/>
            <w:webHidden/>
          </w:rPr>
          <w:fldChar w:fldCharType="end"/>
        </w:r>
      </w:hyperlink>
    </w:p>
    <w:p w14:paraId="3917C5AF" w14:textId="3A4B617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1" w:history="1">
        <w:r w:rsidRPr="008B1ED6">
          <w:rPr>
            <w:rStyle w:val="Hyperlink"/>
            <w:noProof/>
          </w:rPr>
          <w:t>Gambar 3. 4 Transformasi ERD ke LRS</w:t>
        </w:r>
        <w:r>
          <w:rPr>
            <w:noProof/>
            <w:webHidden/>
          </w:rPr>
          <w:tab/>
        </w:r>
        <w:r>
          <w:rPr>
            <w:noProof/>
            <w:webHidden/>
          </w:rPr>
          <w:fldChar w:fldCharType="begin"/>
        </w:r>
        <w:r>
          <w:rPr>
            <w:noProof/>
            <w:webHidden/>
          </w:rPr>
          <w:instrText xml:space="preserve"> PAGEREF _Toc211679541 \h </w:instrText>
        </w:r>
        <w:r>
          <w:rPr>
            <w:noProof/>
            <w:webHidden/>
          </w:rPr>
        </w:r>
        <w:r>
          <w:rPr>
            <w:noProof/>
            <w:webHidden/>
          </w:rPr>
          <w:fldChar w:fldCharType="separate"/>
        </w:r>
        <w:r w:rsidR="00A34872">
          <w:rPr>
            <w:noProof/>
            <w:webHidden/>
          </w:rPr>
          <w:t>29</w:t>
        </w:r>
        <w:r>
          <w:rPr>
            <w:noProof/>
            <w:webHidden/>
          </w:rPr>
          <w:fldChar w:fldCharType="end"/>
        </w:r>
      </w:hyperlink>
    </w:p>
    <w:p w14:paraId="600791C1" w14:textId="7CD3A4A9"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2" w:history="1">
        <w:r w:rsidRPr="008B1ED6">
          <w:rPr>
            <w:rStyle w:val="Hyperlink"/>
            <w:noProof/>
          </w:rPr>
          <w:t>Gambar 3. 5 Logical Record Structure (LRS)</w:t>
        </w:r>
        <w:r>
          <w:rPr>
            <w:noProof/>
            <w:webHidden/>
          </w:rPr>
          <w:tab/>
        </w:r>
        <w:r>
          <w:rPr>
            <w:noProof/>
            <w:webHidden/>
          </w:rPr>
          <w:fldChar w:fldCharType="begin"/>
        </w:r>
        <w:r>
          <w:rPr>
            <w:noProof/>
            <w:webHidden/>
          </w:rPr>
          <w:instrText xml:space="preserve"> PAGEREF _Toc211679542 \h </w:instrText>
        </w:r>
        <w:r>
          <w:rPr>
            <w:noProof/>
            <w:webHidden/>
          </w:rPr>
        </w:r>
        <w:r>
          <w:rPr>
            <w:noProof/>
            <w:webHidden/>
          </w:rPr>
          <w:fldChar w:fldCharType="separate"/>
        </w:r>
        <w:r w:rsidR="00A34872">
          <w:rPr>
            <w:noProof/>
            <w:webHidden/>
          </w:rPr>
          <w:t>30</w:t>
        </w:r>
        <w:r>
          <w:rPr>
            <w:noProof/>
            <w:webHidden/>
          </w:rPr>
          <w:fldChar w:fldCharType="end"/>
        </w:r>
      </w:hyperlink>
    </w:p>
    <w:p w14:paraId="1D6F8862" w14:textId="45A4B5B6"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3" w:history="1">
        <w:r w:rsidRPr="008B1ED6">
          <w:rPr>
            <w:rStyle w:val="Hyperlink"/>
            <w:noProof/>
          </w:rPr>
          <w:t>Gambar 3. 6 Normalisasi N1</w:t>
        </w:r>
        <w:r>
          <w:rPr>
            <w:noProof/>
            <w:webHidden/>
          </w:rPr>
          <w:tab/>
        </w:r>
        <w:r>
          <w:rPr>
            <w:noProof/>
            <w:webHidden/>
          </w:rPr>
          <w:fldChar w:fldCharType="begin"/>
        </w:r>
        <w:r>
          <w:rPr>
            <w:noProof/>
            <w:webHidden/>
          </w:rPr>
          <w:instrText xml:space="preserve"> PAGEREF _Toc211679543 \h </w:instrText>
        </w:r>
        <w:r>
          <w:rPr>
            <w:noProof/>
            <w:webHidden/>
          </w:rPr>
        </w:r>
        <w:r>
          <w:rPr>
            <w:noProof/>
            <w:webHidden/>
          </w:rPr>
          <w:fldChar w:fldCharType="separate"/>
        </w:r>
        <w:r w:rsidR="00A34872">
          <w:rPr>
            <w:noProof/>
            <w:webHidden/>
          </w:rPr>
          <w:t>31</w:t>
        </w:r>
        <w:r>
          <w:rPr>
            <w:noProof/>
            <w:webHidden/>
          </w:rPr>
          <w:fldChar w:fldCharType="end"/>
        </w:r>
      </w:hyperlink>
    </w:p>
    <w:p w14:paraId="5ACFE753" w14:textId="3E2721A3"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4" w:history="1">
        <w:r w:rsidRPr="008B1ED6">
          <w:rPr>
            <w:rStyle w:val="Hyperlink"/>
            <w:noProof/>
          </w:rPr>
          <w:t>Gambar 3. 7 Normalisasi N2</w:t>
        </w:r>
        <w:r>
          <w:rPr>
            <w:noProof/>
            <w:webHidden/>
          </w:rPr>
          <w:tab/>
        </w:r>
        <w:r>
          <w:rPr>
            <w:noProof/>
            <w:webHidden/>
          </w:rPr>
          <w:fldChar w:fldCharType="begin"/>
        </w:r>
        <w:r>
          <w:rPr>
            <w:noProof/>
            <w:webHidden/>
          </w:rPr>
          <w:instrText xml:space="preserve"> PAGEREF _Toc211679544 \h </w:instrText>
        </w:r>
        <w:r>
          <w:rPr>
            <w:noProof/>
            <w:webHidden/>
          </w:rPr>
        </w:r>
        <w:r>
          <w:rPr>
            <w:noProof/>
            <w:webHidden/>
          </w:rPr>
          <w:fldChar w:fldCharType="separate"/>
        </w:r>
        <w:r w:rsidR="00A34872">
          <w:rPr>
            <w:noProof/>
            <w:webHidden/>
          </w:rPr>
          <w:t>32</w:t>
        </w:r>
        <w:r>
          <w:rPr>
            <w:noProof/>
            <w:webHidden/>
          </w:rPr>
          <w:fldChar w:fldCharType="end"/>
        </w:r>
      </w:hyperlink>
    </w:p>
    <w:p w14:paraId="74EA3F2E" w14:textId="4D9E9140"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5" w:history="1">
        <w:r w:rsidRPr="008B1ED6">
          <w:rPr>
            <w:rStyle w:val="Hyperlink"/>
            <w:noProof/>
          </w:rPr>
          <w:t>Gambar 3. 8 Normalisasi N3</w:t>
        </w:r>
        <w:r>
          <w:rPr>
            <w:noProof/>
            <w:webHidden/>
          </w:rPr>
          <w:tab/>
        </w:r>
        <w:r>
          <w:rPr>
            <w:noProof/>
            <w:webHidden/>
          </w:rPr>
          <w:fldChar w:fldCharType="begin"/>
        </w:r>
        <w:r>
          <w:rPr>
            <w:noProof/>
            <w:webHidden/>
          </w:rPr>
          <w:instrText xml:space="preserve"> PAGEREF _Toc211679545 \h </w:instrText>
        </w:r>
        <w:r>
          <w:rPr>
            <w:noProof/>
            <w:webHidden/>
          </w:rPr>
        </w:r>
        <w:r>
          <w:rPr>
            <w:noProof/>
            <w:webHidden/>
          </w:rPr>
          <w:fldChar w:fldCharType="separate"/>
        </w:r>
        <w:r w:rsidR="00A34872">
          <w:rPr>
            <w:noProof/>
            <w:webHidden/>
          </w:rPr>
          <w:t>33</w:t>
        </w:r>
        <w:r>
          <w:rPr>
            <w:noProof/>
            <w:webHidden/>
          </w:rPr>
          <w:fldChar w:fldCharType="end"/>
        </w:r>
      </w:hyperlink>
    </w:p>
    <w:p w14:paraId="5986B45B" w14:textId="7A8F92B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6" w:history="1">
        <w:r w:rsidRPr="008B1ED6">
          <w:rPr>
            <w:rStyle w:val="Hyperlink"/>
            <w:noProof/>
          </w:rPr>
          <w:t>Gambar 3. 9 Use Case Diagram</w:t>
        </w:r>
        <w:r>
          <w:rPr>
            <w:noProof/>
            <w:webHidden/>
          </w:rPr>
          <w:tab/>
        </w:r>
        <w:r>
          <w:rPr>
            <w:noProof/>
            <w:webHidden/>
          </w:rPr>
          <w:fldChar w:fldCharType="begin"/>
        </w:r>
        <w:r>
          <w:rPr>
            <w:noProof/>
            <w:webHidden/>
          </w:rPr>
          <w:instrText xml:space="preserve"> PAGEREF _Toc211679546 \h </w:instrText>
        </w:r>
        <w:r>
          <w:rPr>
            <w:noProof/>
            <w:webHidden/>
          </w:rPr>
        </w:r>
        <w:r>
          <w:rPr>
            <w:noProof/>
            <w:webHidden/>
          </w:rPr>
          <w:fldChar w:fldCharType="separate"/>
        </w:r>
        <w:r w:rsidR="00A34872">
          <w:rPr>
            <w:noProof/>
            <w:webHidden/>
          </w:rPr>
          <w:t>37</w:t>
        </w:r>
        <w:r>
          <w:rPr>
            <w:noProof/>
            <w:webHidden/>
          </w:rPr>
          <w:fldChar w:fldCharType="end"/>
        </w:r>
      </w:hyperlink>
    </w:p>
    <w:p w14:paraId="1FC1EF96" w14:textId="4C602E9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7" w:history="1">
        <w:r w:rsidRPr="008B1ED6">
          <w:rPr>
            <w:rStyle w:val="Hyperlink"/>
            <w:noProof/>
          </w:rPr>
          <w:t>Gambar 3. 10 Activity Diagram Melakukan Login</w:t>
        </w:r>
        <w:r>
          <w:rPr>
            <w:noProof/>
            <w:webHidden/>
          </w:rPr>
          <w:tab/>
        </w:r>
        <w:r>
          <w:rPr>
            <w:noProof/>
            <w:webHidden/>
          </w:rPr>
          <w:fldChar w:fldCharType="begin"/>
        </w:r>
        <w:r>
          <w:rPr>
            <w:noProof/>
            <w:webHidden/>
          </w:rPr>
          <w:instrText xml:space="preserve"> PAGEREF _Toc211679547 \h </w:instrText>
        </w:r>
        <w:r>
          <w:rPr>
            <w:noProof/>
            <w:webHidden/>
          </w:rPr>
        </w:r>
        <w:r>
          <w:rPr>
            <w:noProof/>
            <w:webHidden/>
          </w:rPr>
          <w:fldChar w:fldCharType="separate"/>
        </w:r>
        <w:r w:rsidR="00A34872">
          <w:rPr>
            <w:noProof/>
            <w:webHidden/>
          </w:rPr>
          <w:t>38</w:t>
        </w:r>
        <w:r>
          <w:rPr>
            <w:noProof/>
            <w:webHidden/>
          </w:rPr>
          <w:fldChar w:fldCharType="end"/>
        </w:r>
      </w:hyperlink>
    </w:p>
    <w:p w14:paraId="6E110FE0" w14:textId="364E093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8" w:history="1">
        <w:r w:rsidRPr="008B1ED6">
          <w:rPr>
            <w:rStyle w:val="Hyperlink"/>
            <w:noProof/>
          </w:rPr>
          <w:t>Gambar 3. 11 Activity Diagram Mengelola Kriteria</w:t>
        </w:r>
        <w:r>
          <w:rPr>
            <w:noProof/>
            <w:webHidden/>
          </w:rPr>
          <w:tab/>
        </w:r>
        <w:r>
          <w:rPr>
            <w:noProof/>
            <w:webHidden/>
          </w:rPr>
          <w:fldChar w:fldCharType="begin"/>
        </w:r>
        <w:r>
          <w:rPr>
            <w:noProof/>
            <w:webHidden/>
          </w:rPr>
          <w:instrText xml:space="preserve"> PAGEREF _Toc211679548 \h </w:instrText>
        </w:r>
        <w:r>
          <w:rPr>
            <w:noProof/>
            <w:webHidden/>
          </w:rPr>
        </w:r>
        <w:r>
          <w:rPr>
            <w:noProof/>
            <w:webHidden/>
          </w:rPr>
          <w:fldChar w:fldCharType="separate"/>
        </w:r>
        <w:r w:rsidR="00A34872">
          <w:rPr>
            <w:noProof/>
            <w:webHidden/>
          </w:rPr>
          <w:t>38</w:t>
        </w:r>
        <w:r>
          <w:rPr>
            <w:noProof/>
            <w:webHidden/>
          </w:rPr>
          <w:fldChar w:fldCharType="end"/>
        </w:r>
      </w:hyperlink>
    </w:p>
    <w:p w14:paraId="1F9B0208" w14:textId="0F317C07"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49" w:history="1">
        <w:r w:rsidRPr="008B1ED6">
          <w:rPr>
            <w:rStyle w:val="Hyperlink"/>
            <w:noProof/>
          </w:rPr>
          <w:t>Gambar 3. 12 Activity Diagram Mengelola Alternatif</w:t>
        </w:r>
        <w:r>
          <w:rPr>
            <w:noProof/>
            <w:webHidden/>
          </w:rPr>
          <w:tab/>
        </w:r>
        <w:r>
          <w:rPr>
            <w:noProof/>
            <w:webHidden/>
          </w:rPr>
          <w:fldChar w:fldCharType="begin"/>
        </w:r>
        <w:r>
          <w:rPr>
            <w:noProof/>
            <w:webHidden/>
          </w:rPr>
          <w:instrText xml:space="preserve"> PAGEREF _Toc211679549 \h </w:instrText>
        </w:r>
        <w:r>
          <w:rPr>
            <w:noProof/>
            <w:webHidden/>
          </w:rPr>
        </w:r>
        <w:r>
          <w:rPr>
            <w:noProof/>
            <w:webHidden/>
          </w:rPr>
          <w:fldChar w:fldCharType="separate"/>
        </w:r>
        <w:r w:rsidR="00A34872">
          <w:rPr>
            <w:noProof/>
            <w:webHidden/>
          </w:rPr>
          <w:t>39</w:t>
        </w:r>
        <w:r>
          <w:rPr>
            <w:noProof/>
            <w:webHidden/>
          </w:rPr>
          <w:fldChar w:fldCharType="end"/>
        </w:r>
      </w:hyperlink>
    </w:p>
    <w:p w14:paraId="18A9B7EA" w14:textId="7329768A"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0" w:history="1">
        <w:r w:rsidRPr="008B1ED6">
          <w:rPr>
            <w:rStyle w:val="Hyperlink"/>
            <w:noProof/>
          </w:rPr>
          <w:t>Gambar 3. 13 Activity Diagram Menginput Nilai Awal</w:t>
        </w:r>
        <w:r>
          <w:rPr>
            <w:noProof/>
            <w:webHidden/>
          </w:rPr>
          <w:tab/>
        </w:r>
        <w:r>
          <w:rPr>
            <w:noProof/>
            <w:webHidden/>
          </w:rPr>
          <w:fldChar w:fldCharType="begin"/>
        </w:r>
        <w:r>
          <w:rPr>
            <w:noProof/>
            <w:webHidden/>
          </w:rPr>
          <w:instrText xml:space="preserve"> PAGEREF _Toc211679550 \h </w:instrText>
        </w:r>
        <w:r>
          <w:rPr>
            <w:noProof/>
            <w:webHidden/>
          </w:rPr>
        </w:r>
        <w:r>
          <w:rPr>
            <w:noProof/>
            <w:webHidden/>
          </w:rPr>
          <w:fldChar w:fldCharType="separate"/>
        </w:r>
        <w:r w:rsidR="00A34872">
          <w:rPr>
            <w:noProof/>
            <w:webHidden/>
          </w:rPr>
          <w:t>40</w:t>
        </w:r>
        <w:r>
          <w:rPr>
            <w:noProof/>
            <w:webHidden/>
          </w:rPr>
          <w:fldChar w:fldCharType="end"/>
        </w:r>
      </w:hyperlink>
    </w:p>
    <w:p w14:paraId="420138AA" w14:textId="05013195"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1" w:history="1">
        <w:r w:rsidRPr="008B1ED6">
          <w:rPr>
            <w:rStyle w:val="Hyperlink"/>
            <w:noProof/>
          </w:rPr>
          <w:t>Gambar 3. 14 Activity Diagram Memproses Perbandingan Kriteria</w:t>
        </w:r>
        <w:r>
          <w:rPr>
            <w:noProof/>
            <w:webHidden/>
          </w:rPr>
          <w:tab/>
        </w:r>
        <w:r>
          <w:rPr>
            <w:noProof/>
            <w:webHidden/>
          </w:rPr>
          <w:fldChar w:fldCharType="begin"/>
        </w:r>
        <w:r>
          <w:rPr>
            <w:noProof/>
            <w:webHidden/>
          </w:rPr>
          <w:instrText xml:space="preserve"> PAGEREF _Toc211679551 \h </w:instrText>
        </w:r>
        <w:r>
          <w:rPr>
            <w:noProof/>
            <w:webHidden/>
          </w:rPr>
        </w:r>
        <w:r>
          <w:rPr>
            <w:noProof/>
            <w:webHidden/>
          </w:rPr>
          <w:fldChar w:fldCharType="separate"/>
        </w:r>
        <w:r w:rsidR="00A34872">
          <w:rPr>
            <w:noProof/>
            <w:webHidden/>
          </w:rPr>
          <w:t>40</w:t>
        </w:r>
        <w:r>
          <w:rPr>
            <w:noProof/>
            <w:webHidden/>
          </w:rPr>
          <w:fldChar w:fldCharType="end"/>
        </w:r>
      </w:hyperlink>
    </w:p>
    <w:p w14:paraId="43E7B57D" w14:textId="0965A01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2" w:history="1">
        <w:r w:rsidRPr="008B1ED6">
          <w:rPr>
            <w:rStyle w:val="Hyperlink"/>
            <w:noProof/>
          </w:rPr>
          <w:t>Gambar 3. 15 Activity Diagram Memproses Perbandingan Alternatif</w:t>
        </w:r>
        <w:r>
          <w:rPr>
            <w:noProof/>
            <w:webHidden/>
          </w:rPr>
          <w:tab/>
        </w:r>
        <w:r>
          <w:rPr>
            <w:noProof/>
            <w:webHidden/>
          </w:rPr>
          <w:fldChar w:fldCharType="begin"/>
        </w:r>
        <w:r>
          <w:rPr>
            <w:noProof/>
            <w:webHidden/>
          </w:rPr>
          <w:instrText xml:space="preserve"> PAGEREF _Toc211679552 \h </w:instrText>
        </w:r>
        <w:r>
          <w:rPr>
            <w:noProof/>
            <w:webHidden/>
          </w:rPr>
        </w:r>
        <w:r>
          <w:rPr>
            <w:noProof/>
            <w:webHidden/>
          </w:rPr>
          <w:fldChar w:fldCharType="separate"/>
        </w:r>
        <w:r w:rsidR="00A34872">
          <w:rPr>
            <w:noProof/>
            <w:webHidden/>
          </w:rPr>
          <w:t>41</w:t>
        </w:r>
        <w:r>
          <w:rPr>
            <w:noProof/>
            <w:webHidden/>
          </w:rPr>
          <w:fldChar w:fldCharType="end"/>
        </w:r>
      </w:hyperlink>
    </w:p>
    <w:p w14:paraId="2B2A4D2F" w14:textId="0AE90392"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3" w:history="1">
        <w:r w:rsidRPr="008B1ED6">
          <w:rPr>
            <w:rStyle w:val="Hyperlink"/>
            <w:noProof/>
          </w:rPr>
          <w:t>Gambar 3. 16 Sequence Diagram Melakukan Login</w:t>
        </w:r>
        <w:r>
          <w:rPr>
            <w:noProof/>
            <w:webHidden/>
          </w:rPr>
          <w:tab/>
        </w:r>
        <w:r>
          <w:rPr>
            <w:noProof/>
            <w:webHidden/>
          </w:rPr>
          <w:fldChar w:fldCharType="begin"/>
        </w:r>
        <w:r>
          <w:rPr>
            <w:noProof/>
            <w:webHidden/>
          </w:rPr>
          <w:instrText xml:space="preserve"> PAGEREF _Toc211679553 \h </w:instrText>
        </w:r>
        <w:r>
          <w:rPr>
            <w:noProof/>
            <w:webHidden/>
          </w:rPr>
        </w:r>
        <w:r>
          <w:rPr>
            <w:noProof/>
            <w:webHidden/>
          </w:rPr>
          <w:fldChar w:fldCharType="separate"/>
        </w:r>
        <w:r w:rsidR="00A34872">
          <w:rPr>
            <w:noProof/>
            <w:webHidden/>
          </w:rPr>
          <w:t>42</w:t>
        </w:r>
        <w:r>
          <w:rPr>
            <w:noProof/>
            <w:webHidden/>
          </w:rPr>
          <w:fldChar w:fldCharType="end"/>
        </w:r>
      </w:hyperlink>
    </w:p>
    <w:p w14:paraId="10DFD693" w14:textId="6FC9C1FE"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4" w:history="1">
        <w:r w:rsidRPr="008B1ED6">
          <w:rPr>
            <w:rStyle w:val="Hyperlink"/>
            <w:noProof/>
          </w:rPr>
          <w:t>Gambar 3. 17 Sequence Diagram Mengelola Kriteria</w:t>
        </w:r>
        <w:r>
          <w:rPr>
            <w:noProof/>
            <w:webHidden/>
          </w:rPr>
          <w:tab/>
        </w:r>
        <w:r>
          <w:rPr>
            <w:noProof/>
            <w:webHidden/>
          </w:rPr>
          <w:fldChar w:fldCharType="begin"/>
        </w:r>
        <w:r>
          <w:rPr>
            <w:noProof/>
            <w:webHidden/>
          </w:rPr>
          <w:instrText xml:space="preserve"> PAGEREF _Toc211679554 \h </w:instrText>
        </w:r>
        <w:r>
          <w:rPr>
            <w:noProof/>
            <w:webHidden/>
          </w:rPr>
        </w:r>
        <w:r>
          <w:rPr>
            <w:noProof/>
            <w:webHidden/>
          </w:rPr>
          <w:fldChar w:fldCharType="separate"/>
        </w:r>
        <w:r w:rsidR="00A34872">
          <w:rPr>
            <w:noProof/>
            <w:webHidden/>
          </w:rPr>
          <w:t>42</w:t>
        </w:r>
        <w:r>
          <w:rPr>
            <w:noProof/>
            <w:webHidden/>
          </w:rPr>
          <w:fldChar w:fldCharType="end"/>
        </w:r>
      </w:hyperlink>
    </w:p>
    <w:p w14:paraId="7637785A" w14:textId="444888AA"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5" w:history="1">
        <w:r w:rsidRPr="008B1ED6">
          <w:rPr>
            <w:rStyle w:val="Hyperlink"/>
            <w:noProof/>
          </w:rPr>
          <w:t>Gambar 3. 18 Sequence Diagram Mengelola Alternatif</w:t>
        </w:r>
        <w:r>
          <w:rPr>
            <w:noProof/>
            <w:webHidden/>
          </w:rPr>
          <w:tab/>
        </w:r>
        <w:r>
          <w:rPr>
            <w:noProof/>
            <w:webHidden/>
          </w:rPr>
          <w:fldChar w:fldCharType="begin"/>
        </w:r>
        <w:r>
          <w:rPr>
            <w:noProof/>
            <w:webHidden/>
          </w:rPr>
          <w:instrText xml:space="preserve"> PAGEREF _Toc211679555 \h </w:instrText>
        </w:r>
        <w:r>
          <w:rPr>
            <w:noProof/>
            <w:webHidden/>
          </w:rPr>
        </w:r>
        <w:r>
          <w:rPr>
            <w:noProof/>
            <w:webHidden/>
          </w:rPr>
          <w:fldChar w:fldCharType="separate"/>
        </w:r>
        <w:r w:rsidR="00A34872">
          <w:rPr>
            <w:noProof/>
            <w:webHidden/>
          </w:rPr>
          <w:t>43</w:t>
        </w:r>
        <w:r>
          <w:rPr>
            <w:noProof/>
            <w:webHidden/>
          </w:rPr>
          <w:fldChar w:fldCharType="end"/>
        </w:r>
      </w:hyperlink>
    </w:p>
    <w:p w14:paraId="49110251" w14:textId="47416AD6"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6" w:history="1">
        <w:r w:rsidRPr="008B1ED6">
          <w:rPr>
            <w:rStyle w:val="Hyperlink"/>
            <w:noProof/>
          </w:rPr>
          <w:t>Gambar 3. 19 Sequence Diagram Menginput Nilai Awal</w:t>
        </w:r>
        <w:r>
          <w:rPr>
            <w:noProof/>
            <w:webHidden/>
          </w:rPr>
          <w:tab/>
        </w:r>
        <w:r>
          <w:rPr>
            <w:noProof/>
            <w:webHidden/>
          </w:rPr>
          <w:fldChar w:fldCharType="begin"/>
        </w:r>
        <w:r>
          <w:rPr>
            <w:noProof/>
            <w:webHidden/>
          </w:rPr>
          <w:instrText xml:space="preserve"> PAGEREF _Toc211679556 \h </w:instrText>
        </w:r>
        <w:r>
          <w:rPr>
            <w:noProof/>
            <w:webHidden/>
          </w:rPr>
        </w:r>
        <w:r>
          <w:rPr>
            <w:noProof/>
            <w:webHidden/>
          </w:rPr>
          <w:fldChar w:fldCharType="separate"/>
        </w:r>
        <w:r w:rsidR="00A34872">
          <w:rPr>
            <w:noProof/>
            <w:webHidden/>
          </w:rPr>
          <w:t>43</w:t>
        </w:r>
        <w:r>
          <w:rPr>
            <w:noProof/>
            <w:webHidden/>
          </w:rPr>
          <w:fldChar w:fldCharType="end"/>
        </w:r>
      </w:hyperlink>
    </w:p>
    <w:p w14:paraId="2C92AD60" w14:textId="776530C6"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7" w:history="1">
        <w:r w:rsidRPr="008B1ED6">
          <w:rPr>
            <w:rStyle w:val="Hyperlink"/>
            <w:noProof/>
          </w:rPr>
          <w:t>Gambar 3. 20 Sequence Diagram Memproses Perbandingan Kriteria</w:t>
        </w:r>
        <w:r>
          <w:rPr>
            <w:noProof/>
            <w:webHidden/>
          </w:rPr>
          <w:tab/>
        </w:r>
        <w:r>
          <w:rPr>
            <w:noProof/>
            <w:webHidden/>
          </w:rPr>
          <w:fldChar w:fldCharType="begin"/>
        </w:r>
        <w:r>
          <w:rPr>
            <w:noProof/>
            <w:webHidden/>
          </w:rPr>
          <w:instrText xml:space="preserve"> PAGEREF _Toc211679557 \h </w:instrText>
        </w:r>
        <w:r>
          <w:rPr>
            <w:noProof/>
            <w:webHidden/>
          </w:rPr>
        </w:r>
        <w:r>
          <w:rPr>
            <w:noProof/>
            <w:webHidden/>
          </w:rPr>
          <w:fldChar w:fldCharType="separate"/>
        </w:r>
        <w:r w:rsidR="00A34872">
          <w:rPr>
            <w:noProof/>
            <w:webHidden/>
          </w:rPr>
          <w:t>44</w:t>
        </w:r>
        <w:r>
          <w:rPr>
            <w:noProof/>
            <w:webHidden/>
          </w:rPr>
          <w:fldChar w:fldCharType="end"/>
        </w:r>
      </w:hyperlink>
    </w:p>
    <w:p w14:paraId="12120E73" w14:textId="11873B7B"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8" w:history="1">
        <w:r w:rsidRPr="008B1ED6">
          <w:rPr>
            <w:rStyle w:val="Hyperlink"/>
            <w:noProof/>
          </w:rPr>
          <w:t>Gambar 3. 21 Sequence Diagram Memproses Perbandingan Alternatif</w:t>
        </w:r>
        <w:r>
          <w:rPr>
            <w:noProof/>
            <w:webHidden/>
          </w:rPr>
          <w:tab/>
        </w:r>
        <w:r>
          <w:rPr>
            <w:noProof/>
            <w:webHidden/>
          </w:rPr>
          <w:fldChar w:fldCharType="begin"/>
        </w:r>
        <w:r>
          <w:rPr>
            <w:noProof/>
            <w:webHidden/>
          </w:rPr>
          <w:instrText xml:space="preserve"> PAGEREF _Toc211679558 \h </w:instrText>
        </w:r>
        <w:r>
          <w:rPr>
            <w:noProof/>
            <w:webHidden/>
          </w:rPr>
        </w:r>
        <w:r>
          <w:rPr>
            <w:noProof/>
            <w:webHidden/>
          </w:rPr>
          <w:fldChar w:fldCharType="separate"/>
        </w:r>
        <w:r w:rsidR="00A34872">
          <w:rPr>
            <w:noProof/>
            <w:webHidden/>
          </w:rPr>
          <w:t>44</w:t>
        </w:r>
        <w:r>
          <w:rPr>
            <w:noProof/>
            <w:webHidden/>
          </w:rPr>
          <w:fldChar w:fldCharType="end"/>
        </w:r>
      </w:hyperlink>
    </w:p>
    <w:p w14:paraId="59C10BB2" w14:textId="31C3616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59" w:history="1">
        <w:r w:rsidRPr="008B1ED6">
          <w:rPr>
            <w:rStyle w:val="Hyperlink"/>
            <w:noProof/>
          </w:rPr>
          <w:t>Gambar 3. 22 Class Diagram</w:t>
        </w:r>
        <w:r>
          <w:rPr>
            <w:noProof/>
            <w:webHidden/>
          </w:rPr>
          <w:tab/>
        </w:r>
        <w:r>
          <w:rPr>
            <w:noProof/>
            <w:webHidden/>
          </w:rPr>
          <w:fldChar w:fldCharType="begin"/>
        </w:r>
        <w:r>
          <w:rPr>
            <w:noProof/>
            <w:webHidden/>
          </w:rPr>
          <w:instrText xml:space="preserve"> PAGEREF _Toc211679559 \h </w:instrText>
        </w:r>
        <w:r>
          <w:rPr>
            <w:noProof/>
            <w:webHidden/>
          </w:rPr>
        </w:r>
        <w:r>
          <w:rPr>
            <w:noProof/>
            <w:webHidden/>
          </w:rPr>
          <w:fldChar w:fldCharType="separate"/>
        </w:r>
        <w:r w:rsidR="00A34872">
          <w:rPr>
            <w:noProof/>
            <w:webHidden/>
          </w:rPr>
          <w:t>45</w:t>
        </w:r>
        <w:r>
          <w:rPr>
            <w:noProof/>
            <w:webHidden/>
          </w:rPr>
          <w:fldChar w:fldCharType="end"/>
        </w:r>
      </w:hyperlink>
    </w:p>
    <w:p w14:paraId="5DEA9529" w14:textId="41C5D29C"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0" w:history="1">
        <w:r w:rsidRPr="008B1ED6">
          <w:rPr>
            <w:rStyle w:val="Hyperlink"/>
            <w:noProof/>
          </w:rPr>
          <w:t>Gambar 3. 23 Rancangan Tampilan Halaman Login</w:t>
        </w:r>
        <w:r>
          <w:rPr>
            <w:noProof/>
            <w:webHidden/>
          </w:rPr>
          <w:tab/>
        </w:r>
        <w:r>
          <w:rPr>
            <w:noProof/>
            <w:webHidden/>
          </w:rPr>
          <w:fldChar w:fldCharType="begin"/>
        </w:r>
        <w:r>
          <w:rPr>
            <w:noProof/>
            <w:webHidden/>
          </w:rPr>
          <w:instrText xml:space="preserve"> PAGEREF _Toc211679560 \h </w:instrText>
        </w:r>
        <w:r>
          <w:rPr>
            <w:noProof/>
            <w:webHidden/>
          </w:rPr>
        </w:r>
        <w:r>
          <w:rPr>
            <w:noProof/>
            <w:webHidden/>
          </w:rPr>
          <w:fldChar w:fldCharType="separate"/>
        </w:r>
        <w:r w:rsidR="00A34872">
          <w:rPr>
            <w:noProof/>
            <w:webHidden/>
          </w:rPr>
          <w:t>46</w:t>
        </w:r>
        <w:r>
          <w:rPr>
            <w:noProof/>
            <w:webHidden/>
          </w:rPr>
          <w:fldChar w:fldCharType="end"/>
        </w:r>
      </w:hyperlink>
    </w:p>
    <w:p w14:paraId="0B693C82" w14:textId="36C8812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1" w:history="1">
        <w:r w:rsidRPr="008B1ED6">
          <w:rPr>
            <w:rStyle w:val="Hyperlink"/>
            <w:noProof/>
          </w:rPr>
          <w:t>Gambar 3. 24 Rancangan Tampilan Halaman Kriteria</w:t>
        </w:r>
        <w:r>
          <w:rPr>
            <w:noProof/>
            <w:webHidden/>
          </w:rPr>
          <w:tab/>
        </w:r>
        <w:r>
          <w:rPr>
            <w:noProof/>
            <w:webHidden/>
          </w:rPr>
          <w:fldChar w:fldCharType="begin"/>
        </w:r>
        <w:r>
          <w:rPr>
            <w:noProof/>
            <w:webHidden/>
          </w:rPr>
          <w:instrText xml:space="preserve"> PAGEREF _Toc211679561 \h </w:instrText>
        </w:r>
        <w:r>
          <w:rPr>
            <w:noProof/>
            <w:webHidden/>
          </w:rPr>
        </w:r>
        <w:r>
          <w:rPr>
            <w:noProof/>
            <w:webHidden/>
          </w:rPr>
          <w:fldChar w:fldCharType="separate"/>
        </w:r>
        <w:r w:rsidR="00A34872">
          <w:rPr>
            <w:noProof/>
            <w:webHidden/>
          </w:rPr>
          <w:t>46</w:t>
        </w:r>
        <w:r>
          <w:rPr>
            <w:noProof/>
            <w:webHidden/>
          </w:rPr>
          <w:fldChar w:fldCharType="end"/>
        </w:r>
      </w:hyperlink>
    </w:p>
    <w:p w14:paraId="5F430F4E" w14:textId="2E92E3B1"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2" w:history="1">
        <w:r w:rsidRPr="008B1ED6">
          <w:rPr>
            <w:rStyle w:val="Hyperlink"/>
            <w:noProof/>
          </w:rPr>
          <w:t>Gambar 3. 25 Rancangan Tampilan Halaman Alternatif</w:t>
        </w:r>
        <w:r>
          <w:rPr>
            <w:noProof/>
            <w:webHidden/>
          </w:rPr>
          <w:tab/>
        </w:r>
        <w:r>
          <w:rPr>
            <w:noProof/>
            <w:webHidden/>
          </w:rPr>
          <w:fldChar w:fldCharType="begin"/>
        </w:r>
        <w:r>
          <w:rPr>
            <w:noProof/>
            <w:webHidden/>
          </w:rPr>
          <w:instrText xml:space="preserve"> PAGEREF _Toc211679562 \h </w:instrText>
        </w:r>
        <w:r>
          <w:rPr>
            <w:noProof/>
            <w:webHidden/>
          </w:rPr>
        </w:r>
        <w:r>
          <w:rPr>
            <w:noProof/>
            <w:webHidden/>
          </w:rPr>
          <w:fldChar w:fldCharType="separate"/>
        </w:r>
        <w:r w:rsidR="00A34872">
          <w:rPr>
            <w:noProof/>
            <w:webHidden/>
          </w:rPr>
          <w:t>47</w:t>
        </w:r>
        <w:r>
          <w:rPr>
            <w:noProof/>
            <w:webHidden/>
          </w:rPr>
          <w:fldChar w:fldCharType="end"/>
        </w:r>
      </w:hyperlink>
    </w:p>
    <w:p w14:paraId="2AAF1980" w14:textId="2CA01EE3"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3" w:history="1">
        <w:r w:rsidRPr="008B1ED6">
          <w:rPr>
            <w:rStyle w:val="Hyperlink"/>
            <w:noProof/>
          </w:rPr>
          <w:t>Gambar 3. 26 Rancangan Tampilan Halaman Nilai Awal</w:t>
        </w:r>
        <w:r>
          <w:rPr>
            <w:noProof/>
            <w:webHidden/>
          </w:rPr>
          <w:tab/>
        </w:r>
        <w:r>
          <w:rPr>
            <w:noProof/>
            <w:webHidden/>
          </w:rPr>
          <w:fldChar w:fldCharType="begin"/>
        </w:r>
        <w:r>
          <w:rPr>
            <w:noProof/>
            <w:webHidden/>
          </w:rPr>
          <w:instrText xml:space="preserve"> PAGEREF _Toc211679563 \h </w:instrText>
        </w:r>
        <w:r>
          <w:rPr>
            <w:noProof/>
            <w:webHidden/>
          </w:rPr>
        </w:r>
        <w:r>
          <w:rPr>
            <w:noProof/>
            <w:webHidden/>
          </w:rPr>
          <w:fldChar w:fldCharType="separate"/>
        </w:r>
        <w:r w:rsidR="00A34872">
          <w:rPr>
            <w:noProof/>
            <w:webHidden/>
          </w:rPr>
          <w:t>47</w:t>
        </w:r>
        <w:r>
          <w:rPr>
            <w:noProof/>
            <w:webHidden/>
          </w:rPr>
          <w:fldChar w:fldCharType="end"/>
        </w:r>
      </w:hyperlink>
    </w:p>
    <w:p w14:paraId="1A720823" w14:textId="0EF1388B"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4" w:history="1">
        <w:r w:rsidRPr="008B1ED6">
          <w:rPr>
            <w:rStyle w:val="Hyperlink"/>
            <w:noProof/>
          </w:rPr>
          <w:t>Gambar 3. 27 Rancangan Tampilan Halaman Perbandingan Kriteria</w:t>
        </w:r>
        <w:r>
          <w:rPr>
            <w:noProof/>
            <w:webHidden/>
          </w:rPr>
          <w:tab/>
        </w:r>
        <w:r>
          <w:rPr>
            <w:noProof/>
            <w:webHidden/>
          </w:rPr>
          <w:fldChar w:fldCharType="begin"/>
        </w:r>
        <w:r>
          <w:rPr>
            <w:noProof/>
            <w:webHidden/>
          </w:rPr>
          <w:instrText xml:space="preserve"> PAGEREF _Toc211679564 \h </w:instrText>
        </w:r>
        <w:r>
          <w:rPr>
            <w:noProof/>
            <w:webHidden/>
          </w:rPr>
        </w:r>
        <w:r>
          <w:rPr>
            <w:noProof/>
            <w:webHidden/>
          </w:rPr>
          <w:fldChar w:fldCharType="separate"/>
        </w:r>
        <w:r w:rsidR="00A34872">
          <w:rPr>
            <w:noProof/>
            <w:webHidden/>
          </w:rPr>
          <w:t>48</w:t>
        </w:r>
        <w:r>
          <w:rPr>
            <w:noProof/>
            <w:webHidden/>
          </w:rPr>
          <w:fldChar w:fldCharType="end"/>
        </w:r>
      </w:hyperlink>
    </w:p>
    <w:p w14:paraId="76D0381F" w14:textId="08415AFD" w:rsidR="00A111DA" w:rsidRDefault="00A111DA" w:rsidP="00A111DA">
      <w:pPr>
        <w:pStyle w:val="TableofFigures"/>
        <w:tabs>
          <w:tab w:val="right" w:leader="dot" w:pos="7927"/>
        </w:tabs>
        <w:spacing w:line="360" w:lineRule="auto"/>
        <w:rPr>
          <w:noProof/>
        </w:rPr>
      </w:pPr>
      <w:hyperlink w:anchor="_Toc211679565" w:history="1">
        <w:r w:rsidRPr="008B1ED6">
          <w:rPr>
            <w:rStyle w:val="Hyperlink"/>
            <w:noProof/>
          </w:rPr>
          <w:t>Gambar 3. 28 Rancangan Tampilan Halaman Perbandingan Alternatif</w:t>
        </w:r>
        <w:r>
          <w:rPr>
            <w:noProof/>
            <w:webHidden/>
          </w:rPr>
          <w:tab/>
        </w:r>
        <w:r>
          <w:rPr>
            <w:noProof/>
            <w:webHidden/>
          </w:rPr>
          <w:fldChar w:fldCharType="begin"/>
        </w:r>
        <w:r>
          <w:rPr>
            <w:noProof/>
            <w:webHidden/>
          </w:rPr>
          <w:instrText xml:space="preserve"> PAGEREF _Toc211679565 \h </w:instrText>
        </w:r>
        <w:r>
          <w:rPr>
            <w:noProof/>
            <w:webHidden/>
          </w:rPr>
        </w:r>
        <w:r>
          <w:rPr>
            <w:noProof/>
            <w:webHidden/>
          </w:rPr>
          <w:fldChar w:fldCharType="separate"/>
        </w:r>
        <w:r w:rsidR="00A34872">
          <w:rPr>
            <w:noProof/>
            <w:webHidden/>
          </w:rPr>
          <w:t>48</w:t>
        </w:r>
        <w:r>
          <w:rPr>
            <w:noProof/>
            <w:webHidden/>
          </w:rPr>
          <w:fldChar w:fldCharType="end"/>
        </w:r>
      </w:hyperlink>
      <w:r>
        <w:fldChar w:fldCharType="end"/>
      </w:r>
      <w:r>
        <w:fldChar w:fldCharType="begin"/>
      </w:r>
      <w:r>
        <w:instrText xml:space="preserve"> TOC \h \z \c "Gambar 4." </w:instrText>
      </w:r>
      <w:r>
        <w:fldChar w:fldCharType="separate"/>
      </w:r>
    </w:p>
    <w:p w14:paraId="2D0601E3" w14:textId="61603132"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6" w:history="1">
        <w:r w:rsidRPr="008747D8">
          <w:rPr>
            <w:rStyle w:val="Hyperlink"/>
            <w:noProof/>
          </w:rPr>
          <w:t>Gambar 4. 1 Tampilan Halaman Login</w:t>
        </w:r>
        <w:r>
          <w:rPr>
            <w:noProof/>
            <w:webHidden/>
          </w:rPr>
          <w:tab/>
        </w:r>
        <w:r>
          <w:rPr>
            <w:noProof/>
            <w:webHidden/>
          </w:rPr>
          <w:fldChar w:fldCharType="begin"/>
        </w:r>
        <w:r>
          <w:rPr>
            <w:noProof/>
            <w:webHidden/>
          </w:rPr>
          <w:instrText xml:space="preserve"> PAGEREF _Toc211679566 \h </w:instrText>
        </w:r>
        <w:r>
          <w:rPr>
            <w:noProof/>
            <w:webHidden/>
          </w:rPr>
        </w:r>
        <w:r>
          <w:rPr>
            <w:noProof/>
            <w:webHidden/>
          </w:rPr>
          <w:fldChar w:fldCharType="separate"/>
        </w:r>
        <w:r w:rsidR="00A34872">
          <w:rPr>
            <w:noProof/>
            <w:webHidden/>
          </w:rPr>
          <w:t>51</w:t>
        </w:r>
        <w:r>
          <w:rPr>
            <w:noProof/>
            <w:webHidden/>
          </w:rPr>
          <w:fldChar w:fldCharType="end"/>
        </w:r>
      </w:hyperlink>
    </w:p>
    <w:p w14:paraId="5A83286C" w14:textId="7F0BFF55"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7" w:history="1">
        <w:r w:rsidRPr="008747D8">
          <w:rPr>
            <w:rStyle w:val="Hyperlink"/>
            <w:noProof/>
          </w:rPr>
          <w:t>Gambar 4. 2 Tampilan Halaman Data Kriteria</w:t>
        </w:r>
        <w:r>
          <w:rPr>
            <w:noProof/>
            <w:webHidden/>
          </w:rPr>
          <w:tab/>
        </w:r>
        <w:r>
          <w:rPr>
            <w:noProof/>
            <w:webHidden/>
          </w:rPr>
          <w:fldChar w:fldCharType="begin"/>
        </w:r>
        <w:r>
          <w:rPr>
            <w:noProof/>
            <w:webHidden/>
          </w:rPr>
          <w:instrText xml:space="preserve"> PAGEREF _Toc211679567 \h </w:instrText>
        </w:r>
        <w:r>
          <w:rPr>
            <w:noProof/>
            <w:webHidden/>
          </w:rPr>
        </w:r>
        <w:r>
          <w:rPr>
            <w:noProof/>
            <w:webHidden/>
          </w:rPr>
          <w:fldChar w:fldCharType="separate"/>
        </w:r>
        <w:r w:rsidR="00A34872">
          <w:rPr>
            <w:noProof/>
            <w:webHidden/>
          </w:rPr>
          <w:t>52</w:t>
        </w:r>
        <w:r>
          <w:rPr>
            <w:noProof/>
            <w:webHidden/>
          </w:rPr>
          <w:fldChar w:fldCharType="end"/>
        </w:r>
      </w:hyperlink>
    </w:p>
    <w:p w14:paraId="74B29198" w14:textId="21C13BD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8" w:history="1">
        <w:r w:rsidRPr="008747D8">
          <w:rPr>
            <w:rStyle w:val="Hyperlink"/>
            <w:noProof/>
          </w:rPr>
          <w:t xml:space="preserve">Gambar 4. 3 Tampilan </w:t>
        </w:r>
        <w:r w:rsidRPr="008747D8">
          <w:rPr>
            <w:rStyle w:val="Hyperlink"/>
            <w:noProof/>
            <w:lang w:val="en-US"/>
          </w:rPr>
          <w:t>Halaman Data Alternatif</w:t>
        </w:r>
        <w:r>
          <w:rPr>
            <w:noProof/>
            <w:webHidden/>
          </w:rPr>
          <w:tab/>
        </w:r>
        <w:r>
          <w:rPr>
            <w:noProof/>
            <w:webHidden/>
          </w:rPr>
          <w:fldChar w:fldCharType="begin"/>
        </w:r>
        <w:r>
          <w:rPr>
            <w:noProof/>
            <w:webHidden/>
          </w:rPr>
          <w:instrText xml:space="preserve"> PAGEREF _Toc211679568 \h </w:instrText>
        </w:r>
        <w:r>
          <w:rPr>
            <w:noProof/>
            <w:webHidden/>
          </w:rPr>
        </w:r>
        <w:r>
          <w:rPr>
            <w:noProof/>
            <w:webHidden/>
          </w:rPr>
          <w:fldChar w:fldCharType="separate"/>
        </w:r>
        <w:r w:rsidR="00A34872">
          <w:rPr>
            <w:noProof/>
            <w:webHidden/>
          </w:rPr>
          <w:t>52</w:t>
        </w:r>
        <w:r>
          <w:rPr>
            <w:noProof/>
            <w:webHidden/>
          </w:rPr>
          <w:fldChar w:fldCharType="end"/>
        </w:r>
      </w:hyperlink>
    </w:p>
    <w:p w14:paraId="018876AC" w14:textId="46AA8CEA"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69" w:history="1">
        <w:r w:rsidRPr="008747D8">
          <w:rPr>
            <w:rStyle w:val="Hyperlink"/>
            <w:noProof/>
          </w:rPr>
          <w:t xml:space="preserve">Gambar 4. 4 Tampilan </w:t>
        </w:r>
        <w:r w:rsidRPr="008747D8">
          <w:rPr>
            <w:rStyle w:val="Hyperlink"/>
            <w:noProof/>
            <w:lang w:val="en-US"/>
          </w:rPr>
          <w:t>Halaman Nilai Awal</w:t>
        </w:r>
        <w:r>
          <w:rPr>
            <w:noProof/>
            <w:webHidden/>
          </w:rPr>
          <w:tab/>
        </w:r>
        <w:r>
          <w:rPr>
            <w:noProof/>
            <w:webHidden/>
          </w:rPr>
          <w:fldChar w:fldCharType="begin"/>
        </w:r>
        <w:r>
          <w:rPr>
            <w:noProof/>
            <w:webHidden/>
          </w:rPr>
          <w:instrText xml:space="preserve"> PAGEREF _Toc211679569 \h </w:instrText>
        </w:r>
        <w:r>
          <w:rPr>
            <w:noProof/>
            <w:webHidden/>
          </w:rPr>
        </w:r>
        <w:r>
          <w:rPr>
            <w:noProof/>
            <w:webHidden/>
          </w:rPr>
          <w:fldChar w:fldCharType="separate"/>
        </w:r>
        <w:r w:rsidR="00A34872">
          <w:rPr>
            <w:noProof/>
            <w:webHidden/>
          </w:rPr>
          <w:t>53</w:t>
        </w:r>
        <w:r>
          <w:rPr>
            <w:noProof/>
            <w:webHidden/>
          </w:rPr>
          <w:fldChar w:fldCharType="end"/>
        </w:r>
      </w:hyperlink>
    </w:p>
    <w:p w14:paraId="6B3D6119" w14:textId="70B22EB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0" w:history="1">
        <w:r w:rsidRPr="008747D8">
          <w:rPr>
            <w:rStyle w:val="Hyperlink"/>
            <w:noProof/>
          </w:rPr>
          <w:t xml:space="preserve">Gambar 4. 5 </w:t>
        </w:r>
        <w:r w:rsidRPr="008747D8">
          <w:rPr>
            <w:rStyle w:val="Hyperlink"/>
            <w:noProof/>
            <w:lang w:val="en-US"/>
          </w:rPr>
          <w:t>Halaman Perbandingan Kriteria</w:t>
        </w:r>
        <w:r>
          <w:rPr>
            <w:noProof/>
            <w:webHidden/>
          </w:rPr>
          <w:tab/>
        </w:r>
        <w:r>
          <w:rPr>
            <w:noProof/>
            <w:webHidden/>
          </w:rPr>
          <w:fldChar w:fldCharType="begin"/>
        </w:r>
        <w:r>
          <w:rPr>
            <w:noProof/>
            <w:webHidden/>
          </w:rPr>
          <w:instrText xml:space="preserve"> PAGEREF _Toc211679570 \h </w:instrText>
        </w:r>
        <w:r>
          <w:rPr>
            <w:noProof/>
            <w:webHidden/>
          </w:rPr>
        </w:r>
        <w:r>
          <w:rPr>
            <w:noProof/>
            <w:webHidden/>
          </w:rPr>
          <w:fldChar w:fldCharType="separate"/>
        </w:r>
        <w:r w:rsidR="00A34872">
          <w:rPr>
            <w:noProof/>
            <w:webHidden/>
          </w:rPr>
          <w:t>53</w:t>
        </w:r>
        <w:r>
          <w:rPr>
            <w:noProof/>
            <w:webHidden/>
          </w:rPr>
          <w:fldChar w:fldCharType="end"/>
        </w:r>
      </w:hyperlink>
    </w:p>
    <w:p w14:paraId="2CC2FA44" w14:textId="5574E5F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1" w:history="1">
        <w:r w:rsidRPr="008747D8">
          <w:rPr>
            <w:rStyle w:val="Hyperlink"/>
            <w:noProof/>
          </w:rPr>
          <w:t xml:space="preserve">Gambar 4. 6 Tampilan </w:t>
        </w:r>
        <w:r w:rsidRPr="008747D8">
          <w:rPr>
            <w:rStyle w:val="Hyperlink"/>
            <w:noProof/>
            <w:lang w:val="en-US"/>
          </w:rPr>
          <w:t>Halaman Perbandingan Alternatif</w:t>
        </w:r>
        <w:r>
          <w:rPr>
            <w:noProof/>
            <w:webHidden/>
          </w:rPr>
          <w:tab/>
        </w:r>
        <w:r>
          <w:rPr>
            <w:noProof/>
            <w:webHidden/>
          </w:rPr>
          <w:fldChar w:fldCharType="begin"/>
        </w:r>
        <w:r>
          <w:rPr>
            <w:noProof/>
            <w:webHidden/>
          </w:rPr>
          <w:instrText xml:space="preserve"> PAGEREF _Toc211679571 \h </w:instrText>
        </w:r>
        <w:r>
          <w:rPr>
            <w:noProof/>
            <w:webHidden/>
          </w:rPr>
        </w:r>
        <w:r>
          <w:rPr>
            <w:noProof/>
            <w:webHidden/>
          </w:rPr>
          <w:fldChar w:fldCharType="separate"/>
        </w:r>
        <w:r w:rsidR="00A34872">
          <w:rPr>
            <w:noProof/>
            <w:webHidden/>
          </w:rPr>
          <w:t>54</w:t>
        </w:r>
        <w:r>
          <w:rPr>
            <w:noProof/>
            <w:webHidden/>
          </w:rPr>
          <w:fldChar w:fldCharType="end"/>
        </w:r>
      </w:hyperlink>
    </w:p>
    <w:p w14:paraId="1437BA45" w14:textId="170D5DB2" w:rsidR="00036CE5" w:rsidRDefault="00A111DA" w:rsidP="00A111DA">
      <w:pPr>
        <w:spacing w:line="360" w:lineRule="auto"/>
        <w:jc w:val="left"/>
        <w:rPr>
          <w:rFonts w:eastAsiaTheme="majorEastAsia" w:cstheme="majorBidi"/>
          <w:b/>
          <w:szCs w:val="32"/>
        </w:rPr>
      </w:pPr>
      <w:r>
        <w:fldChar w:fldCharType="end"/>
      </w:r>
      <w:r w:rsidR="00036CE5">
        <w:br w:type="page"/>
      </w:r>
    </w:p>
    <w:p w14:paraId="4305AAF9" w14:textId="38C5FBEE" w:rsidR="003D241C" w:rsidRPr="003D1935" w:rsidRDefault="00A33FBD" w:rsidP="002F35BE">
      <w:pPr>
        <w:pStyle w:val="Heading1"/>
        <w:spacing w:line="360" w:lineRule="auto"/>
      </w:pPr>
      <w:bookmarkStart w:id="22" w:name="_Toc177131172"/>
      <w:bookmarkStart w:id="23" w:name="_Toc211679417"/>
      <w:r w:rsidRPr="003D1935">
        <w:lastRenderedPageBreak/>
        <w:t>DAFTAR TABEL</w:t>
      </w:r>
      <w:bookmarkEnd w:id="22"/>
      <w:bookmarkEnd w:id="23"/>
    </w:p>
    <w:p w14:paraId="32D4D9DA" w14:textId="77777777" w:rsidR="00A251ED" w:rsidRDefault="00A251ED" w:rsidP="00A111DA">
      <w:pPr>
        <w:spacing w:line="360" w:lineRule="auto"/>
      </w:pPr>
    </w:p>
    <w:p w14:paraId="657EEAE8" w14:textId="77777777" w:rsidR="00043ED2" w:rsidRDefault="00043ED2" w:rsidP="00A111DA">
      <w:pPr>
        <w:spacing w:line="360" w:lineRule="auto"/>
        <w:jc w:val="left"/>
      </w:pPr>
    </w:p>
    <w:p w14:paraId="56BFCE10" w14:textId="2B1675F2"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r>
        <w:fldChar w:fldCharType="begin"/>
      </w:r>
      <w:r>
        <w:instrText xml:space="preserve"> TOC \h \z \c "Tabel 2." </w:instrText>
      </w:r>
      <w:r>
        <w:fldChar w:fldCharType="separate"/>
      </w:r>
      <w:hyperlink w:anchor="_Toc211679572" w:history="1">
        <w:r w:rsidRPr="001051F9">
          <w:rPr>
            <w:rStyle w:val="Hyperlink"/>
            <w:noProof/>
          </w:rPr>
          <w:t>Tabel 2. 1 Tabel Simbol Use Case Diagram</w:t>
        </w:r>
        <w:r>
          <w:rPr>
            <w:noProof/>
            <w:webHidden/>
          </w:rPr>
          <w:tab/>
        </w:r>
        <w:r>
          <w:rPr>
            <w:noProof/>
            <w:webHidden/>
          </w:rPr>
          <w:fldChar w:fldCharType="begin"/>
        </w:r>
        <w:r>
          <w:rPr>
            <w:noProof/>
            <w:webHidden/>
          </w:rPr>
          <w:instrText xml:space="preserve"> PAGEREF _Toc211679572 \h </w:instrText>
        </w:r>
        <w:r>
          <w:rPr>
            <w:noProof/>
            <w:webHidden/>
          </w:rPr>
        </w:r>
        <w:r>
          <w:rPr>
            <w:noProof/>
            <w:webHidden/>
          </w:rPr>
          <w:fldChar w:fldCharType="separate"/>
        </w:r>
        <w:r w:rsidR="00A34872">
          <w:rPr>
            <w:noProof/>
            <w:webHidden/>
          </w:rPr>
          <w:t>13</w:t>
        </w:r>
        <w:r>
          <w:rPr>
            <w:noProof/>
            <w:webHidden/>
          </w:rPr>
          <w:fldChar w:fldCharType="end"/>
        </w:r>
      </w:hyperlink>
    </w:p>
    <w:p w14:paraId="17513101" w14:textId="75F121B9"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3" w:history="1">
        <w:r w:rsidRPr="001051F9">
          <w:rPr>
            <w:rStyle w:val="Hyperlink"/>
            <w:noProof/>
          </w:rPr>
          <w:t>Tabel 2. 2 Tabel Simbol Activity Diagram</w:t>
        </w:r>
        <w:r>
          <w:rPr>
            <w:noProof/>
            <w:webHidden/>
          </w:rPr>
          <w:tab/>
        </w:r>
        <w:r>
          <w:rPr>
            <w:noProof/>
            <w:webHidden/>
          </w:rPr>
          <w:fldChar w:fldCharType="begin"/>
        </w:r>
        <w:r>
          <w:rPr>
            <w:noProof/>
            <w:webHidden/>
          </w:rPr>
          <w:instrText xml:space="preserve"> PAGEREF _Toc211679573 \h </w:instrText>
        </w:r>
        <w:r>
          <w:rPr>
            <w:noProof/>
            <w:webHidden/>
          </w:rPr>
        </w:r>
        <w:r>
          <w:rPr>
            <w:noProof/>
            <w:webHidden/>
          </w:rPr>
          <w:fldChar w:fldCharType="separate"/>
        </w:r>
        <w:r w:rsidR="00A34872">
          <w:rPr>
            <w:noProof/>
            <w:webHidden/>
          </w:rPr>
          <w:t>15</w:t>
        </w:r>
        <w:r>
          <w:rPr>
            <w:noProof/>
            <w:webHidden/>
          </w:rPr>
          <w:fldChar w:fldCharType="end"/>
        </w:r>
      </w:hyperlink>
    </w:p>
    <w:p w14:paraId="20D1AA23" w14:textId="3ED36C9F"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4" w:history="1">
        <w:r w:rsidRPr="001051F9">
          <w:rPr>
            <w:rStyle w:val="Hyperlink"/>
            <w:noProof/>
          </w:rPr>
          <w:t>Tabel 2. 3 Tabel Simbol Sequence Diagram</w:t>
        </w:r>
        <w:r>
          <w:rPr>
            <w:noProof/>
            <w:webHidden/>
          </w:rPr>
          <w:tab/>
        </w:r>
        <w:r>
          <w:rPr>
            <w:noProof/>
            <w:webHidden/>
          </w:rPr>
          <w:fldChar w:fldCharType="begin"/>
        </w:r>
        <w:r>
          <w:rPr>
            <w:noProof/>
            <w:webHidden/>
          </w:rPr>
          <w:instrText xml:space="preserve"> PAGEREF _Toc211679574 \h </w:instrText>
        </w:r>
        <w:r>
          <w:rPr>
            <w:noProof/>
            <w:webHidden/>
          </w:rPr>
        </w:r>
        <w:r>
          <w:rPr>
            <w:noProof/>
            <w:webHidden/>
          </w:rPr>
          <w:fldChar w:fldCharType="separate"/>
        </w:r>
        <w:r w:rsidR="00A34872">
          <w:rPr>
            <w:noProof/>
            <w:webHidden/>
          </w:rPr>
          <w:t>17</w:t>
        </w:r>
        <w:r>
          <w:rPr>
            <w:noProof/>
            <w:webHidden/>
          </w:rPr>
          <w:fldChar w:fldCharType="end"/>
        </w:r>
      </w:hyperlink>
    </w:p>
    <w:p w14:paraId="6B6F650A" w14:textId="662E7E25" w:rsidR="00A111DA" w:rsidRDefault="00A111DA" w:rsidP="00A111DA">
      <w:pPr>
        <w:pStyle w:val="TableofFigures"/>
        <w:tabs>
          <w:tab w:val="right" w:leader="dot" w:pos="7927"/>
        </w:tabs>
        <w:spacing w:line="360" w:lineRule="auto"/>
        <w:rPr>
          <w:noProof/>
        </w:rPr>
      </w:pPr>
      <w:hyperlink w:anchor="_Toc211679575" w:history="1">
        <w:r w:rsidRPr="001051F9">
          <w:rPr>
            <w:rStyle w:val="Hyperlink"/>
            <w:noProof/>
          </w:rPr>
          <w:t>Tabel 2. 4 Tabel Simbol Class Diagram</w:t>
        </w:r>
        <w:r>
          <w:rPr>
            <w:noProof/>
            <w:webHidden/>
          </w:rPr>
          <w:tab/>
        </w:r>
        <w:r>
          <w:rPr>
            <w:noProof/>
            <w:webHidden/>
          </w:rPr>
          <w:fldChar w:fldCharType="begin"/>
        </w:r>
        <w:r>
          <w:rPr>
            <w:noProof/>
            <w:webHidden/>
          </w:rPr>
          <w:instrText xml:space="preserve"> PAGEREF _Toc211679575 \h </w:instrText>
        </w:r>
        <w:r>
          <w:rPr>
            <w:noProof/>
            <w:webHidden/>
          </w:rPr>
        </w:r>
        <w:r>
          <w:rPr>
            <w:noProof/>
            <w:webHidden/>
          </w:rPr>
          <w:fldChar w:fldCharType="separate"/>
        </w:r>
        <w:r w:rsidR="00A34872">
          <w:rPr>
            <w:noProof/>
            <w:webHidden/>
          </w:rPr>
          <w:t>19</w:t>
        </w:r>
        <w:r>
          <w:rPr>
            <w:noProof/>
            <w:webHidden/>
          </w:rPr>
          <w:fldChar w:fldCharType="end"/>
        </w:r>
      </w:hyperlink>
      <w:r>
        <w:fldChar w:fldCharType="end"/>
      </w:r>
      <w:r>
        <w:fldChar w:fldCharType="begin"/>
      </w:r>
      <w:r>
        <w:instrText xml:space="preserve"> TOC \h \z \c "Tabel 3." </w:instrText>
      </w:r>
      <w:r>
        <w:fldChar w:fldCharType="separate"/>
      </w:r>
    </w:p>
    <w:p w14:paraId="2B841EDB" w14:textId="3C7ECCFE"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6" w:history="1">
        <w:r w:rsidRPr="00EE4055">
          <w:rPr>
            <w:rStyle w:val="Hyperlink"/>
            <w:noProof/>
          </w:rPr>
          <w:t>Tabel 3. 1 data_alternatif</w:t>
        </w:r>
        <w:r>
          <w:rPr>
            <w:noProof/>
            <w:webHidden/>
          </w:rPr>
          <w:tab/>
        </w:r>
        <w:r>
          <w:rPr>
            <w:noProof/>
            <w:webHidden/>
          </w:rPr>
          <w:fldChar w:fldCharType="begin"/>
        </w:r>
        <w:r>
          <w:rPr>
            <w:noProof/>
            <w:webHidden/>
          </w:rPr>
          <w:instrText xml:space="preserve"> PAGEREF _Toc211679576 \h </w:instrText>
        </w:r>
        <w:r>
          <w:rPr>
            <w:noProof/>
            <w:webHidden/>
          </w:rPr>
        </w:r>
        <w:r>
          <w:rPr>
            <w:noProof/>
            <w:webHidden/>
          </w:rPr>
          <w:fldChar w:fldCharType="separate"/>
        </w:r>
        <w:r w:rsidR="00A34872">
          <w:rPr>
            <w:noProof/>
            <w:webHidden/>
          </w:rPr>
          <w:t>33</w:t>
        </w:r>
        <w:r>
          <w:rPr>
            <w:noProof/>
            <w:webHidden/>
          </w:rPr>
          <w:fldChar w:fldCharType="end"/>
        </w:r>
      </w:hyperlink>
    </w:p>
    <w:p w14:paraId="06A07288" w14:textId="588DD9B4"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7" w:history="1">
        <w:r w:rsidRPr="00EE4055">
          <w:rPr>
            <w:rStyle w:val="Hyperlink"/>
            <w:noProof/>
          </w:rPr>
          <w:t>Tabel 3. 2 data_kriteria</w:t>
        </w:r>
        <w:r>
          <w:rPr>
            <w:noProof/>
            <w:webHidden/>
          </w:rPr>
          <w:tab/>
        </w:r>
        <w:r>
          <w:rPr>
            <w:noProof/>
            <w:webHidden/>
          </w:rPr>
          <w:fldChar w:fldCharType="begin"/>
        </w:r>
        <w:r>
          <w:rPr>
            <w:noProof/>
            <w:webHidden/>
          </w:rPr>
          <w:instrText xml:space="preserve"> PAGEREF _Toc211679577 \h </w:instrText>
        </w:r>
        <w:r>
          <w:rPr>
            <w:noProof/>
            <w:webHidden/>
          </w:rPr>
        </w:r>
        <w:r>
          <w:rPr>
            <w:noProof/>
            <w:webHidden/>
          </w:rPr>
          <w:fldChar w:fldCharType="separate"/>
        </w:r>
        <w:r w:rsidR="00A34872">
          <w:rPr>
            <w:noProof/>
            <w:webHidden/>
          </w:rPr>
          <w:t>34</w:t>
        </w:r>
        <w:r>
          <w:rPr>
            <w:noProof/>
            <w:webHidden/>
          </w:rPr>
          <w:fldChar w:fldCharType="end"/>
        </w:r>
      </w:hyperlink>
    </w:p>
    <w:p w14:paraId="54567D02" w14:textId="085CDDA7"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8" w:history="1">
        <w:r w:rsidRPr="00EE4055">
          <w:rPr>
            <w:rStyle w:val="Hyperlink"/>
            <w:noProof/>
          </w:rPr>
          <w:t>Tabel 3. 3 analisa_alternatif</w:t>
        </w:r>
        <w:r>
          <w:rPr>
            <w:noProof/>
            <w:webHidden/>
          </w:rPr>
          <w:tab/>
        </w:r>
        <w:r>
          <w:rPr>
            <w:noProof/>
            <w:webHidden/>
          </w:rPr>
          <w:fldChar w:fldCharType="begin"/>
        </w:r>
        <w:r>
          <w:rPr>
            <w:noProof/>
            <w:webHidden/>
          </w:rPr>
          <w:instrText xml:space="preserve"> PAGEREF _Toc211679578 \h </w:instrText>
        </w:r>
        <w:r>
          <w:rPr>
            <w:noProof/>
            <w:webHidden/>
          </w:rPr>
        </w:r>
        <w:r>
          <w:rPr>
            <w:noProof/>
            <w:webHidden/>
          </w:rPr>
          <w:fldChar w:fldCharType="separate"/>
        </w:r>
        <w:r w:rsidR="00A34872">
          <w:rPr>
            <w:noProof/>
            <w:webHidden/>
          </w:rPr>
          <w:t>34</w:t>
        </w:r>
        <w:r>
          <w:rPr>
            <w:noProof/>
            <w:webHidden/>
          </w:rPr>
          <w:fldChar w:fldCharType="end"/>
        </w:r>
      </w:hyperlink>
    </w:p>
    <w:p w14:paraId="15069902" w14:textId="16CE3916"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79" w:history="1">
        <w:r w:rsidRPr="00EE4055">
          <w:rPr>
            <w:rStyle w:val="Hyperlink"/>
            <w:noProof/>
          </w:rPr>
          <w:t>Tabel 3. 4 analisa_kriteria</w:t>
        </w:r>
        <w:r>
          <w:rPr>
            <w:noProof/>
            <w:webHidden/>
          </w:rPr>
          <w:tab/>
        </w:r>
        <w:r>
          <w:rPr>
            <w:noProof/>
            <w:webHidden/>
          </w:rPr>
          <w:fldChar w:fldCharType="begin"/>
        </w:r>
        <w:r>
          <w:rPr>
            <w:noProof/>
            <w:webHidden/>
          </w:rPr>
          <w:instrText xml:space="preserve"> PAGEREF _Toc211679579 \h </w:instrText>
        </w:r>
        <w:r>
          <w:rPr>
            <w:noProof/>
            <w:webHidden/>
          </w:rPr>
        </w:r>
        <w:r>
          <w:rPr>
            <w:noProof/>
            <w:webHidden/>
          </w:rPr>
          <w:fldChar w:fldCharType="separate"/>
        </w:r>
        <w:r w:rsidR="00A34872">
          <w:rPr>
            <w:noProof/>
            <w:webHidden/>
          </w:rPr>
          <w:t>34</w:t>
        </w:r>
        <w:r>
          <w:rPr>
            <w:noProof/>
            <w:webHidden/>
          </w:rPr>
          <w:fldChar w:fldCharType="end"/>
        </w:r>
      </w:hyperlink>
    </w:p>
    <w:p w14:paraId="3928AF0E" w14:textId="01E18D93"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0" w:history="1">
        <w:r w:rsidRPr="00EE4055">
          <w:rPr>
            <w:rStyle w:val="Hyperlink"/>
            <w:noProof/>
          </w:rPr>
          <w:t>Tabel 3. 5 jum_alt_kri</w:t>
        </w:r>
        <w:r>
          <w:rPr>
            <w:noProof/>
            <w:webHidden/>
          </w:rPr>
          <w:tab/>
        </w:r>
        <w:r>
          <w:rPr>
            <w:noProof/>
            <w:webHidden/>
          </w:rPr>
          <w:fldChar w:fldCharType="begin"/>
        </w:r>
        <w:r>
          <w:rPr>
            <w:noProof/>
            <w:webHidden/>
          </w:rPr>
          <w:instrText xml:space="preserve"> PAGEREF _Toc211679580 \h </w:instrText>
        </w:r>
        <w:r>
          <w:rPr>
            <w:noProof/>
            <w:webHidden/>
          </w:rPr>
        </w:r>
        <w:r>
          <w:rPr>
            <w:noProof/>
            <w:webHidden/>
          </w:rPr>
          <w:fldChar w:fldCharType="separate"/>
        </w:r>
        <w:r w:rsidR="00A34872">
          <w:rPr>
            <w:noProof/>
            <w:webHidden/>
          </w:rPr>
          <w:t>35</w:t>
        </w:r>
        <w:r>
          <w:rPr>
            <w:noProof/>
            <w:webHidden/>
          </w:rPr>
          <w:fldChar w:fldCharType="end"/>
        </w:r>
      </w:hyperlink>
    </w:p>
    <w:p w14:paraId="68D070F1" w14:textId="528D0568"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1" w:history="1">
        <w:r w:rsidRPr="00EE4055">
          <w:rPr>
            <w:rStyle w:val="Hyperlink"/>
            <w:noProof/>
          </w:rPr>
          <w:t>Tabel 3. 6 nilai</w:t>
        </w:r>
        <w:r>
          <w:rPr>
            <w:noProof/>
            <w:webHidden/>
          </w:rPr>
          <w:tab/>
        </w:r>
        <w:r>
          <w:rPr>
            <w:noProof/>
            <w:webHidden/>
          </w:rPr>
          <w:fldChar w:fldCharType="begin"/>
        </w:r>
        <w:r>
          <w:rPr>
            <w:noProof/>
            <w:webHidden/>
          </w:rPr>
          <w:instrText xml:space="preserve"> PAGEREF _Toc211679581 \h </w:instrText>
        </w:r>
        <w:r>
          <w:rPr>
            <w:noProof/>
            <w:webHidden/>
          </w:rPr>
        </w:r>
        <w:r>
          <w:rPr>
            <w:noProof/>
            <w:webHidden/>
          </w:rPr>
          <w:fldChar w:fldCharType="separate"/>
        </w:r>
        <w:r w:rsidR="00A34872">
          <w:rPr>
            <w:noProof/>
            <w:webHidden/>
          </w:rPr>
          <w:t>35</w:t>
        </w:r>
        <w:r>
          <w:rPr>
            <w:noProof/>
            <w:webHidden/>
          </w:rPr>
          <w:fldChar w:fldCharType="end"/>
        </w:r>
      </w:hyperlink>
    </w:p>
    <w:p w14:paraId="1F89CAFC" w14:textId="55D2C021"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2" w:history="1">
        <w:r w:rsidRPr="00EE4055">
          <w:rPr>
            <w:rStyle w:val="Hyperlink"/>
            <w:noProof/>
          </w:rPr>
          <w:t>Tabel 3. 7 nilai_awal</w:t>
        </w:r>
        <w:r>
          <w:rPr>
            <w:noProof/>
            <w:webHidden/>
          </w:rPr>
          <w:tab/>
        </w:r>
        <w:r>
          <w:rPr>
            <w:noProof/>
            <w:webHidden/>
          </w:rPr>
          <w:fldChar w:fldCharType="begin"/>
        </w:r>
        <w:r>
          <w:rPr>
            <w:noProof/>
            <w:webHidden/>
          </w:rPr>
          <w:instrText xml:space="preserve"> PAGEREF _Toc211679582 \h </w:instrText>
        </w:r>
        <w:r>
          <w:rPr>
            <w:noProof/>
            <w:webHidden/>
          </w:rPr>
        </w:r>
        <w:r>
          <w:rPr>
            <w:noProof/>
            <w:webHidden/>
          </w:rPr>
          <w:fldChar w:fldCharType="separate"/>
        </w:r>
        <w:r w:rsidR="00A34872">
          <w:rPr>
            <w:noProof/>
            <w:webHidden/>
          </w:rPr>
          <w:t>35</w:t>
        </w:r>
        <w:r>
          <w:rPr>
            <w:noProof/>
            <w:webHidden/>
          </w:rPr>
          <w:fldChar w:fldCharType="end"/>
        </w:r>
      </w:hyperlink>
    </w:p>
    <w:p w14:paraId="043CDB93" w14:textId="52598F05"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3" w:history="1">
        <w:r w:rsidRPr="00EE4055">
          <w:rPr>
            <w:rStyle w:val="Hyperlink"/>
            <w:noProof/>
          </w:rPr>
          <w:t>Tabel 3. 8 nilai_awal_detail</w:t>
        </w:r>
        <w:r>
          <w:rPr>
            <w:noProof/>
            <w:webHidden/>
          </w:rPr>
          <w:tab/>
        </w:r>
        <w:r>
          <w:rPr>
            <w:noProof/>
            <w:webHidden/>
          </w:rPr>
          <w:fldChar w:fldCharType="begin"/>
        </w:r>
        <w:r>
          <w:rPr>
            <w:noProof/>
            <w:webHidden/>
          </w:rPr>
          <w:instrText xml:space="preserve"> PAGEREF _Toc211679583 \h </w:instrText>
        </w:r>
        <w:r>
          <w:rPr>
            <w:noProof/>
            <w:webHidden/>
          </w:rPr>
        </w:r>
        <w:r>
          <w:rPr>
            <w:noProof/>
            <w:webHidden/>
          </w:rPr>
          <w:fldChar w:fldCharType="separate"/>
        </w:r>
        <w:r w:rsidR="00A34872">
          <w:rPr>
            <w:noProof/>
            <w:webHidden/>
          </w:rPr>
          <w:t>35</w:t>
        </w:r>
        <w:r>
          <w:rPr>
            <w:noProof/>
            <w:webHidden/>
          </w:rPr>
          <w:fldChar w:fldCharType="end"/>
        </w:r>
      </w:hyperlink>
    </w:p>
    <w:p w14:paraId="2DC04875" w14:textId="6AF0435E"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4" w:history="1">
        <w:r w:rsidRPr="00EE4055">
          <w:rPr>
            <w:rStyle w:val="Hyperlink"/>
            <w:noProof/>
          </w:rPr>
          <w:t>Tabel 3. 9 pengguna</w:t>
        </w:r>
        <w:r>
          <w:rPr>
            <w:noProof/>
            <w:webHidden/>
          </w:rPr>
          <w:tab/>
        </w:r>
        <w:r>
          <w:rPr>
            <w:noProof/>
            <w:webHidden/>
          </w:rPr>
          <w:fldChar w:fldCharType="begin"/>
        </w:r>
        <w:r>
          <w:rPr>
            <w:noProof/>
            <w:webHidden/>
          </w:rPr>
          <w:instrText xml:space="preserve"> PAGEREF _Toc211679584 \h </w:instrText>
        </w:r>
        <w:r>
          <w:rPr>
            <w:noProof/>
            <w:webHidden/>
          </w:rPr>
        </w:r>
        <w:r>
          <w:rPr>
            <w:noProof/>
            <w:webHidden/>
          </w:rPr>
          <w:fldChar w:fldCharType="separate"/>
        </w:r>
        <w:r w:rsidR="00A34872">
          <w:rPr>
            <w:noProof/>
            <w:webHidden/>
          </w:rPr>
          <w:t>36</w:t>
        </w:r>
        <w:r>
          <w:rPr>
            <w:noProof/>
            <w:webHidden/>
          </w:rPr>
          <w:fldChar w:fldCharType="end"/>
        </w:r>
      </w:hyperlink>
    </w:p>
    <w:p w14:paraId="416C5030" w14:textId="49A23D72" w:rsidR="00A111DA" w:rsidRDefault="00A111DA" w:rsidP="00A111DA">
      <w:pPr>
        <w:pStyle w:val="TableofFigures"/>
        <w:tabs>
          <w:tab w:val="right" w:leader="dot" w:pos="7927"/>
        </w:tabs>
        <w:spacing w:line="360" w:lineRule="auto"/>
        <w:rPr>
          <w:noProof/>
        </w:rPr>
      </w:pPr>
      <w:hyperlink w:anchor="_Toc211679585" w:history="1">
        <w:r w:rsidRPr="00EE4055">
          <w:rPr>
            <w:rStyle w:val="Hyperlink"/>
            <w:noProof/>
          </w:rPr>
          <w:t>Tabel 3. 10 ranking</w:t>
        </w:r>
        <w:r>
          <w:rPr>
            <w:noProof/>
            <w:webHidden/>
          </w:rPr>
          <w:tab/>
        </w:r>
        <w:r>
          <w:rPr>
            <w:noProof/>
            <w:webHidden/>
          </w:rPr>
          <w:fldChar w:fldCharType="begin"/>
        </w:r>
        <w:r>
          <w:rPr>
            <w:noProof/>
            <w:webHidden/>
          </w:rPr>
          <w:instrText xml:space="preserve"> PAGEREF _Toc211679585 \h </w:instrText>
        </w:r>
        <w:r>
          <w:rPr>
            <w:noProof/>
            <w:webHidden/>
          </w:rPr>
        </w:r>
        <w:r>
          <w:rPr>
            <w:noProof/>
            <w:webHidden/>
          </w:rPr>
          <w:fldChar w:fldCharType="separate"/>
        </w:r>
        <w:r w:rsidR="00A34872">
          <w:rPr>
            <w:noProof/>
            <w:webHidden/>
          </w:rPr>
          <w:t>36</w:t>
        </w:r>
        <w:r>
          <w:rPr>
            <w:noProof/>
            <w:webHidden/>
          </w:rPr>
          <w:fldChar w:fldCharType="end"/>
        </w:r>
      </w:hyperlink>
      <w:r>
        <w:fldChar w:fldCharType="end"/>
      </w:r>
      <w:r>
        <w:fldChar w:fldCharType="begin"/>
      </w:r>
      <w:r>
        <w:instrText xml:space="preserve"> TOC \h \z \c "Tabel 4." </w:instrText>
      </w:r>
      <w:r>
        <w:fldChar w:fldCharType="separate"/>
      </w:r>
    </w:p>
    <w:p w14:paraId="734D2131" w14:textId="01B2DD97"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6" w:history="1">
        <w:r w:rsidRPr="009E7594">
          <w:rPr>
            <w:rStyle w:val="Hyperlink"/>
            <w:noProof/>
          </w:rPr>
          <w:t>Tabel 4. 1 tabel spesifikasi perangkat lunak</w:t>
        </w:r>
        <w:r>
          <w:rPr>
            <w:noProof/>
            <w:webHidden/>
          </w:rPr>
          <w:tab/>
        </w:r>
        <w:r>
          <w:rPr>
            <w:noProof/>
            <w:webHidden/>
          </w:rPr>
          <w:fldChar w:fldCharType="begin"/>
        </w:r>
        <w:r>
          <w:rPr>
            <w:noProof/>
            <w:webHidden/>
          </w:rPr>
          <w:instrText xml:space="preserve"> PAGEREF _Toc211679586 \h </w:instrText>
        </w:r>
        <w:r>
          <w:rPr>
            <w:noProof/>
            <w:webHidden/>
          </w:rPr>
        </w:r>
        <w:r>
          <w:rPr>
            <w:noProof/>
            <w:webHidden/>
          </w:rPr>
          <w:fldChar w:fldCharType="separate"/>
        </w:r>
        <w:r w:rsidR="00A34872">
          <w:rPr>
            <w:noProof/>
            <w:webHidden/>
          </w:rPr>
          <w:t>50</w:t>
        </w:r>
        <w:r>
          <w:rPr>
            <w:noProof/>
            <w:webHidden/>
          </w:rPr>
          <w:fldChar w:fldCharType="end"/>
        </w:r>
      </w:hyperlink>
    </w:p>
    <w:p w14:paraId="70FF5A3F" w14:textId="7A9DDBF2"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7" w:history="1">
        <w:r w:rsidRPr="009E7594">
          <w:rPr>
            <w:rStyle w:val="Hyperlink"/>
            <w:noProof/>
          </w:rPr>
          <w:t>Tabel 4. 2 tabel spesifikasi perangkat keras laptop</w:t>
        </w:r>
        <w:r>
          <w:rPr>
            <w:noProof/>
            <w:webHidden/>
          </w:rPr>
          <w:tab/>
        </w:r>
        <w:r>
          <w:rPr>
            <w:noProof/>
            <w:webHidden/>
          </w:rPr>
          <w:fldChar w:fldCharType="begin"/>
        </w:r>
        <w:r>
          <w:rPr>
            <w:noProof/>
            <w:webHidden/>
          </w:rPr>
          <w:instrText xml:space="preserve"> PAGEREF _Toc211679587 \h </w:instrText>
        </w:r>
        <w:r>
          <w:rPr>
            <w:noProof/>
            <w:webHidden/>
          </w:rPr>
        </w:r>
        <w:r>
          <w:rPr>
            <w:noProof/>
            <w:webHidden/>
          </w:rPr>
          <w:fldChar w:fldCharType="separate"/>
        </w:r>
        <w:r w:rsidR="00A34872">
          <w:rPr>
            <w:noProof/>
            <w:webHidden/>
          </w:rPr>
          <w:t>50</w:t>
        </w:r>
        <w:r>
          <w:rPr>
            <w:noProof/>
            <w:webHidden/>
          </w:rPr>
          <w:fldChar w:fldCharType="end"/>
        </w:r>
      </w:hyperlink>
    </w:p>
    <w:p w14:paraId="0F361010" w14:textId="031087D1"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88" w:history="1">
        <w:r w:rsidRPr="009E7594">
          <w:rPr>
            <w:rStyle w:val="Hyperlink"/>
            <w:noProof/>
          </w:rPr>
          <w:t>Tabel 4. 4 Tabel Pengujian</w:t>
        </w:r>
        <w:r w:rsidRPr="009E7594">
          <w:rPr>
            <w:rStyle w:val="Hyperlink"/>
            <w:noProof/>
            <w:lang w:val="en-US"/>
          </w:rPr>
          <w:t xml:space="preserve"> Aplikasi SPK AHP</w:t>
        </w:r>
        <w:r>
          <w:rPr>
            <w:noProof/>
            <w:webHidden/>
          </w:rPr>
          <w:tab/>
        </w:r>
        <w:r>
          <w:rPr>
            <w:noProof/>
            <w:webHidden/>
          </w:rPr>
          <w:fldChar w:fldCharType="begin"/>
        </w:r>
        <w:r>
          <w:rPr>
            <w:noProof/>
            <w:webHidden/>
          </w:rPr>
          <w:instrText xml:space="preserve"> PAGEREF _Toc211679588 \h </w:instrText>
        </w:r>
        <w:r>
          <w:rPr>
            <w:noProof/>
            <w:webHidden/>
          </w:rPr>
        </w:r>
        <w:r>
          <w:rPr>
            <w:noProof/>
            <w:webHidden/>
          </w:rPr>
          <w:fldChar w:fldCharType="separate"/>
        </w:r>
        <w:r w:rsidR="00A34872">
          <w:rPr>
            <w:noProof/>
            <w:webHidden/>
          </w:rPr>
          <w:t>55</w:t>
        </w:r>
        <w:r>
          <w:rPr>
            <w:noProof/>
            <w:webHidden/>
          </w:rPr>
          <w:fldChar w:fldCharType="end"/>
        </w:r>
      </w:hyperlink>
    </w:p>
    <w:p w14:paraId="2ED731E5" w14:textId="548D07AD" w:rsidR="00A251ED" w:rsidRDefault="00A111DA" w:rsidP="00A111DA">
      <w:pPr>
        <w:spacing w:line="360" w:lineRule="auto"/>
        <w:jc w:val="left"/>
        <w:rPr>
          <w:rFonts w:eastAsiaTheme="majorEastAsia" w:cstheme="majorBidi"/>
          <w:b/>
          <w:szCs w:val="32"/>
        </w:rPr>
      </w:pPr>
      <w:r>
        <w:fldChar w:fldCharType="end"/>
      </w:r>
      <w:r w:rsidR="00A251ED">
        <w:br w:type="page"/>
      </w:r>
    </w:p>
    <w:p w14:paraId="145B1D3D" w14:textId="77777777" w:rsidR="00A40DDF" w:rsidRDefault="003D241C" w:rsidP="002F35BE">
      <w:pPr>
        <w:pStyle w:val="Heading1"/>
        <w:spacing w:line="360" w:lineRule="auto"/>
      </w:pPr>
      <w:bookmarkStart w:id="24" w:name="_Toc177131173"/>
      <w:bookmarkStart w:id="25" w:name="_Toc211679418"/>
      <w:r w:rsidRPr="003D1935">
        <w:lastRenderedPageBreak/>
        <w:t>DAFTAR LAMPIRAN</w:t>
      </w:r>
      <w:bookmarkEnd w:id="24"/>
      <w:bookmarkEnd w:id="25"/>
    </w:p>
    <w:p w14:paraId="64B4F172" w14:textId="77777777" w:rsidR="00E24F62" w:rsidRDefault="00E24F62" w:rsidP="00A111DA">
      <w:pPr>
        <w:spacing w:line="360" w:lineRule="auto"/>
      </w:pPr>
    </w:p>
    <w:p w14:paraId="5E0134B0" w14:textId="77777777" w:rsidR="00E24F62" w:rsidRDefault="00E24F62" w:rsidP="00A111DA">
      <w:pPr>
        <w:spacing w:line="360" w:lineRule="auto"/>
      </w:pPr>
    </w:p>
    <w:p w14:paraId="75CE5896" w14:textId="584927E9"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r>
        <w:fldChar w:fldCharType="begin"/>
      </w:r>
      <w:r>
        <w:instrText xml:space="preserve"> TOC \h \z \c "Lampiran" </w:instrText>
      </w:r>
      <w:r>
        <w:fldChar w:fldCharType="separate"/>
      </w:r>
      <w:hyperlink w:anchor="_Toc211679589" w:history="1">
        <w:r w:rsidRPr="00C04E53">
          <w:rPr>
            <w:rStyle w:val="Hyperlink"/>
            <w:noProof/>
          </w:rPr>
          <w:t xml:space="preserve">Lampiran 1 Wawancara dengan Kepala Sekolah </w:t>
        </w:r>
        <w:r w:rsidRPr="00C04E53">
          <w:rPr>
            <w:rStyle w:val="Hyperlink"/>
            <w:noProof/>
            <w:kern w:val="0"/>
            <w14:ligatures w14:val="none"/>
          </w:rPr>
          <w:t>TK Aisyiyah Bustanul Athfal</w:t>
        </w:r>
        <w:r w:rsidRPr="00C04E53">
          <w:rPr>
            <w:rStyle w:val="Hyperlink"/>
            <w:noProof/>
          </w:rPr>
          <w:t xml:space="preserve"> 79</w:t>
        </w:r>
        <w:r>
          <w:rPr>
            <w:noProof/>
            <w:webHidden/>
          </w:rPr>
          <w:tab/>
        </w:r>
        <w:r>
          <w:rPr>
            <w:noProof/>
            <w:webHidden/>
          </w:rPr>
          <w:fldChar w:fldCharType="begin"/>
        </w:r>
        <w:r>
          <w:rPr>
            <w:noProof/>
            <w:webHidden/>
          </w:rPr>
          <w:instrText xml:space="preserve"> PAGEREF _Toc211679589 \h </w:instrText>
        </w:r>
        <w:r>
          <w:rPr>
            <w:noProof/>
            <w:webHidden/>
          </w:rPr>
        </w:r>
        <w:r>
          <w:rPr>
            <w:noProof/>
            <w:webHidden/>
          </w:rPr>
          <w:fldChar w:fldCharType="separate"/>
        </w:r>
        <w:r w:rsidR="00A34872">
          <w:rPr>
            <w:noProof/>
            <w:webHidden/>
          </w:rPr>
          <w:t>62</w:t>
        </w:r>
        <w:r>
          <w:rPr>
            <w:noProof/>
            <w:webHidden/>
          </w:rPr>
          <w:fldChar w:fldCharType="end"/>
        </w:r>
      </w:hyperlink>
    </w:p>
    <w:p w14:paraId="082977F1" w14:textId="7E92BC4D" w:rsidR="00A111DA" w:rsidRDefault="00A111DA" w:rsidP="00A111DA">
      <w:pPr>
        <w:pStyle w:val="TableofFigures"/>
        <w:tabs>
          <w:tab w:val="right" w:leader="dot" w:pos="7927"/>
        </w:tabs>
        <w:spacing w:line="360" w:lineRule="auto"/>
        <w:rPr>
          <w:rFonts w:asciiTheme="minorHAnsi" w:hAnsiTheme="minorHAnsi"/>
          <w:noProof/>
          <w:color w:val="auto"/>
          <w:szCs w:val="24"/>
          <w:lang w:eastAsia="id-ID"/>
        </w:rPr>
      </w:pPr>
      <w:hyperlink w:anchor="_Toc211679590" w:history="1">
        <w:r w:rsidRPr="00C04E53">
          <w:rPr>
            <w:rStyle w:val="Hyperlink"/>
            <w:noProof/>
          </w:rPr>
          <w:t>Lampiran 2 Wawancara dengan Kepala Sekolah TK Aisyiyah Bustanul Athfal 80</w:t>
        </w:r>
        <w:r>
          <w:rPr>
            <w:noProof/>
            <w:webHidden/>
          </w:rPr>
          <w:tab/>
        </w:r>
        <w:r>
          <w:rPr>
            <w:noProof/>
            <w:webHidden/>
          </w:rPr>
          <w:fldChar w:fldCharType="begin"/>
        </w:r>
        <w:r>
          <w:rPr>
            <w:noProof/>
            <w:webHidden/>
          </w:rPr>
          <w:instrText xml:space="preserve"> PAGEREF _Toc211679590 \h </w:instrText>
        </w:r>
        <w:r>
          <w:rPr>
            <w:noProof/>
            <w:webHidden/>
          </w:rPr>
        </w:r>
        <w:r>
          <w:rPr>
            <w:noProof/>
            <w:webHidden/>
          </w:rPr>
          <w:fldChar w:fldCharType="separate"/>
        </w:r>
        <w:r w:rsidR="00A34872">
          <w:rPr>
            <w:noProof/>
            <w:webHidden/>
          </w:rPr>
          <w:t>62</w:t>
        </w:r>
        <w:r>
          <w:rPr>
            <w:noProof/>
            <w:webHidden/>
          </w:rPr>
          <w:fldChar w:fldCharType="end"/>
        </w:r>
      </w:hyperlink>
    </w:p>
    <w:p w14:paraId="3D26ED37" w14:textId="39EB1F5C" w:rsidR="00A33FBD" w:rsidRPr="003D1935" w:rsidRDefault="00A111DA"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B9385D">
      <w:pPr>
        <w:pStyle w:val="Heading1"/>
        <w:spacing w:line="480" w:lineRule="auto"/>
      </w:pPr>
      <w:bookmarkStart w:id="26" w:name="_Toc177131174"/>
      <w:bookmarkStart w:id="27" w:name="_Toc211679419"/>
      <w:r w:rsidRPr="003D1935">
        <w:lastRenderedPageBreak/>
        <w:t>BAB I</w:t>
      </w:r>
      <w:r w:rsidR="00F730E0" w:rsidRPr="003D1935">
        <w:br/>
      </w:r>
      <w:r w:rsidRPr="003D1935">
        <w:t>PENDAHULUAN</w:t>
      </w:r>
      <w:bookmarkEnd w:id="26"/>
      <w:bookmarkEnd w:id="27"/>
    </w:p>
    <w:p w14:paraId="49BFA84E" w14:textId="556927E5" w:rsidR="00A33FBD" w:rsidRPr="003D1935" w:rsidRDefault="00A33FBD" w:rsidP="00B9385D">
      <w:pPr>
        <w:spacing w:line="480" w:lineRule="auto"/>
      </w:pPr>
    </w:p>
    <w:p w14:paraId="5674E72D" w14:textId="77777777" w:rsidR="002D6182" w:rsidRPr="003D1935" w:rsidRDefault="002D6182" w:rsidP="00B9385D">
      <w:pPr>
        <w:spacing w:line="480" w:lineRule="auto"/>
      </w:pPr>
    </w:p>
    <w:p w14:paraId="735A8013" w14:textId="17CF3DC2" w:rsidR="000B5F39" w:rsidRPr="003D1935" w:rsidRDefault="002D6182" w:rsidP="003D0C53">
      <w:pPr>
        <w:pStyle w:val="Heading2"/>
        <w:numPr>
          <w:ilvl w:val="1"/>
          <w:numId w:val="3"/>
        </w:numPr>
        <w:spacing w:line="480" w:lineRule="auto"/>
        <w:ind w:left="567" w:hanging="567"/>
      </w:pPr>
      <w:bookmarkStart w:id="28" w:name="_Toc177131175"/>
      <w:bookmarkStart w:id="29" w:name="_Toc211679420"/>
      <w:r w:rsidRPr="003D1935">
        <w:t>Latar Belakang</w:t>
      </w:r>
      <w:bookmarkEnd w:id="28"/>
      <w:bookmarkEnd w:id="29"/>
    </w:p>
    <w:p w14:paraId="00284A8A" w14:textId="77777777" w:rsidR="00364302" w:rsidRDefault="00364302" w:rsidP="00505E8D">
      <w:pPr>
        <w:spacing w:line="360" w:lineRule="auto"/>
        <w:ind w:right="57" w:firstLine="567"/>
      </w:pPr>
      <w:r w:rsidRPr="008773F5">
        <w:t>Perkembangan anak usia dini merupakan salah satu aspek penting yang harus diperhatikan oleh para pendidik di tingkat taman kanak-kanak (TK). Penilaian perkembangan anak secara manual sering kali memakan waktu dan bersifat subjektif, sehingga dapat memengaruhi kualitas pengambilan keputusan.</w:t>
      </w:r>
    </w:p>
    <w:p w14:paraId="24C0391F" w14:textId="77777777" w:rsidR="00364302" w:rsidRDefault="00364302" w:rsidP="00A45AF1">
      <w:pPr>
        <w:spacing w:line="360" w:lineRule="auto"/>
        <w:ind w:right="57" w:firstLine="567"/>
      </w:pPr>
      <w:r w:rsidRPr="008773F5">
        <w:t xml:space="preserve">Metode </w:t>
      </w:r>
      <w:r w:rsidRPr="00215E53">
        <w:rPr>
          <w:i/>
          <w:iCs/>
        </w:rPr>
        <w:t>Analytical Hierarchy Process</w:t>
      </w:r>
      <w:r w:rsidRPr="008773F5">
        <w:t xml:space="preserve"> (AHP) adalah salah satu metode pengambilan keputusan yang dapat membantu menentukan bobot kriteria berdasarkan perbandingan berpasangan. Dengan mengintegrasikan metode ini ke dalam sistem berbasis web, diharapkan proses penilaian perkembangan anak dapat dilakukan lebih efisien, akurat, dan objektif.</w:t>
      </w:r>
    </w:p>
    <w:p w14:paraId="2479F056" w14:textId="36670F3F" w:rsidR="0075508B" w:rsidRPr="008773F5" w:rsidRDefault="0075508B" w:rsidP="00A45AF1">
      <w:pPr>
        <w:spacing w:line="360" w:lineRule="auto"/>
        <w:ind w:right="57" w:firstLine="567"/>
      </w:pPr>
      <w:r w:rsidRPr="0075508B">
        <w:t>Untuk memperoleh hasil penelitian yang objektif terhadap setiap siswa dengan tetap memperhatikan seluruh kriteria penilaian, dapat digunakan metode</w:t>
      </w:r>
      <w:r w:rsidR="00EC391D">
        <w:t xml:space="preserve"> </w:t>
      </w:r>
      <w:r w:rsidRPr="0075508B">
        <w:t>AHP.</w:t>
      </w:r>
      <w:r w:rsidR="00DA4076">
        <w:t xml:space="preserve"> </w:t>
      </w:r>
      <w:r w:rsidR="00DA4076" w:rsidRPr="00DA4076">
        <w:t xml:space="preserve">Metode </w:t>
      </w:r>
      <w:r w:rsidR="00DA4076" w:rsidRPr="00DA4076">
        <w:rPr>
          <w:i/>
          <w:iCs/>
        </w:rPr>
        <w:t xml:space="preserve">Analitycal </w:t>
      </w:r>
      <w:r w:rsidR="00DA4076" w:rsidRPr="00AB0DE5">
        <w:rPr>
          <w:i/>
          <w:iCs/>
        </w:rPr>
        <w:t>Hierarchy</w:t>
      </w:r>
      <w:r w:rsidR="00DA4076" w:rsidRPr="00DA4076">
        <w:rPr>
          <w:i/>
          <w:iCs/>
        </w:rPr>
        <w:t xml:space="preserve"> Process</w:t>
      </w:r>
      <w:r w:rsidR="00DA4076" w:rsidRPr="00DA4076">
        <w:t xml:space="preserve"> (AHP) adalah metode yang sering sebagai mekanisme dalam pengambilan keputusan dengan mengasumsikan bahwa terdapat tingkat </w:t>
      </w:r>
      <w:r w:rsidR="00DA4076" w:rsidRPr="00547A74">
        <w:rPr>
          <w:i/>
          <w:iCs/>
        </w:rPr>
        <w:t>variable</w:t>
      </w:r>
      <w:r w:rsidR="00DA4076" w:rsidRPr="00DA4076">
        <w:t xml:space="preserve"> prediktor yang ideal yang harus dipenuhi oleh subyek yang diteliti, bukannya tingkat minimal yang harus dipenuhi</w:t>
      </w:r>
      <w:r w:rsidR="00EE581B">
        <w:t xml:space="preserve"> </w:t>
      </w:r>
      <w:r w:rsidR="00DA4076" w:rsidRPr="00DA4076">
        <w:t>atau dilewati</w:t>
      </w:r>
      <w:r w:rsidR="00A94751">
        <w:t xml:space="preserve"> </w:t>
      </w:r>
      <w:sdt>
        <w:sdtPr>
          <w:rPr>
            <w:color w:val="000000"/>
          </w:rPr>
          <w:tag w:val="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IsImNvbnRhaW5lci10aXRsZS1zaG9ydCI6IiJ9LCJpc1RlbXBvcmFyeSI6ZmFsc2V9XX0="/>
          <w:id w:val="1096132238"/>
          <w:placeholder>
            <w:docPart w:val="DefaultPlaceholder_-1854013440"/>
          </w:placeholder>
        </w:sdtPr>
        <w:sdtContent>
          <w:r w:rsidR="000B1C4C" w:rsidRPr="000B1C4C">
            <w:rPr>
              <w:color w:val="000000"/>
            </w:rPr>
            <w:t>(Ilham dkk., 2018)</w:t>
          </w:r>
        </w:sdtContent>
      </w:sdt>
      <w:r w:rsidRPr="0075508B">
        <w:t>.</w:t>
      </w:r>
    </w:p>
    <w:p w14:paraId="330A9B53" w14:textId="621E1F9B" w:rsidR="00364302" w:rsidRDefault="00364302" w:rsidP="005A7437">
      <w:pPr>
        <w:spacing w:line="360" w:lineRule="auto"/>
        <w:ind w:right="57" w:firstLine="567"/>
        <w:rPr>
          <w:color w:val="auto"/>
          <w:kern w:val="0"/>
          <w:szCs w:val="24"/>
          <w14:ligatures w14:val="none"/>
        </w:rPr>
      </w:pPr>
      <w:r w:rsidRPr="008773F5">
        <w:t>Penelitian ini bertujuan untuk mengembangkan</w:t>
      </w:r>
      <w:r w:rsidRPr="008773F5">
        <w:rPr>
          <w:color w:val="auto"/>
          <w:kern w:val="0"/>
          <w:szCs w:val="24"/>
          <w14:ligatures w14:val="none"/>
        </w:rPr>
        <w:t xml:space="preserve"> sebuah sistem berbasis web yang menggunakan metode AHP untuk membantu guru di TK Aisyiyah Bustanul Athfal </w:t>
      </w:r>
      <w:r>
        <w:rPr>
          <w:color w:val="auto"/>
          <w:kern w:val="0"/>
          <w:szCs w:val="24"/>
          <w14:ligatures w14:val="none"/>
        </w:rPr>
        <w:t xml:space="preserve">79 </w:t>
      </w:r>
      <w:r w:rsidR="00D351E1">
        <w:rPr>
          <w:color w:val="auto"/>
          <w:kern w:val="0"/>
          <w:szCs w:val="24"/>
          <w14:ligatures w14:val="none"/>
        </w:rPr>
        <w:t>dan</w:t>
      </w:r>
      <w:r>
        <w:rPr>
          <w:color w:val="auto"/>
          <w:kern w:val="0"/>
          <w:szCs w:val="24"/>
          <w14:ligatures w14:val="none"/>
        </w:rPr>
        <w:t xml:space="preserve"> </w:t>
      </w:r>
      <w:r w:rsidRPr="008773F5">
        <w:rPr>
          <w:color w:val="auto"/>
          <w:kern w:val="0"/>
          <w:szCs w:val="24"/>
          <w14:ligatures w14:val="none"/>
        </w:rPr>
        <w:t>80 dalam melakukan penilaian perkembangan anak usia dini secara lebih efektif.</w:t>
      </w:r>
    </w:p>
    <w:p w14:paraId="3DC0004E" w14:textId="2EDCBD26" w:rsidR="002F3984" w:rsidRPr="00243D2F" w:rsidRDefault="002F3984" w:rsidP="002F3984">
      <w:pPr>
        <w:spacing w:line="360" w:lineRule="auto"/>
        <w:ind w:right="57" w:firstLine="567"/>
        <w:rPr>
          <w:color w:val="auto"/>
          <w:kern w:val="0"/>
          <w:szCs w:val="24"/>
          <w14:ligatures w14:val="none"/>
        </w:rPr>
      </w:pPr>
      <w:r w:rsidRPr="002F3984">
        <w:rPr>
          <w:color w:val="auto"/>
          <w:kern w:val="0"/>
          <w:szCs w:val="24"/>
          <w14:ligatures w14:val="none"/>
        </w:rPr>
        <w:t xml:space="preserve">Berdasarkan latar belakang tersebut, penelitian ini berjudul </w:t>
      </w:r>
      <w:r w:rsidRPr="002F3984">
        <w:rPr>
          <w:b/>
          <w:bCs/>
          <w:color w:val="auto"/>
          <w:kern w:val="0"/>
          <w:szCs w:val="24"/>
          <w14:ligatures w14:val="none"/>
        </w:rPr>
        <w:t>“</w:t>
      </w:r>
      <w:r w:rsidR="00120C88" w:rsidRPr="002F3984">
        <w:rPr>
          <w:b/>
          <w:bCs/>
          <w:color w:val="auto"/>
          <w:kern w:val="0"/>
          <w:szCs w:val="24"/>
          <w14:ligatures w14:val="none"/>
        </w:rPr>
        <w:t>IMPLEMENTASI METODE AHP BERBASIS WEB UNTUK PENILAIAN HASIL BELAJAR SISWA TK</w:t>
      </w:r>
      <w:r w:rsidRPr="002F3984">
        <w:rPr>
          <w:b/>
          <w:bCs/>
          <w:color w:val="auto"/>
          <w:kern w:val="0"/>
          <w:szCs w:val="24"/>
          <w14:ligatures w14:val="none"/>
        </w:rPr>
        <w:t>”</w:t>
      </w:r>
      <w:r w:rsidRPr="002F3984">
        <w:rPr>
          <w:color w:val="auto"/>
          <w:kern w:val="0"/>
          <w:szCs w:val="24"/>
          <w14:ligatures w14:val="none"/>
        </w:rPr>
        <w:t xml:space="preserve">. Melalui penerapan metode </w:t>
      </w:r>
      <w:r w:rsidRPr="002F3984">
        <w:rPr>
          <w:i/>
          <w:iCs/>
          <w:color w:val="auto"/>
          <w:kern w:val="0"/>
          <w:szCs w:val="24"/>
          <w14:ligatures w14:val="none"/>
        </w:rPr>
        <w:t>Analytical Hierarchy Process</w:t>
      </w:r>
      <w:r w:rsidRPr="002F3984">
        <w:rPr>
          <w:color w:val="auto"/>
          <w:kern w:val="0"/>
          <w:szCs w:val="24"/>
          <w14:ligatures w14:val="none"/>
        </w:rPr>
        <w:t xml:space="preserve"> (AHP), sistem ini diharapkan dapat membantu guru dalam menilai berbagai aspek perkembangan siswa secara sistematis dan akurat, serta </w:t>
      </w:r>
      <w:r w:rsidRPr="002F3984">
        <w:rPr>
          <w:color w:val="auto"/>
          <w:kern w:val="0"/>
          <w:szCs w:val="24"/>
          <w14:ligatures w14:val="none"/>
        </w:rPr>
        <w:lastRenderedPageBreak/>
        <w:t>meningkatkan kualitas proses evaluasi pembelajaran di lingkungan pendidikan anak usia dini.</w:t>
      </w:r>
    </w:p>
    <w:p w14:paraId="38F59000" w14:textId="77777777" w:rsidR="00364302" w:rsidRPr="00600232" w:rsidRDefault="00364302" w:rsidP="003D0C53">
      <w:pPr>
        <w:spacing w:line="480" w:lineRule="auto"/>
        <w:ind w:right="57"/>
      </w:pPr>
    </w:p>
    <w:p w14:paraId="3FA22977" w14:textId="77777777" w:rsidR="00364302" w:rsidRDefault="00364302" w:rsidP="003D0C53">
      <w:pPr>
        <w:pStyle w:val="Heading2"/>
        <w:numPr>
          <w:ilvl w:val="1"/>
          <w:numId w:val="3"/>
        </w:numPr>
        <w:spacing w:line="480" w:lineRule="auto"/>
        <w:ind w:left="567" w:hanging="567"/>
      </w:pPr>
      <w:bookmarkStart w:id="30" w:name="_Toc191882288"/>
      <w:bookmarkStart w:id="31" w:name="_Toc211679421"/>
      <w:r>
        <w:t>Identifikasi Masalah</w:t>
      </w:r>
      <w:bookmarkEnd w:id="30"/>
      <w:bookmarkEnd w:id="31"/>
      <w:r>
        <w:t xml:space="preserve"> </w:t>
      </w:r>
    </w:p>
    <w:p w14:paraId="4B1D8F6C" w14:textId="77777777" w:rsidR="00364302" w:rsidRDefault="00364302" w:rsidP="00A3290D">
      <w:pPr>
        <w:spacing w:line="360" w:lineRule="auto"/>
        <w:ind w:right="57" w:firstLine="567"/>
      </w:pPr>
      <w:r w:rsidRPr="00600232">
        <w:t>Berdasarkan latar belakang di atas, terdapat beberapa masalah yang dapat diidentifikasi, yaitu sebagai berikut</w:t>
      </w:r>
      <w:r>
        <w:t xml:space="preserve">: </w:t>
      </w:r>
    </w:p>
    <w:p w14:paraId="672593E2" w14:textId="77777777" w:rsidR="00AE1419" w:rsidRDefault="00364302">
      <w:pPr>
        <w:numPr>
          <w:ilvl w:val="0"/>
          <w:numId w:val="18"/>
        </w:numPr>
        <w:spacing w:line="360" w:lineRule="auto"/>
        <w:ind w:right="57" w:hanging="357"/>
      </w:pPr>
      <w:r>
        <w:t>Proses penilaian perkembangan anak usia dini masih dilakukan secara manual, yang membutuhkan waktu lama dan rawan kesalahan.</w:t>
      </w:r>
    </w:p>
    <w:p w14:paraId="79620121" w14:textId="77777777" w:rsidR="000C153A" w:rsidRDefault="00364302">
      <w:pPr>
        <w:numPr>
          <w:ilvl w:val="0"/>
          <w:numId w:val="18"/>
        </w:numPr>
        <w:spacing w:line="360" w:lineRule="auto"/>
        <w:ind w:right="57" w:hanging="357"/>
      </w:pPr>
      <w:r>
        <w:t xml:space="preserve">Belum adanya implementasi teknologi berbasis </w:t>
      </w:r>
      <w:r w:rsidRPr="00AE1419">
        <w:rPr>
          <w:i/>
          <w:iCs/>
        </w:rPr>
        <w:t>web</w:t>
      </w:r>
      <w:r>
        <w:t xml:space="preserve"> di TK Aisyiyah Bustanul Athfal </w:t>
      </w:r>
      <w:r w:rsidR="005664EB">
        <w:t xml:space="preserve">79 dan </w:t>
      </w:r>
      <w:r>
        <w:t>80 untuk mendukung proses penilaian.</w:t>
      </w:r>
    </w:p>
    <w:p w14:paraId="7A594683" w14:textId="28AC69C2" w:rsidR="00364302" w:rsidRDefault="00C11B5F">
      <w:pPr>
        <w:numPr>
          <w:ilvl w:val="0"/>
          <w:numId w:val="18"/>
        </w:numPr>
        <w:spacing w:line="360" w:lineRule="auto"/>
        <w:ind w:right="57" w:hanging="357"/>
      </w:pPr>
      <w:r w:rsidRPr="00C11B5F">
        <w:t>Laporan hasil belajar siswa sering kali memakan waktu lama karena masih dilakukan secara manual.</w:t>
      </w:r>
      <w:r w:rsidR="00364302">
        <w:t xml:space="preserve"> </w:t>
      </w:r>
    </w:p>
    <w:p w14:paraId="782F74B8" w14:textId="77777777" w:rsidR="00A31B59" w:rsidRDefault="00A31B59" w:rsidP="00A31B59">
      <w:pPr>
        <w:spacing w:line="480" w:lineRule="auto"/>
        <w:ind w:right="57"/>
      </w:pPr>
    </w:p>
    <w:p w14:paraId="4DF30D8B" w14:textId="77777777" w:rsidR="00364302" w:rsidRDefault="00364302" w:rsidP="003D0C53">
      <w:pPr>
        <w:pStyle w:val="Heading2"/>
        <w:numPr>
          <w:ilvl w:val="1"/>
          <w:numId w:val="3"/>
        </w:numPr>
        <w:spacing w:line="480" w:lineRule="auto"/>
        <w:ind w:left="567" w:hanging="567"/>
      </w:pPr>
      <w:bookmarkStart w:id="32" w:name="_Toc191882289"/>
      <w:bookmarkStart w:id="33" w:name="_Toc211679422"/>
      <w:r>
        <w:t>Rumusan Masalah</w:t>
      </w:r>
      <w:bookmarkEnd w:id="32"/>
      <w:bookmarkEnd w:id="33"/>
      <w:r>
        <w:t xml:space="preserve"> </w:t>
      </w:r>
    </w:p>
    <w:p w14:paraId="005B7460" w14:textId="77777777" w:rsidR="00364302" w:rsidRDefault="00364302" w:rsidP="001C4BB9">
      <w:pPr>
        <w:spacing w:line="360" w:lineRule="auto"/>
        <w:ind w:right="57" w:firstLine="567"/>
      </w:pPr>
      <w:r>
        <w:t xml:space="preserve">Berdasarkan latar belakang dan identifikasi masalah yang telah diuraikan sebelumnya, rumusan masalah dalam penelitian ini adalah: </w:t>
      </w:r>
    </w:p>
    <w:p w14:paraId="63387E4C" w14:textId="77777777" w:rsidR="00D05374" w:rsidRDefault="00364302">
      <w:pPr>
        <w:pStyle w:val="ListParagraph"/>
        <w:numPr>
          <w:ilvl w:val="0"/>
          <w:numId w:val="19"/>
        </w:numPr>
        <w:spacing w:line="360" w:lineRule="auto"/>
        <w:ind w:left="924" w:right="57" w:hanging="357"/>
      </w:pPr>
      <w:r w:rsidRPr="00B3683A">
        <w:rPr>
          <w:color w:val="auto"/>
          <w:kern w:val="0"/>
          <w:szCs w:val="24"/>
          <w14:ligatures w14:val="none"/>
        </w:rPr>
        <w:t xml:space="preserve">Bagaimana merancang sistem berbasis </w:t>
      </w:r>
      <w:r w:rsidRPr="00B3683A">
        <w:rPr>
          <w:i/>
          <w:iCs/>
          <w:color w:val="auto"/>
          <w:kern w:val="0"/>
          <w:szCs w:val="24"/>
          <w14:ligatures w14:val="none"/>
        </w:rPr>
        <w:t>web</w:t>
      </w:r>
      <w:r w:rsidRPr="00B3683A">
        <w:rPr>
          <w:color w:val="auto"/>
          <w:kern w:val="0"/>
          <w:szCs w:val="24"/>
          <w14:ligatures w14:val="none"/>
        </w:rPr>
        <w:t xml:space="preserve"> untuk mendukung penilaian </w:t>
      </w:r>
      <w:r w:rsidR="00525B07" w:rsidRPr="00B3683A">
        <w:rPr>
          <w:color w:val="auto"/>
          <w:kern w:val="0"/>
          <w:szCs w:val="24"/>
          <w14:ligatures w14:val="none"/>
        </w:rPr>
        <w:t>hasil belajar siswa TK</w:t>
      </w:r>
      <w:r w:rsidRPr="00B3683A">
        <w:rPr>
          <w:color w:val="auto"/>
          <w:kern w:val="0"/>
          <w:szCs w:val="24"/>
          <w14:ligatures w14:val="none"/>
        </w:rPr>
        <w:t>?</w:t>
      </w:r>
    </w:p>
    <w:p w14:paraId="175374BE" w14:textId="77777777" w:rsidR="00D05374" w:rsidRDefault="00364302">
      <w:pPr>
        <w:pStyle w:val="ListParagraph"/>
        <w:numPr>
          <w:ilvl w:val="0"/>
          <w:numId w:val="19"/>
        </w:numPr>
        <w:spacing w:line="360" w:lineRule="auto"/>
        <w:ind w:left="924" w:right="57" w:hanging="357"/>
      </w:pPr>
      <w:r>
        <w:t>Bagaimana mengimplementasikan metode AHP dalam sistem tersebut untuk menghasilkan penilaian yang objektif?</w:t>
      </w:r>
    </w:p>
    <w:p w14:paraId="1D497E38" w14:textId="77777777" w:rsidR="00D05374" w:rsidRDefault="00307CFA">
      <w:pPr>
        <w:pStyle w:val="ListParagraph"/>
        <w:numPr>
          <w:ilvl w:val="0"/>
          <w:numId w:val="19"/>
        </w:numPr>
        <w:spacing w:line="360" w:lineRule="auto"/>
        <w:ind w:left="924" w:right="57" w:hanging="357"/>
      </w:pPr>
      <w:r>
        <w:t>B</w:t>
      </w:r>
      <w:r w:rsidRPr="00307CFA">
        <w:t xml:space="preserve">agaimana hasil penerapan metode AHP berbasis </w:t>
      </w:r>
      <w:r w:rsidRPr="00B3683A">
        <w:rPr>
          <w:i/>
          <w:iCs/>
        </w:rPr>
        <w:t>web</w:t>
      </w:r>
      <w:r w:rsidRPr="00307CFA">
        <w:t xml:space="preserve"> dalam menghasilkan laporan penilaian siswa TK</w:t>
      </w:r>
      <w:r w:rsidR="00364302">
        <w:t xml:space="preserve">? </w:t>
      </w:r>
    </w:p>
    <w:p w14:paraId="5AC18F48" w14:textId="6210102D" w:rsidR="00364302" w:rsidRDefault="00364302" w:rsidP="00A850DF">
      <w:pPr>
        <w:spacing w:line="480" w:lineRule="auto"/>
        <w:ind w:right="57"/>
      </w:pPr>
      <w:r>
        <w:t xml:space="preserve"> </w:t>
      </w:r>
    </w:p>
    <w:p w14:paraId="4EA2AC59" w14:textId="77777777" w:rsidR="00364302" w:rsidRDefault="00364302" w:rsidP="003D0C53">
      <w:pPr>
        <w:pStyle w:val="Heading2"/>
        <w:numPr>
          <w:ilvl w:val="1"/>
          <w:numId w:val="3"/>
        </w:numPr>
        <w:spacing w:line="480" w:lineRule="auto"/>
        <w:ind w:left="567" w:hanging="567"/>
      </w:pPr>
      <w:bookmarkStart w:id="34" w:name="_Toc191882290"/>
      <w:bookmarkStart w:id="35" w:name="_Toc211679423"/>
      <w:r>
        <w:t>Batasan Penelitian</w:t>
      </w:r>
      <w:bookmarkEnd w:id="34"/>
      <w:bookmarkEnd w:id="35"/>
      <w:r>
        <w:t xml:space="preserve"> </w:t>
      </w:r>
    </w:p>
    <w:p w14:paraId="51BAC173" w14:textId="77777777" w:rsidR="00364302" w:rsidRDefault="00364302" w:rsidP="00F832AF">
      <w:pPr>
        <w:spacing w:line="360" w:lineRule="auto"/>
        <w:ind w:right="57" w:firstLine="567"/>
      </w:pPr>
      <w:r>
        <w:t xml:space="preserve">Pada penelitian ini batasan masalah yang diangkat sebagai berikut: </w:t>
      </w:r>
    </w:p>
    <w:p w14:paraId="59516C9A" w14:textId="77777777" w:rsidR="00F832AF" w:rsidRDefault="00364302">
      <w:pPr>
        <w:numPr>
          <w:ilvl w:val="0"/>
          <w:numId w:val="14"/>
        </w:numPr>
        <w:spacing w:line="360" w:lineRule="auto"/>
        <w:ind w:left="924" w:right="57" w:hanging="357"/>
      </w:pPr>
      <w:r>
        <w:t xml:space="preserve">Kriteria penilaian disesuaikan dengan pedoman </w:t>
      </w:r>
      <w:r w:rsidR="00640DAA">
        <w:t xml:space="preserve">hasil </w:t>
      </w:r>
      <w:r w:rsidR="00112000">
        <w:t xml:space="preserve">belajar </w:t>
      </w:r>
      <w:r w:rsidR="00CF3EC7">
        <w:t xml:space="preserve">siswa TK </w:t>
      </w:r>
      <w:r>
        <w:t>yang telah ditetapkan oleh pihak TK.</w:t>
      </w:r>
    </w:p>
    <w:p w14:paraId="1FAA0CF8" w14:textId="77777777" w:rsidR="00F832AF" w:rsidRDefault="00364302">
      <w:pPr>
        <w:numPr>
          <w:ilvl w:val="0"/>
          <w:numId w:val="14"/>
        </w:numPr>
        <w:spacing w:line="360" w:lineRule="auto"/>
        <w:ind w:left="924" w:right="57" w:hanging="357"/>
      </w:pPr>
      <w:r>
        <w:t xml:space="preserve">Aplikasi ini hanya dirancang untuk diakses melalui </w:t>
      </w:r>
      <w:r w:rsidRPr="00F832AF">
        <w:rPr>
          <w:i/>
          <w:iCs/>
        </w:rPr>
        <w:t>website</w:t>
      </w:r>
      <w:r>
        <w:t xml:space="preserve">. </w:t>
      </w:r>
    </w:p>
    <w:p w14:paraId="2A046288" w14:textId="77777777" w:rsidR="00F832AF" w:rsidRDefault="00364302">
      <w:pPr>
        <w:numPr>
          <w:ilvl w:val="0"/>
          <w:numId w:val="14"/>
        </w:numPr>
        <w:spacing w:line="360" w:lineRule="auto"/>
        <w:ind w:left="924" w:right="57" w:hanging="357"/>
      </w:pPr>
      <w:r>
        <w:t xml:space="preserve">Sistem hanya digunakan untuk penilaian hasil belajar siswa di TK Aisyiyah Bustanul Athfal 79 </w:t>
      </w:r>
      <w:r w:rsidR="002050AC">
        <w:t>dan</w:t>
      </w:r>
      <w:r>
        <w:t xml:space="preserve"> 80.</w:t>
      </w:r>
    </w:p>
    <w:p w14:paraId="4E79D18D" w14:textId="77777777" w:rsidR="00F832AF" w:rsidRDefault="00364302">
      <w:pPr>
        <w:numPr>
          <w:ilvl w:val="0"/>
          <w:numId w:val="14"/>
        </w:numPr>
        <w:spacing w:line="360" w:lineRule="auto"/>
        <w:ind w:left="924" w:right="57" w:hanging="357"/>
      </w:pPr>
      <w:r>
        <w:lastRenderedPageBreak/>
        <w:t xml:space="preserve">Pengguna sistem adalah guru TK dan </w:t>
      </w:r>
      <w:r w:rsidRPr="00F832AF">
        <w:rPr>
          <w:i/>
          <w:iCs/>
        </w:rPr>
        <w:t>administrator</w:t>
      </w:r>
      <w:r>
        <w:t xml:space="preserve"> sekolah</w:t>
      </w:r>
      <w:r w:rsidR="00CD6EEF">
        <w:t>,</w:t>
      </w:r>
      <w:r>
        <w:t xml:space="preserve"> </w:t>
      </w:r>
      <w:r w:rsidR="00CD6EEF">
        <w:t>o</w:t>
      </w:r>
      <w:r>
        <w:t>rang tua tidak diberikan akses langsung ke sistem ini.</w:t>
      </w:r>
    </w:p>
    <w:p w14:paraId="0EEFEEEA" w14:textId="2D4BC2B8" w:rsidR="003D0C53" w:rsidRDefault="003D0C53">
      <w:pPr>
        <w:numPr>
          <w:ilvl w:val="0"/>
          <w:numId w:val="14"/>
        </w:numPr>
        <w:spacing w:line="360" w:lineRule="auto"/>
        <w:ind w:left="924" w:right="57" w:hanging="357"/>
      </w:pPr>
      <w:r>
        <w:t>Hanya siswa angkatan 2024.</w:t>
      </w:r>
    </w:p>
    <w:p w14:paraId="0AEF7F6B" w14:textId="7361EDE2" w:rsidR="00364302" w:rsidRDefault="00364302" w:rsidP="003D0C53">
      <w:pPr>
        <w:spacing w:line="480" w:lineRule="auto"/>
        <w:ind w:right="57"/>
      </w:pPr>
      <w:r>
        <w:t xml:space="preserve"> </w:t>
      </w:r>
    </w:p>
    <w:p w14:paraId="20F7E32C" w14:textId="77777777" w:rsidR="00364302" w:rsidRDefault="00364302" w:rsidP="003D0C53">
      <w:pPr>
        <w:pStyle w:val="Heading2"/>
        <w:numPr>
          <w:ilvl w:val="1"/>
          <w:numId w:val="3"/>
        </w:numPr>
        <w:spacing w:line="480" w:lineRule="auto"/>
        <w:ind w:left="567" w:hanging="567"/>
      </w:pPr>
      <w:bookmarkStart w:id="36" w:name="_Toc191882291"/>
      <w:bookmarkStart w:id="37" w:name="_Toc211679424"/>
      <w:r>
        <w:t>Tujuan Penelitian</w:t>
      </w:r>
      <w:bookmarkEnd w:id="36"/>
      <w:bookmarkEnd w:id="37"/>
      <w:r>
        <w:t xml:space="preserve"> </w:t>
      </w:r>
    </w:p>
    <w:p w14:paraId="60D2C468" w14:textId="77777777" w:rsidR="00364302" w:rsidRDefault="00364302" w:rsidP="00FA5E18">
      <w:pPr>
        <w:spacing w:line="360" w:lineRule="auto"/>
        <w:ind w:right="57" w:firstLine="567"/>
      </w:pPr>
      <w:r>
        <w:t xml:space="preserve">Berdasarkan permasalahan penelitian di atas, tujuan dari penelitian ini adalah: </w:t>
      </w:r>
    </w:p>
    <w:p w14:paraId="38D2FBE0" w14:textId="77777777" w:rsidR="00EF1860" w:rsidRDefault="00364302">
      <w:pPr>
        <w:numPr>
          <w:ilvl w:val="0"/>
          <w:numId w:val="15"/>
        </w:numPr>
        <w:spacing w:line="360" w:lineRule="auto"/>
        <w:ind w:left="924" w:right="57" w:hanging="357"/>
      </w:pPr>
      <w:r w:rsidRPr="00452558">
        <w:t xml:space="preserve">Merancang dan mengimplementasikan aplikasi berbasis </w:t>
      </w:r>
      <w:r w:rsidRPr="00FA2313">
        <w:rPr>
          <w:i/>
          <w:iCs/>
        </w:rPr>
        <w:t>web</w:t>
      </w:r>
      <w:r w:rsidRPr="00452558">
        <w:t xml:space="preserve"> menggunakan metode </w:t>
      </w:r>
      <w:r>
        <w:t>AHP</w:t>
      </w:r>
      <w:r w:rsidRPr="00452558">
        <w:t xml:space="preserve"> untuk membantu proses penilaian </w:t>
      </w:r>
      <w:r>
        <w:t xml:space="preserve">hasil belajar siswa </w:t>
      </w:r>
      <w:r w:rsidRPr="00452558">
        <w:t xml:space="preserve">di TK Aisyiyah Bustanul Athfal </w:t>
      </w:r>
      <w:r w:rsidR="00E207BF">
        <w:t xml:space="preserve">79 dan </w:t>
      </w:r>
      <w:r w:rsidRPr="00452558">
        <w:t>80</w:t>
      </w:r>
      <w:r>
        <w:t xml:space="preserve">. </w:t>
      </w:r>
    </w:p>
    <w:p w14:paraId="1BEF9ADC" w14:textId="77777777" w:rsidR="00EF1860" w:rsidRDefault="00364302">
      <w:pPr>
        <w:numPr>
          <w:ilvl w:val="0"/>
          <w:numId w:val="15"/>
        </w:numPr>
        <w:spacing w:line="360" w:lineRule="auto"/>
        <w:ind w:left="924" w:right="57" w:hanging="357"/>
      </w:pPr>
      <w:r w:rsidRPr="00C94F8D">
        <w:t xml:space="preserve">Meningkatkan efisiensi dan objektivitas dalam proses penilaian </w:t>
      </w:r>
      <w:r w:rsidR="00844F2A">
        <w:t xml:space="preserve">hasil siswa TK </w:t>
      </w:r>
      <w:r w:rsidRPr="00C94F8D">
        <w:t xml:space="preserve">melalui sistem berbasis </w:t>
      </w:r>
      <w:r w:rsidRPr="00EF1860">
        <w:rPr>
          <w:i/>
          <w:iCs/>
        </w:rPr>
        <w:t>web</w:t>
      </w:r>
      <w:r>
        <w:t xml:space="preserve">. </w:t>
      </w:r>
    </w:p>
    <w:p w14:paraId="07395D2E" w14:textId="110585ED" w:rsidR="00364302" w:rsidRDefault="00364302">
      <w:pPr>
        <w:numPr>
          <w:ilvl w:val="0"/>
          <w:numId w:val="15"/>
        </w:numPr>
        <w:spacing w:line="360" w:lineRule="auto"/>
        <w:ind w:left="924" w:right="57" w:hanging="357"/>
      </w:pPr>
      <w:r>
        <w:t xml:space="preserve">Mengevaluasi keefektifan sistem dalam mendukung proses penilaian di TK Aisyiyah Bustanul Athfal </w:t>
      </w:r>
      <w:r w:rsidR="008829A3">
        <w:t xml:space="preserve">79 dan </w:t>
      </w:r>
      <w:r>
        <w:t>80.</w:t>
      </w:r>
    </w:p>
    <w:p w14:paraId="35F5214D" w14:textId="77777777" w:rsidR="00A31B59" w:rsidRDefault="00A31B59" w:rsidP="00A31B59">
      <w:pPr>
        <w:spacing w:line="480" w:lineRule="auto"/>
        <w:ind w:right="57"/>
      </w:pPr>
    </w:p>
    <w:p w14:paraId="3EB86AA1" w14:textId="77777777" w:rsidR="00364302" w:rsidRDefault="00364302" w:rsidP="003D0C53">
      <w:pPr>
        <w:pStyle w:val="Heading2"/>
        <w:numPr>
          <w:ilvl w:val="1"/>
          <w:numId w:val="3"/>
        </w:numPr>
        <w:spacing w:line="480" w:lineRule="auto"/>
        <w:ind w:left="567" w:hanging="567"/>
      </w:pPr>
      <w:bookmarkStart w:id="38" w:name="_Toc191882292"/>
      <w:bookmarkStart w:id="39" w:name="_Toc211679425"/>
      <w:r>
        <w:t>Manfaat Penelitian</w:t>
      </w:r>
      <w:bookmarkEnd w:id="38"/>
      <w:bookmarkEnd w:id="39"/>
      <w:r>
        <w:t xml:space="preserve"> </w:t>
      </w:r>
    </w:p>
    <w:p w14:paraId="43DF6FD0" w14:textId="77777777" w:rsidR="00364302" w:rsidRDefault="00364302" w:rsidP="002E2E44">
      <w:pPr>
        <w:spacing w:line="360" w:lineRule="auto"/>
        <w:ind w:right="57" w:firstLine="567"/>
      </w:pPr>
      <w:r>
        <w:t xml:space="preserve">Penelitian ini diharapkan memberikan manfaat sebagai berikut: </w:t>
      </w:r>
    </w:p>
    <w:p w14:paraId="6DD169C8" w14:textId="77777777" w:rsidR="00364302" w:rsidRDefault="00364302">
      <w:pPr>
        <w:numPr>
          <w:ilvl w:val="0"/>
          <w:numId w:val="16"/>
        </w:numPr>
        <w:spacing w:line="360" w:lineRule="auto"/>
        <w:ind w:left="924" w:right="57" w:hanging="357"/>
      </w:pPr>
      <w:r>
        <w:t xml:space="preserve">Manfaat Bagi Penulis </w:t>
      </w:r>
    </w:p>
    <w:p w14:paraId="6DDB3C2C" w14:textId="77777777" w:rsidR="00E462D8" w:rsidRDefault="00364302">
      <w:pPr>
        <w:numPr>
          <w:ilvl w:val="1"/>
          <w:numId w:val="16"/>
        </w:numPr>
        <w:spacing w:line="360" w:lineRule="auto"/>
        <w:ind w:left="1281" w:right="57" w:hanging="357"/>
      </w:pPr>
      <w:r>
        <w:t>Penulis m</w:t>
      </w:r>
      <w:r w:rsidRPr="0075364B">
        <w:t xml:space="preserve">endapatkan pengalaman langsung dalam merancang dan mengimplementasikan aplikasi berbasis </w:t>
      </w:r>
      <w:r w:rsidRPr="00E462D8">
        <w:rPr>
          <w:i/>
          <w:iCs/>
        </w:rPr>
        <w:t>web</w:t>
      </w:r>
      <w:r w:rsidRPr="0075364B">
        <w:t xml:space="preserve"> dengan metode</w:t>
      </w:r>
      <w:r>
        <w:t xml:space="preserve"> AHP, yang melibatkan tahapan pengumpulan data, analisis, desain, dan pengujian sistem. </w:t>
      </w:r>
    </w:p>
    <w:p w14:paraId="16785EC6" w14:textId="77777777" w:rsidR="008D5DCF" w:rsidRDefault="00364302">
      <w:pPr>
        <w:numPr>
          <w:ilvl w:val="1"/>
          <w:numId w:val="16"/>
        </w:numPr>
        <w:spacing w:line="360" w:lineRule="auto"/>
        <w:ind w:left="1281" w:right="57" w:hanging="357"/>
      </w:pPr>
      <w:r>
        <w:t xml:space="preserve">Penelitian ini dapat memberikan kontribusi berharga bagi bidang studi penulis, yang juga dapat dijadikan referensi oleh mahasiswa atau peneliti lain dalam </w:t>
      </w:r>
      <w:r w:rsidRPr="00AE2106">
        <w:t>mengembangkan sistem pendukung keputusan yang relevan dengan kebutuhan pendidikan.</w:t>
      </w:r>
      <w:r>
        <w:t xml:space="preserve"> </w:t>
      </w:r>
    </w:p>
    <w:p w14:paraId="497EED2D" w14:textId="7412F61B" w:rsidR="00364302" w:rsidRDefault="00364302">
      <w:pPr>
        <w:numPr>
          <w:ilvl w:val="1"/>
          <w:numId w:val="16"/>
        </w:numPr>
        <w:spacing w:line="360" w:lineRule="auto"/>
        <w:ind w:left="1281" w:right="57" w:hanging="357"/>
      </w:pPr>
      <w:r>
        <w:t xml:space="preserve">Penelitian ini adalah salah satu syarat kelulusan dalam menyelesaikan program Strata 1 (S1). </w:t>
      </w:r>
    </w:p>
    <w:p w14:paraId="255DB310" w14:textId="4B5FBD3C" w:rsidR="00364302" w:rsidRDefault="00364302">
      <w:pPr>
        <w:numPr>
          <w:ilvl w:val="0"/>
          <w:numId w:val="16"/>
        </w:numPr>
        <w:spacing w:line="360" w:lineRule="auto"/>
        <w:ind w:left="924" w:right="57" w:hanging="357"/>
      </w:pPr>
      <w:r w:rsidRPr="00F93601">
        <w:t>Manfaat bagi TK Aisyiyah Bustanul Athfal</w:t>
      </w:r>
      <w:r w:rsidR="00402D09">
        <w:t xml:space="preserve"> 79 dan</w:t>
      </w:r>
      <w:r w:rsidRPr="00F93601">
        <w:t xml:space="preserve"> 80</w:t>
      </w:r>
      <w:r>
        <w:t xml:space="preserve"> </w:t>
      </w:r>
    </w:p>
    <w:p w14:paraId="4C647845" w14:textId="77777777" w:rsidR="00E77C58" w:rsidRDefault="00364302">
      <w:pPr>
        <w:numPr>
          <w:ilvl w:val="1"/>
          <w:numId w:val="16"/>
        </w:numPr>
        <w:spacing w:line="360" w:lineRule="auto"/>
        <w:ind w:left="1281" w:right="57" w:hanging="357"/>
      </w:pPr>
      <w:r w:rsidRPr="00F011AF">
        <w:t xml:space="preserve">Membantu guru dalam proses penilaian </w:t>
      </w:r>
      <w:r>
        <w:t xml:space="preserve">perkembangan anak usia dini </w:t>
      </w:r>
      <w:r w:rsidRPr="00F011AF">
        <w:t>secara lebih cepat, efisien, dan objektif.</w:t>
      </w:r>
      <w:r>
        <w:t xml:space="preserve"> </w:t>
      </w:r>
    </w:p>
    <w:p w14:paraId="50FAEAD5" w14:textId="77777777" w:rsidR="00E77C58" w:rsidRDefault="00364302">
      <w:pPr>
        <w:numPr>
          <w:ilvl w:val="1"/>
          <w:numId w:val="16"/>
        </w:numPr>
        <w:spacing w:line="360" w:lineRule="auto"/>
        <w:ind w:left="1281" w:right="57" w:hanging="357"/>
      </w:pPr>
      <w:r w:rsidRPr="00F011AF">
        <w:lastRenderedPageBreak/>
        <w:t>Meningkatkan kualitas layanan pendidikan dengan menyediakan sistem yang terstandarisasi dan berbasis teknologi</w:t>
      </w:r>
      <w:r>
        <w:t xml:space="preserve">. </w:t>
      </w:r>
    </w:p>
    <w:p w14:paraId="6073069B" w14:textId="48AA869C" w:rsidR="00364302" w:rsidRDefault="00364302">
      <w:pPr>
        <w:numPr>
          <w:ilvl w:val="1"/>
          <w:numId w:val="16"/>
        </w:numPr>
        <w:spacing w:line="360" w:lineRule="auto"/>
        <w:ind w:left="1281" w:right="57" w:hanging="357"/>
      </w:pPr>
      <w:r w:rsidRPr="00E76636">
        <w:t>Memberikan laporan hasil penilaian yang jelas dan mudah dipahami oleh orang tua siswa</w:t>
      </w:r>
      <w:r>
        <w:t xml:space="preserve">. </w:t>
      </w:r>
    </w:p>
    <w:p w14:paraId="37D14F1C" w14:textId="77777777" w:rsidR="00364302" w:rsidRDefault="00364302">
      <w:pPr>
        <w:numPr>
          <w:ilvl w:val="0"/>
          <w:numId w:val="16"/>
        </w:numPr>
        <w:spacing w:line="360" w:lineRule="auto"/>
        <w:ind w:left="924" w:right="57" w:hanging="357"/>
      </w:pPr>
      <w:r w:rsidRPr="00E11C81">
        <w:t>Manfaat bagi Orang Tua</w:t>
      </w:r>
    </w:p>
    <w:p w14:paraId="02DB44A3" w14:textId="77777777" w:rsidR="007D5C26" w:rsidRDefault="00364302">
      <w:pPr>
        <w:pStyle w:val="ListParagraph"/>
        <w:numPr>
          <w:ilvl w:val="0"/>
          <w:numId w:val="17"/>
        </w:numPr>
        <w:spacing w:line="360" w:lineRule="auto"/>
        <w:ind w:left="1281" w:right="57" w:hanging="357"/>
      </w:pPr>
      <w:r w:rsidRPr="00E11C81">
        <w:t>Orang tua dapat memperoleh</w:t>
      </w:r>
      <w:r>
        <w:t xml:space="preserve"> informasi perkembangan anak yang lebih akurat dan transparan, berdasarkan analisis objektif dari sistem yang terstandar.</w:t>
      </w:r>
    </w:p>
    <w:p w14:paraId="1D8A634B" w14:textId="77777777" w:rsidR="007D5C26" w:rsidRDefault="00364302">
      <w:pPr>
        <w:pStyle w:val="ListParagraph"/>
        <w:numPr>
          <w:ilvl w:val="0"/>
          <w:numId w:val="17"/>
        </w:numPr>
        <w:spacing w:line="360" w:lineRule="auto"/>
        <w:ind w:left="1281" w:right="57" w:hanging="357"/>
      </w:pPr>
      <w:r>
        <w:t>Meningkatkan keterlibatan orang tua dalam memantau dan mendukung pertumbuhan anak berdasarkan data yang dihasilkan oleh sistem.</w:t>
      </w:r>
      <w:r w:rsidRPr="00A147BA">
        <w:t xml:space="preserve"> </w:t>
      </w:r>
    </w:p>
    <w:p w14:paraId="26E216D0" w14:textId="77777777" w:rsidR="00C045D2" w:rsidRDefault="00364302">
      <w:pPr>
        <w:pStyle w:val="ListParagraph"/>
        <w:numPr>
          <w:ilvl w:val="0"/>
          <w:numId w:val="17"/>
        </w:numPr>
        <w:spacing w:line="360" w:lineRule="auto"/>
        <w:ind w:left="1281" w:right="57" w:hanging="357"/>
      </w:pPr>
      <w:r>
        <w:t>Membantu orang tua memahami aspek-aspek perkembangan anak yang menjadi fokus di sekolah, sehingga dapat memberikan dukungan yang tepat di rumah.</w:t>
      </w:r>
    </w:p>
    <w:p w14:paraId="4EEB2BAF" w14:textId="77777777" w:rsidR="00C045D2" w:rsidRDefault="00C045D2" w:rsidP="00A86CE3">
      <w:pPr>
        <w:spacing w:line="480" w:lineRule="auto"/>
        <w:ind w:right="57"/>
      </w:pPr>
    </w:p>
    <w:p w14:paraId="45368261" w14:textId="77777777" w:rsidR="00A86CE3" w:rsidRPr="00A86CE3" w:rsidRDefault="00A86CE3">
      <w:pPr>
        <w:pStyle w:val="ListParagraph"/>
        <w:keepNext/>
        <w:keepLines/>
        <w:numPr>
          <w:ilvl w:val="0"/>
          <w:numId w:val="20"/>
        </w:numPr>
        <w:contextualSpacing w:val="0"/>
        <w:outlineLvl w:val="1"/>
        <w:rPr>
          <w:rFonts w:eastAsiaTheme="majorEastAsia" w:cstheme="majorBidi"/>
          <w:b/>
          <w:vanish/>
          <w:szCs w:val="26"/>
        </w:rPr>
      </w:pPr>
      <w:bookmarkStart w:id="40" w:name="_Toc177131181"/>
      <w:bookmarkStart w:id="41" w:name="_Toc211679426"/>
      <w:bookmarkEnd w:id="41"/>
    </w:p>
    <w:p w14:paraId="168C702F"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2" w:name="_Toc211679427"/>
      <w:bookmarkEnd w:id="42"/>
    </w:p>
    <w:p w14:paraId="55220A1D"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3" w:name="_Toc211679428"/>
      <w:bookmarkEnd w:id="43"/>
    </w:p>
    <w:p w14:paraId="6F4F1C9C"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4" w:name="_Toc211679429"/>
      <w:bookmarkEnd w:id="44"/>
    </w:p>
    <w:p w14:paraId="0D320D5A"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5" w:name="_Toc211679430"/>
      <w:bookmarkEnd w:id="45"/>
    </w:p>
    <w:p w14:paraId="5987EF8F"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6" w:name="_Toc211679431"/>
      <w:bookmarkEnd w:id="46"/>
    </w:p>
    <w:p w14:paraId="0997F80B" w14:textId="77777777" w:rsidR="00A86CE3" w:rsidRPr="00A86CE3" w:rsidRDefault="00A86CE3">
      <w:pPr>
        <w:pStyle w:val="ListParagraph"/>
        <w:keepNext/>
        <w:keepLines/>
        <w:numPr>
          <w:ilvl w:val="1"/>
          <w:numId w:val="20"/>
        </w:numPr>
        <w:contextualSpacing w:val="0"/>
        <w:outlineLvl w:val="1"/>
        <w:rPr>
          <w:rFonts w:eastAsiaTheme="majorEastAsia" w:cstheme="majorBidi"/>
          <w:b/>
          <w:vanish/>
          <w:szCs w:val="26"/>
        </w:rPr>
      </w:pPr>
      <w:bookmarkStart w:id="47" w:name="_Toc211679432"/>
      <w:bookmarkEnd w:id="47"/>
    </w:p>
    <w:p w14:paraId="1547B9F5" w14:textId="77777777" w:rsidR="00A86CE3" w:rsidRDefault="00A86CE3">
      <w:pPr>
        <w:pStyle w:val="Heading2"/>
        <w:numPr>
          <w:ilvl w:val="1"/>
          <w:numId w:val="20"/>
        </w:numPr>
        <w:spacing w:line="480" w:lineRule="auto"/>
        <w:ind w:left="567" w:hanging="567"/>
      </w:pPr>
      <w:bookmarkStart w:id="48" w:name="_Toc211679433"/>
      <w:r w:rsidRPr="003D1935">
        <w:t>Metodologi Penelitian</w:t>
      </w:r>
      <w:bookmarkEnd w:id="40"/>
      <w:bookmarkEnd w:id="48"/>
    </w:p>
    <w:p w14:paraId="41073289" w14:textId="54548C01" w:rsidR="00B278C2" w:rsidRDefault="0036505F" w:rsidP="0036505F">
      <w:pPr>
        <w:spacing w:line="360" w:lineRule="auto"/>
        <w:ind w:firstLine="567"/>
      </w:pPr>
      <w:r w:rsidRPr="0036505F">
        <w:t xml:space="preserve">Dalam penelitian </w:t>
      </w:r>
      <w:r w:rsidR="00FF51F1" w:rsidRPr="0036505F">
        <w:t xml:space="preserve">implementasi metode AHP berbasis </w:t>
      </w:r>
      <w:r w:rsidR="00FF51F1" w:rsidRPr="00AD614B">
        <w:rPr>
          <w:i/>
          <w:iCs/>
        </w:rPr>
        <w:t>web</w:t>
      </w:r>
      <w:r w:rsidR="00FF51F1" w:rsidRPr="0036505F">
        <w:t xml:space="preserve"> untuk penilaian hasil belajar siswa TK</w:t>
      </w:r>
      <w:r w:rsidRPr="0036505F">
        <w:t>, peneliti menerapkan beberapa tahapan metodologi penelitian untuk memperoleh hasil yang sistematis dan akurat, sebagai berikut:</w:t>
      </w:r>
    </w:p>
    <w:p w14:paraId="7EF1E9D5" w14:textId="66C8877D" w:rsidR="00E35D55" w:rsidRDefault="00E35D55">
      <w:pPr>
        <w:pStyle w:val="ListParagraph"/>
        <w:numPr>
          <w:ilvl w:val="0"/>
          <w:numId w:val="21"/>
        </w:numPr>
        <w:spacing w:line="360" w:lineRule="auto"/>
        <w:ind w:left="924" w:hanging="357"/>
      </w:pPr>
      <w:r w:rsidRPr="00E35D55">
        <w:t>Metode Pengumpulan Data</w:t>
      </w:r>
    </w:p>
    <w:p w14:paraId="4DBD4A18" w14:textId="1F3C19BB" w:rsidR="00E35D55" w:rsidRDefault="00E35D55" w:rsidP="00E35D55">
      <w:pPr>
        <w:pStyle w:val="ListParagraph"/>
        <w:spacing w:line="360" w:lineRule="auto"/>
        <w:ind w:left="924"/>
      </w:pPr>
      <w:r w:rsidRPr="00E35D55">
        <w:t>Untuk memperoleh data yang relevan dan mendukung pengembangan sistem, peneliti menggunakan beberapa teknik pengumpulan data berikut:</w:t>
      </w:r>
    </w:p>
    <w:p w14:paraId="33DBD3AF" w14:textId="3C0A51C2" w:rsidR="00E35D55" w:rsidRDefault="00E35D55">
      <w:pPr>
        <w:pStyle w:val="ListParagraph"/>
        <w:numPr>
          <w:ilvl w:val="0"/>
          <w:numId w:val="22"/>
        </w:numPr>
        <w:spacing w:line="360" w:lineRule="auto"/>
      </w:pPr>
      <w:r w:rsidRPr="00E35D55">
        <w:t>Studi Pustaka</w:t>
      </w:r>
    </w:p>
    <w:p w14:paraId="377D5084" w14:textId="7ECBE4E5" w:rsidR="00E35D55" w:rsidRDefault="00E35D55" w:rsidP="00E35D55">
      <w:pPr>
        <w:pStyle w:val="ListParagraph"/>
        <w:spacing w:line="360" w:lineRule="auto"/>
        <w:ind w:left="1284"/>
      </w:pPr>
      <w:r w:rsidRPr="00E35D55">
        <w:t xml:space="preserve">Peneliti melakukan pengumpulan informasi dari berbagai sumber literatur seperti buku, jurnal ilmiah, artikel akademik, serta penelitian terdahulu yang berkaitan dengan metode </w:t>
      </w:r>
      <w:r w:rsidRPr="0049761C">
        <w:rPr>
          <w:i/>
          <w:iCs/>
        </w:rPr>
        <w:t>Analytical Hierarchy Process</w:t>
      </w:r>
      <w:r w:rsidRPr="00E35D55">
        <w:t xml:space="preserve"> (AHP) dan sistem pendukung keputusan. Studi pustaka ini digunakan sebagai dasar teoritis dalam pengembangan sistem dan pembentukan kriteria penilaian hasil belajar siswa.</w:t>
      </w:r>
    </w:p>
    <w:p w14:paraId="54C37E9A" w14:textId="1CDA9295" w:rsidR="0049761C" w:rsidRDefault="00E35D55">
      <w:pPr>
        <w:pStyle w:val="ListParagraph"/>
        <w:numPr>
          <w:ilvl w:val="0"/>
          <w:numId w:val="22"/>
        </w:numPr>
        <w:spacing w:line="360" w:lineRule="auto"/>
      </w:pPr>
      <w:r w:rsidRPr="00E35D55">
        <w:t>Observasi</w:t>
      </w:r>
    </w:p>
    <w:p w14:paraId="1FBDFCEB" w14:textId="37BDDB98" w:rsidR="0049761C" w:rsidRDefault="0049761C" w:rsidP="0049761C">
      <w:pPr>
        <w:pStyle w:val="ListParagraph"/>
        <w:spacing w:line="360" w:lineRule="auto"/>
        <w:ind w:left="1284"/>
      </w:pPr>
      <w:r w:rsidRPr="0049761C">
        <w:t xml:space="preserve">Pengamatan langsung dilakukan terhadap proses penilaian hasil belajar di </w:t>
      </w:r>
      <w:r w:rsidR="005C10A1" w:rsidRPr="005C10A1">
        <w:t>TK Aisyiyah Bustanul Athfal 79 dan 80</w:t>
      </w:r>
      <w:r w:rsidRPr="0049761C">
        <w:t xml:space="preserve">. Melalui observasi </w:t>
      </w:r>
      <w:r w:rsidRPr="0049761C">
        <w:lastRenderedPageBreak/>
        <w:t>ini, peneliti mempelajari bagaimana guru melakukan penilaian terhadap aspek perkembangan siswa serta kendala yang dihadapi dalam proses tersebut.</w:t>
      </w:r>
    </w:p>
    <w:p w14:paraId="0C6128CC" w14:textId="3D9F7BA1" w:rsidR="00E35D55" w:rsidRDefault="00E35D55">
      <w:pPr>
        <w:pStyle w:val="ListParagraph"/>
        <w:numPr>
          <w:ilvl w:val="0"/>
          <w:numId w:val="22"/>
        </w:numPr>
        <w:spacing w:line="360" w:lineRule="auto"/>
      </w:pPr>
      <w:r w:rsidRPr="00E35D55">
        <w:t>Wawancara</w:t>
      </w:r>
    </w:p>
    <w:p w14:paraId="4AB89E87" w14:textId="15524052" w:rsidR="00E35D55" w:rsidRDefault="00697912" w:rsidP="00EA6D36">
      <w:pPr>
        <w:pStyle w:val="ListParagraph"/>
        <w:spacing w:line="360" w:lineRule="auto"/>
        <w:ind w:left="1284"/>
      </w:pPr>
      <w:r w:rsidRPr="00697912">
        <w:t xml:space="preserve">Peneliti melakukan wawancara dengan guru dan kepala sekolah untuk menggali informasi mengenai kebutuhan sistem, kriteria penilaian yang digunakan, serta harapan terhadap sistem berbasis </w:t>
      </w:r>
      <w:r w:rsidRPr="00697912">
        <w:rPr>
          <w:i/>
          <w:iCs/>
        </w:rPr>
        <w:t>web</w:t>
      </w:r>
      <w:r w:rsidRPr="00697912">
        <w:t xml:space="preserve"> yang akan dikembangkan. Wawancara dilakukan secara terstruktur agar data yang diperoleh akurat dan dapat digunakan dalam perancangan sistem.</w:t>
      </w:r>
    </w:p>
    <w:p w14:paraId="21905D78" w14:textId="220D8EEF" w:rsidR="00E35D55" w:rsidRDefault="00E35D55">
      <w:pPr>
        <w:pStyle w:val="ListParagraph"/>
        <w:numPr>
          <w:ilvl w:val="0"/>
          <w:numId w:val="21"/>
        </w:numPr>
        <w:spacing w:line="360" w:lineRule="auto"/>
        <w:ind w:left="924" w:hanging="357"/>
      </w:pPr>
      <w:r w:rsidRPr="00E35D55">
        <w:t>Metode Perancangan dan Perhitungan Sistem</w:t>
      </w:r>
    </w:p>
    <w:p w14:paraId="77A85E3B" w14:textId="2FDABDD7" w:rsidR="0014544A" w:rsidRDefault="0014544A" w:rsidP="0014544A">
      <w:pPr>
        <w:pStyle w:val="ListParagraph"/>
        <w:spacing w:line="360" w:lineRule="auto"/>
        <w:ind w:left="924"/>
      </w:pPr>
      <w:r w:rsidRPr="0014544A">
        <w:t xml:space="preserve">Dalam penelitian ini, sistem dirancang menggunakan metode </w:t>
      </w:r>
      <w:r w:rsidRPr="00E616B5">
        <w:rPr>
          <w:i/>
          <w:iCs/>
        </w:rPr>
        <w:t>Analytical Hierarchy Process</w:t>
      </w:r>
      <w:r w:rsidRPr="0014544A">
        <w:t xml:space="preserve"> (AHP) sebagai pendekatan utama untuk menentukan nilai akhir hasil belajar siswa berdasarkan beberapa kriteria yang telah ditetapkan. Tahapan penerapan metode AHP meliputi:</w:t>
      </w:r>
    </w:p>
    <w:p w14:paraId="4E5EF606" w14:textId="21B6E76A" w:rsidR="003A13B6" w:rsidRDefault="003A13B6">
      <w:pPr>
        <w:pStyle w:val="ListParagraph"/>
        <w:numPr>
          <w:ilvl w:val="0"/>
          <w:numId w:val="23"/>
        </w:numPr>
        <w:spacing w:line="360" w:lineRule="auto"/>
      </w:pPr>
      <w:r w:rsidRPr="003A13B6">
        <w:t>Menentukan Kriteria Penilaian</w:t>
      </w:r>
    </w:p>
    <w:p w14:paraId="443C186A" w14:textId="6EC51020" w:rsidR="007E6AD3" w:rsidRDefault="007E6AD3" w:rsidP="007E6AD3">
      <w:pPr>
        <w:pStyle w:val="ListParagraph"/>
        <w:spacing w:line="360" w:lineRule="auto"/>
        <w:ind w:left="1284"/>
      </w:pPr>
      <w:r w:rsidRPr="007E6AD3">
        <w:t>Tahapan awal adalah penentuan kriteria yang akan digunakan untuk menilai hasil belajar siswa TK. Kriteria ini mencakup aspek-aspek penting perkembangan anak, seperti kognitif, motorik, sosial-emosional, bahasa, dan kemandirian.</w:t>
      </w:r>
    </w:p>
    <w:p w14:paraId="6658F9F8" w14:textId="1B27A155" w:rsidR="003A13B6" w:rsidRDefault="003A13B6">
      <w:pPr>
        <w:pStyle w:val="ListParagraph"/>
        <w:numPr>
          <w:ilvl w:val="0"/>
          <w:numId w:val="23"/>
        </w:numPr>
        <w:spacing w:line="360" w:lineRule="auto"/>
      </w:pPr>
      <w:r w:rsidRPr="003A13B6">
        <w:t>Menyusun Struktur</w:t>
      </w:r>
      <w:r>
        <w:t xml:space="preserve"> Sistem</w:t>
      </w:r>
    </w:p>
    <w:p w14:paraId="76527398" w14:textId="1199F445" w:rsidR="007E6AD3" w:rsidRDefault="007E6AD3" w:rsidP="007E6AD3">
      <w:pPr>
        <w:pStyle w:val="ListParagraph"/>
        <w:spacing w:line="360" w:lineRule="auto"/>
        <w:ind w:left="1284"/>
      </w:pPr>
      <w:r w:rsidRPr="007E6AD3">
        <w:t>Setelah kriteria ditentukan, dilakukan penyusunan struktur hirarki AHP yang terdiri dari tujuan utama di tingkat teratas (penilaian hasil belajar), diikuti oleh kriteria dan subkriteria di tingkat berikutnya, serta alternatif (siswa) pada tingkat paling bawah.</w:t>
      </w:r>
    </w:p>
    <w:p w14:paraId="7105FEC8" w14:textId="196E81BC" w:rsidR="003A13B6" w:rsidRDefault="003A13B6">
      <w:pPr>
        <w:pStyle w:val="ListParagraph"/>
        <w:numPr>
          <w:ilvl w:val="0"/>
          <w:numId w:val="23"/>
        </w:numPr>
        <w:spacing w:line="360" w:lineRule="auto"/>
      </w:pPr>
      <w:r w:rsidRPr="003A13B6">
        <w:t>Penentuan Bobot Kriteria dengan Perbandingan Berpasangan</w:t>
      </w:r>
    </w:p>
    <w:p w14:paraId="0D980B87" w14:textId="64B410C9" w:rsidR="00BC6B2E" w:rsidRDefault="00BC6B2E" w:rsidP="00BC6B2E">
      <w:pPr>
        <w:pStyle w:val="ListParagraph"/>
        <w:spacing w:line="360" w:lineRule="auto"/>
        <w:ind w:left="1284"/>
      </w:pPr>
      <w:r w:rsidRPr="00BC6B2E">
        <w:t xml:space="preserve">Setiap kriteria dibandingkan secara berpasangan untuk menentukan tingkat kepentingan relatif antara satu dengan lainnya. Perbandingan dilakukan menggunakan skala </w:t>
      </w:r>
      <w:r w:rsidRPr="00E17AB0">
        <w:rPr>
          <w:i/>
          <w:iCs/>
        </w:rPr>
        <w:t>Saaty</w:t>
      </w:r>
      <w:r w:rsidRPr="00BC6B2E">
        <w:t xml:space="preserve"> (1–9), di mana nilai 1 menunjukkan tingkat kepentingan yang sama, sedangkan nilai 9 menunjukkan tingkat kepentingan yang jauh lebih besar.</w:t>
      </w:r>
    </w:p>
    <w:p w14:paraId="3CB8FA53" w14:textId="5C86AB0D" w:rsidR="003A13B6" w:rsidRDefault="003A13B6">
      <w:pPr>
        <w:pStyle w:val="ListParagraph"/>
        <w:numPr>
          <w:ilvl w:val="0"/>
          <w:numId w:val="23"/>
        </w:numPr>
        <w:spacing w:line="360" w:lineRule="auto"/>
      </w:pPr>
      <w:r w:rsidRPr="003A13B6">
        <w:t>Normalisasi Matriks Perbandingan dan Perhitungan Bobot Prioritas</w:t>
      </w:r>
    </w:p>
    <w:p w14:paraId="218C2345" w14:textId="3A44D1B7" w:rsidR="00F04F02" w:rsidRDefault="00F04F02" w:rsidP="00F04F02">
      <w:pPr>
        <w:pStyle w:val="ListParagraph"/>
        <w:spacing w:line="360" w:lineRule="auto"/>
        <w:ind w:left="1284"/>
      </w:pPr>
      <w:r w:rsidRPr="00F04F02">
        <w:lastRenderedPageBreak/>
        <w:t>Nilai hasil perbandingan berpasangan dinormalisasi dengan cara membagi setiap elemen matriks dengan jumlah kolomnya, kemudian menghitung rata-rata baris untuk mendapatkan bobot prioritas tiap kriteria.</w:t>
      </w:r>
    </w:p>
    <w:p w14:paraId="721D931A" w14:textId="12156B25" w:rsidR="003A13B6" w:rsidRDefault="003A13B6">
      <w:pPr>
        <w:pStyle w:val="ListParagraph"/>
        <w:numPr>
          <w:ilvl w:val="0"/>
          <w:numId w:val="23"/>
        </w:numPr>
        <w:spacing w:line="360" w:lineRule="auto"/>
      </w:pPr>
      <w:r w:rsidRPr="003A13B6">
        <w:t>Uji Konsistensi (</w:t>
      </w:r>
      <w:r w:rsidRPr="003A13B6">
        <w:rPr>
          <w:i/>
          <w:iCs/>
        </w:rPr>
        <w:t>Consistency Ratio</w:t>
      </w:r>
      <w:r w:rsidRPr="003A13B6">
        <w:t>)</w:t>
      </w:r>
    </w:p>
    <w:p w14:paraId="6FE3E8ED" w14:textId="618B0210" w:rsidR="00F04F02" w:rsidRDefault="00F04F02" w:rsidP="00F04F02">
      <w:pPr>
        <w:pStyle w:val="ListParagraph"/>
        <w:spacing w:line="360" w:lineRule="auto"/>
        <w:ind w:left="1284"/>
      </w:pPr>
      <w:r w:rsidRPr="00F04F02">
        <w:t>Tahapan ini dilakukan untuk memastikan bahwa perbandingan antar kriteria konsisten. Jika nilai CR ≤ 0,1, maka hasil perbandingan dianggap valid; jika lebih besar, maka perbandingan harus diperbaiki.</w:t>
      </w:r>
    </w:p>
    <w:p w14:paraId="5CA9F207" w14:textId="7C2048B8" w:rsidR="003A13B6" w:rsidRDefault="007E6AD3">
      <w:pPr>
        <w:pStyle w:val="ListParagraph"/>
        <w:numPr>
          <w:ilvl w:val="0"/>
          <w:numId w:val="23"/>
        </w:numPr>
        <w:spacing w:line="360" w:lineRule="auto"/>
      </w:pPr>
      <w:r w:rsidRPr="007E6AD3">
        <w:t>Perhitungan Nilai Akhir Alternatif</w:t>
      </w:r>
    </w:p>
    <w:p w14:paraId="1364F60A" w14:textId="4BD58E16" w:rsidR="006120A2" w:rsidRDefault="006120A2" w:rsidP="006120A2">
      <w:pPr>
        <w:pStyle w:val="ListParagraph"/>
        <w:spacing w:line="360" w:lineRule="auto"/>
        <w:ind w:left="1284"/>
      </w:pPr>
      <w:r w:rsidRPr="006120A2">
        <w:t>Nilai hasil belajar setiap siswa dihitung dengan mengalikan bobot kriteria dengan skor penilaian siswa pada tiap kriteria, kemudian dijumlahkan untuk memperoleh nilai akhir.</w:t>
      </w:r>
    </w:p>
    <w:p w14:paraId="781FAEF6" w14:textId="3B58B9C1" w:rsidR="00E35D55" w:rsidRDefault="00E35D55">
      <w:pPr>
        <w:pStyle w:val="ListParagraph"/>
        <w:numPr>
          <w:ilvl w:val="0"/>
          <w:numId w:val="21"/>
        </w:numPr>
        <w:spacing w:line="360" w:lineRule="auto"/>
        <w:ind w:left="924" w:hanging="357"/>
      </w:pPr>
      <w:r w:rsidRPr="00E35D55">
        <w:t>Metode Pengembangan Aplikasi</w:t>
      </w:r>
    </w:p>
    <w:p w14:paraId="6C087559" w14:textId="26F13F22" w:rsidR="0043133D" w:rsidRDefault="0043133D" w:rsidP="0043133D">
      <w:pPr>
        <w:pStyle w:val="ListParagraph"/>
        <w:spacing w:line="360" w:lineRule="auto"/>
        <w:ind w:left="924"/>
      </w:pPr>
      <w:r w:rsidRPr="0043133D">
        <w:t xml:space="preserve">Dalam pengembangan sistem berbasis </w:t>
      </w:r>
      <w:r w:rsidRPr="0043133D">
        <w:rPr>
          <w:i/>
          <w:iCs/>
        </w:rPr>
        <w:t>web</w:t>
      </w:r>
      <w:r w:rsidRPr="0043133D">
        <w:t xml:space="preserve"> ini, peneliti menggunakan metode </w:t>
      </w:r>
      <w:r w:rsidRPr="0043133D">
        <w:rPr>
          <w:i/>
          <w:iCs/>
        </w:rPr>
        <w:t>Waterfall</w:t>
      </w:r>
      <w:r w:rsidRPr="0043133D">
        <w:t>, yang terdiri atas beberapa tahapan berikut:</w:t>
      </w:r>
    </w:p>
    <w:p w14:paraId="375A1F36" w14:textId="7B6127D1" w:rsidR="00C87FA3" w:rsidRDefault="00C87FA3">
      <w:pPr>
        <w:pStyle w:val="ListParagraph"/>
        <w:numPr>
          <w:ilvl w:val="0"/>
          <w:numId w:val="24"/>
        </w:numPr>
        <w:spacing w:line="360" w:lineRule="auto"/>
      </w:pPr>
      <w:r w:rsidRPr="00C87FA3">
        <w:t>Analisis Kebutuhan Sistem</w:t>
      </w:r>
    </w:p>
    <w:p w14:paraId="62512C56" w14:textId="40747EB4" w:rsidR="00C87FA3" w:rsidRDefault="00C87FA3" w:rsidP="00C87FA3">
      <w:pPr>
        <w:pStyle w:val="ListParagraph"/>
        <w:spacing w:line="360" w:lineRule="auto"/>
        <w:ind w:left="1284"/>
      </w:pPr>
      <w:r w:rsidRPr="00C87FA3">
        <w:t>Tahap ini mencakup pengumpulan data kebutuhan pengguna, identifikasi fitur utama sistem, dan penentuan kriteria penilaian yang akan diterapkan dalam metode AHP.</w:t>
      </w:r>
    </w:p>
    <w:p w14:paraId="08A32B4A" w14:textId="29069876" w:rsidR="00C87FA3" w:rsidRDefault="00C87FA3">
      <w:pPr>
        <w:pStyle w:val="ListParagraph"/>
        <w:numPr>
          <w:ilvl w:val="0"/>
          <w:numId w:val="24"/>
        </w:numPr>
        <w:spacing w:line="360" w:lineRule="auto"/>
      </w:pPr>
      <w:r w:rsidRPr="00C87FA3">
        <w:t>Desain Sistem</w:t>
      </w:r>
    </w:p>
    <w:p w14:paraId="169C5437" w14:textId="2DDCC2A6" w:rsidR="001F33F9" w:rsidRDefault="001F33F9" w:rsidP="001F33F9">
      <w:pPr>
        <w:pStyle w:val="ListParagraph"/>
        <w:spacing w:line="360" w:lineRule="auto"/>
        <w:ind w:left="1284"/>
      </w:pPr>
      <w:r w:rsidRPr="001F33F9">
        <w:t>Proses desain meliputi pembuatan diagram UML (</w:t>
      </w:r>
      <w:r w:rsidRPr="00CF1183">
        <w:rPr>
          <w:i/>
          <w:iCs/>
        </w:rPr>
        <w:t>use case</w:t>
      </w:r>
      <w:r w:rsidRPr="001F33F9">
        <w:t xml:space="preserve">, </w:t>
      </w:r>
      <w:r w:rsidRPr="00CF1183">
        <w:rPr>
          <w:i/>
          <w:iCs/>
        </w:rPr>
        <w:t>activity</w:t>
      </w:r>
      <w:r w:rsidRPr="001F33F9">
        <w:t xml:space="preserve">, dan </w:t>
      </w:r>
      <w:r w:rsidRPr="00582A0B">
        <w:rPr>
          <w:i/>
          <w:iCs/>
        </w:rPr>
        <w:t>class</w:t>
      </w:r>
      <w:r w:rsidRPr="001F33F9">
        <w:t xml:space="preserve"> diagram), rancangan basis data, serta desain antarmuka pengguna (UI) yang interaktif dan mudah digunakan oleh guru.</w:t>
      </w:r>
    </w:p>
    <w:p w14:paraId="7F6A34E7" w14:textId="32DF3763" w:rsidR="00C87FA3" w:rsidRDefault="00C87FA3">
      <w:pPr>
        <w:pStyle w:val="ListParagraph"/>
        <w:numPr>
          <w:ilvl w:val="0"/>
          <w:numId w:val="24"/>
        </w:numPr>
        <w:spacing w:line="360" w:lineRule="auto"/>
      </w:pPr>
      <w:r w:rsidRPr="00C87FA3">
        <w:t>Pembuatan dan Implementasi Program</w:t>
      </w:r>
    </w:p>
    <w:p w14:paraId="3F4F34E5" w14:textId="4BDC9A2A" w:rsidR="00D436D1" w:rsidRDefault="00D436D1" w:rsidP="00D436D1">
      <w:pPr>
        <w:pStyle w:val="ListParagraph"/>
        <w:spacing w:line="360" w:lineRule="auto"/>
        <w:ind w:left="1284"/>
      </w:pPr>
      <w:r w:rsidRPr="00D436D1">
        <w:t xml:space="preserve">Aplikasi dikembangkan menggunakan bahasa pemrograman PHP, dengan tampilan antarmuka berbasis </w:t>
      </w:r>
      <w:r w:rsidRPr="003666BD">
        <w:rPr>
          <w:i/>
          <w:iCs/>
        </w:rPr>
        <w:t>Bootstrap</w:t>
      </w:r>
      <w:r w:rsidRPr="00D436D1">
        <w:t xml:space="preserve"> agar responsif. Pada tahap ini juga dilakukan penerapan logika metode AHP sesuai perancangan yang telah dibuat.</w:t>
      </w:r>
    </w:p>
    <w:p w14:paraId="2C2BB386" w14:textId="0FADA5F7" w:rsidR="00C87FA3" w:rsidRDefault="00C87FA3">
      <w:pPr>
        <w:pStyle w:val="ListParagraph"/>
        <w:numPr>
          <w:ilvl w:val="0"/>
          <w:numId w:val="24"/>
        </w:numPr>
        <w:spacing w:line="360" w:lineRule="auto"/>
      </w:pPr>
      <w:r w:rsidRPr="00C87FA3">
        <w:t>Pengujian Sistem</w:t>
      </w:r>
    </w:p>
    <w:p w14:paraId="62C2F649" w14:textId="1008970F" w:rsidR="009A07AF" w:rsidRDefault="009A07AF" w:rsidP="009A07AF">
      <w:pPr>
        <w:pStyle w:val="ListParagraph"/>
        <w:spacing w:line="360" w:lineRule="auto"/>
        <w:ind w:left="1284"/>
      </w:pPr>
      <w:r w:rsidRPr="009A07AF">
        <w:t>Pengujian dilakukan untuk memastikan setiap fitur berfungsi dengan baik. Proses pengujian mencakup ketepatan hasil perhitungan, serta pengujian fungsionalitas antarmuka pengguna.</w:t>
      </w:r>
    </w:p>
    <w:p w14:paraId="3706DAAA" w14:textId="526E5388" w:rsidR="00C87FA3" w:rsidRDefault="00C87FA3">
      <w:pPr>
        <w:pStyle w:val="ListParagraph"/>
        <w:numPr>
          <w:ilvl w:val="0"/>
          <w:numId w:val="24"/>
        </w:numPr>
        <w:spacing w:line="360" w:lineRule="auto"/>
      </w:pPr>
      <w:r w:rsidRPr="00C87FA3">
        <w:lastRenderedPageBreak/>
        <w:t>Evaluasi dan Penerapan Sistem</w:t>
      </w:r>
    </w:p>
    <w:p w14:paraId="552B2B04" w14:textId="2F016737" w:rsidR="00D36DD4" w:rsidRPr="0036505F" w:rsidRDefault="00D36DD4" w:rsidP="00D36DD4">
      <w:pPr>
        <w:pStyle w:val="ListParagraph"/>
        <w:spacing w:line="360" w:lineRule="auto"/>
        <w:ind w:left="1284"/>
      </w:pPr>
      <w:r w:rsidRPr="00D36DD4">
        <w:t>Setelah sistem lulus tahap pengujian, dilakukan penerapan di lingkungan sekolah. Guru dan kepala sekolah diberikan kesempatan untuk menggunakan sistem, memberikan umpan balik, serta menilai kemudahan dan keakuratan sistem dalam proses penilaian hasil belajar siswa.</w:t>
      </w:r>
    </w:p>
    <w:p w14:paraId="35CF8CB8" w14:textId="77777777" w:rsidR="004A52DE" w:rsidRPr="00B278C2" w:rsidRDefault="004A52DE" w:rsidP="00B278C2">
      <w:pPr>
        <w:spacing w:line="480" w:lineRule="auto"/>
      </w:pPr>
    </w:p>
    <w:p w14:paraId="3CA48D40" w14:textId="661234C3" w:rsidR="00A86CE3" w:rsidRDefault="00A86CE3">
      <w:pPr>
        <w:pStyle w:val="Heading2"/>
        <w:numPr>
          <w:ilvl w:val="1"/>
          <w:numId w:val="20"/>
        </w:numPr>
        <w:spacing w:line="480" w:lineRule="auto"/>
        <w:ind w:left="567" w:hanging="567"/>
      </w:pPr>
      <w:bookmarkStart w:id="49" w:name="_Toc145754005"/>
      <w:bookmarkStart w:id="50" w:name="_Toc177131190"/>
      <w:bookmarkStart w:id="51" w:name="_Toc211679434"/>
      <w:r w:rsidRPr="003D1935">
        <w:t>Sistematika Penulisan</w:t>
      </w:r>
      <w:bookmarkEnd w:id="49"/>
      <w:bookmarkEnd w:id="50"/>
      <w:bookmarkEnd w:id="51"/>
    </w:p>
    <w:p w14:paraId="17FA6703" w14:textId="77777777" w:rsidR="00015A28" w:rsidRDefault="00015A28" w:rsidP="004A52DE">
      <w:pPr>
        <w:spacing w:line="360" w:lineRule="auto"/>
        <w:ind w:firstLine="567"/>
        <w:rPr>
          <w:color w:val="auto"/>
        </w:rPr>
      </w:pPr>
      <w:r>
        <w:t>Dalam penyusunan skripsi ini, penulisan disusun secara sistematis ke dalam lima bab, di mana setiap bab terdiri atas beberapa subbab yang saling berkaitan. Adapun sistematika penulisan skripsi ini adalah sebagai berikut:</w:t>
      </w:r>
    </w:p>
    <w:p w14:paraId="043CFA20" w14:textId="77777777" w:rsidR="00075CE7" w:rsidRDefault="00015A28" w:rsidP="004A52DE">
      <w:pPr>
        <w:spacing w:line="360" w:lineRule="auto"/>
      </w:pPr>
      <w:r>
        <w:rPr>
          <w:rStyle w:val="Strong"/>
        </w:rPr>
        <w:t>BAB I PENDAHULUAN</w:t>
      </w:r>
    </w:p>
    <w:p w14:paraId="7C4E9AB4" w14:textId="3FD5B2E6" w:rsidR="00015A28" w:rsidRDefault="00015A28" w:rsidP="004A52DE">
      <w:pPr>
        <w:spacing w:line="360" w:lineRule="auto"/>
        <w:ind w:firstLine="567"/>
      </w:pPr>
      <w:r>
        <w:t>Bab ini menjelaskan mengenai latar belakang masalah, identifikasi masalah, rumusan masalah, batasan penelitian, tujuan penelitian, manfaat penelitian, metode penelitian yang digunakan, serta sistematika penulisan skripsi secara keseluruhan.</w:t>
      </w:r>
    </w:p>
    <w:p w14:paraId="47F2B920" w14:textId="77777777" w:rsidR="00075CE7" w:rsidRDefault="00015A28" w:rsidP="004A52DE">
      <w:pPr>
        <w:spacing w:line="360" w:lineRule="auto"/>
      </w:pPr>
      <w:r>
        <w:rPr>
          <w:rStyle w:val="Strong"/>
        </w:rPr>
        <w:t>BAB II LANDASAN TEORI</w:t>
      </w:r>
    </w:p>
    <w:p w14:paraId="6E91E991" w14:textId="65FD7808" w:rsidR="00015A28" w:rsidRDefault="00015A28" w:rsidP="004A52DE">
      <w:pPr>
        <w:spacing w:line="360" w:lineRule="auto"/>
        <w:ind w:firstLine="567"/>
      </w:pPr>
      <w:r>
        <w:t xml:space="preserve">Bab ini berisi uraian teori-teori yang mendukung penelitian, termasuk konsep dasar mengenai metode </w:t>
      </w:r>
      <w:r w:rsidRPr="0098243F">
        <w:rPr>
          <w:rStyle w:val="Strong"/>
          <w:b w:val="0"/>
          <w:bCs w:val="0"/>
          <w:i/>
          <w:iCs/>
        </w:rPr>
        <w:t>Analytical Hierarchy Process</w:t>
      </w:r>
      <w:r>
        <w:rPr>
          <w:rStyle w:val="Strong"/>
        </w:rPr>
        <w:t xml:space="preserve"> </w:t>
      </w:r>
      <w:r w:rsidRPr="0098243F">
        <w:rPr>
          <w:rStyle w:val="Strong"/>
          <w:b w:val="0"/>
          <w:bCs w:val="0"/>
        </w:rPr>
        <w:t>(AHP)</w:t>
      </w:r>
      <w:r w:rsidRPr="0098243F">
        <w:t>,</w:t>
      </w:r>
      <w:r>
        <w:t xml:space="preserve"> sistem penilaian hasil belajar siswa, serta teknologi yang digunakan dalam pengembangan sistem berbasis </w:t>
      </w:r>
      <w:r w:rsidRPr="0098243F">
        <w:rPr>
          <w:i/>
          <w:iCs/>
        </w:rPr>
        <w:t>web</w:t>
      </w:r>
      <w:r>
        <w:t>.</w:t>
      </w:r>
    </w:p>
    <w:p w14:paraId="0D21E27D" w14:textId="77777777" w:rsidR="00075CE7" w:rsidRDefault="00015A28" w:rsidP="004A52DE">
      <w:pPr>
        <w:spacing w:line="360" w:lineRule="auto"/>
      </w:pPr>
      <w:r>
        <w:rPr>
          <w:rStyle w:val="Strong"/>
        </w:rPr>
        <w:t>BAB III ANALISIS DAN PERANCANGAN SISTEM</w:t>
      </w:r>
    </w:p>
    <w:p w14:paraId="6EBA5B61" w14:textId="474A6C19" w:rsidR="00015A28" w:rsidRDefault="00015A28" w:rsidP="004A52DE">
      <w:pPr>
        <w:spacing w:line="360" w:lineRule="auto"/>
        <w:ind w:firstLine="567"/>
      </w:pPr>
      <w:r>
        <w:t xml:space="preserve">Bab ini membahas mengenai analisis kebutuhan sistem, rancangan basis data, alur proses sistem, serta desain antarmuka dari aplikasi penilaian hasil belajar siswa berbasis </w:t>
      </w:r>
      <w:r w:rsidRPr="00312BF0">
        <w:rPr>
          <w:i/>
          <w:iCs/>
        </w:rPr>
        <w:t>web</w:t>
      </w:r>
      <w:r>
        <w:t xml:space="preserve"> dengan menggunakan metode AHP.</w:t>
      </w:r>
    </w:p>
    <w:p w14:paraId="69A778E8" w14:textId="77777777" w:rsidR="00075CE7" w:rsidRDefault="00015A28" w:rsidP="004A52DE">
      <w:pPr>
        <w:spacing w:line="360" w:lineRule="auto"/>
      </w:pPr>
      <w:r>
        <w:rPr>
          <w:rStyle w:val="Strong"/>
        </w:rPr>
        <w:t>BAB IV IMPLEMENTASI DAN PENGUJIAN SISTEM</w:t>
      </w:r>
    </w:p>
    <w:p w14:paraId="7E50943E" w14:textId="0F73D462" w:rsidR="00015A28" w:rsidRDefault="00015A28" w:rsidP="004A52DE">
      <w:pPr>
        <w:spacing w:line="360" w:lineRule="auto"/>
        <w:ind w:firstLine="567"/>
      </w:pPr>
      <w:r>
        <w:t>Bab ini memaparkan hasil implementasi dari perancangan sistem yang telah dilakukan pada bab sebelumnya, serta menjelaskan proses pengujian untuk memastikan sistem berjalan dengan baik dan sesuai dengan tujuan penelitian.</w:t>
      </w:r>
    </w:p>
    <w:p w14:paraId="25686F40" w14:textId="77777777" w:rsidR="00075CE7" w:rsidRDefault="00015A28" w:rsidP="004A52DE">
      <w:pPr>
        <w:spacing w:line="360" w:lineRule="auto"/>
      </w:pPr>
      <w:r>
        <w:rPr>
          <w:rStyle w:val="Strong"/>
        </w:rPr>
        <w:t>BAB V PENUTUP</w:t>
      </w:r>
    </w:p>
    <w:p w14:paraId="74540009" w14:textId="32C0B18E" w:rsidR="00015A28" w:rsidRDefault="00015A28" w:rsidP="004A52DE">
      <w:pPr>
        <w:spacing w:line="360" w:lineRule="auto"/>
        <w:ind w:firstLine="567"/>
      </w:pPr>
      <w:r>
        <w:t>Bab terakhir berisi kesimpulan dari hasil penelitian yang telah dilakukan serta saran-saran untuk pengembangan sistem di masa yang akan datang.</w:t>
      </w:r>
    </w:p>
    <w:p w14:paraId="4D65D694" w14:textId="4AF78160" w:rsidR="003D27E3" w:rsidRPr="00277545" w:rsidRDefault="003D27E3" w:rsidP="00B278C2">
      <w:pPr>
        <w:spacing w:line="360" w:lineRule="auto"/>
        <w:ind w:right="57"/>
        <w:sectPr w:rsidR="003D27E3" w:rsidRPr="00277545" w:rsidSect="00A202F0">
          <w:headerReference w:type="default" r:id="rId12"/>
          <w:footerReference w:type="default" r:id="rId13"/>
          <w:footerReference w:type="first" r:id="rId14"/>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2F35BE">
      <w:pPr>
        <w:pStyle w:val="Heading1"/>
        <w:spacing w:line="360" w:lineRule="auto"/>
      </w:pPr>
      <w:bookmarkStart w:id="52" w:name="_Toc177131191"/>
      <w:bookmarkStart w:id="53" w:name="_Toc211679435"/>
      <w:r w:rsidRPr="003D1935">
        <w:lastRenderedPageBreak/>
        <w:t>BAB II</w:t>
      </w:r>
      <w:r w:rsidRPr="003D1935">
        <w:br/>
        <w:t>LANDASAN TEORI</w:t>
      </w:r>
      <w:bookmarkEnd w:id="52"/>
      <w:bookmarkEnd w:id="53"/>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54" w:name="_Toc147244707"/>
      <w:bookmarkStart w:id="55" w:name="_Toc147244738"/>
      <w:bookmarkStart w:id="56" w:name="_Toc147247235"/>
      <w:bookmarkStart w:id="57" w:name="_Toc148636249"/>
      <w:bookmarkStart w:id="58" w:name="_Toc148636293"/>
      <w:bookmarkStart w:id="59" w:name="_Toc148682864"/>
      <w:bookmarkStart w:id="60" w:name="_Toc148783019"/>
      <w:bookmarkStart w:id="61" w:name="_Toc148783073"/>
      <w:bookmarkStart w:id="62" w:name="_Toc166177665"/>
      <w:bookmarkStart w:id="63" w:name="_Toc166666857"/>
      <w:bookmarkStart w:id="64" w:name="_Toc169265181"/>
      <w:bookmarkStart w:id="65" w:name="_Toc170379380"/>
      <w:bookmarkStart w:id="66" w:name="_Toc170379637"/>
      <w:bookmarkStart w:id="67" w:name="_Toc170379984"/>
      <w:bookmarkStart w:id="68" w:name="_Toc171232851"/>
      <w:bookmarkStart w:id="69" w:name="_Toc172900053"/>
      <w:bookmarkStart w:id="70" w:name="_Toc174362674"/>
      <w:bookmarkStart w:id="71" w:name="_Toc174362907"/>
      <w:bookmarkStart w:id="72" w:name="_Toc174932677"/>
      <w:bookmarkStart w:id="73" w:name="_Toc174933570"/>
      <w:bookmarkStart w:id="74" w:name="_Toc174933695"/>
      <w:bookmarkStart w:id="75" w:name="_Toc174933820"/>
      <w:bookmarkStart w:id="76" w:name="_Toc174933946"/>
      <w:bookmarkStart w:id="77" w:name="_Toc174934072"/>
      <w:bookmarkStart w:id="78" w:name="_Toc177131192"/>
      <w:bookmarkStart w:id="79" w:name="_Toc207663038"/>
      <w:bookmarkStart w:id="80" w:name="_Toc209354004"/>
      <w:bookmarkStart w:id="81" w:name="_Toc209354081"/>
      <w:bookmarkStart w:id="82" w:name="_Toc210913948"/>
      <w:bookmarkStart w:id="83" w:name="_Toc21167943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6F947E0" w14:textId="77777777" w:rsidR="005302F3" w:rsidRDefault="00AD0493" w:rsidP="00D21344">
      <w:pPr>
        <w:pStyle w:val="Heading2"/>
        <w:numPr>
          <w:ilvl w:val="1"/>
          <w:numId w:val="3"/>
        </w:numPr>
        <w:spacing w:line="480" w:lineRule="auto"/>
        <w:ind w:left="567" w:hanging="567"/>
      </w:pPr>
      <w:bookmarkStart w:id="84" w:name="_Toc177131193"/>
      <w:bookmarkStart w:id="85" w:name="_Toc211679437"/>
      <w:r w:rsidRPr="003D1935">
        <w:t>Penelitian yang Relevan</w:t>
      </w:r>
      <w:bookmarkEnd w:id="84"/>
      <w:bookmarkEnd w:id="85"/>
    </w:p>
    <w:p w14:paraId="6D11BF38" w14:textId="19D5070A" w:rsidR="00574460" w:rsidRDefault="00B82E45" w:rsidP="00A612C7">
      <w:pPr>
        <w:spacing w:line="360" w:lineRule="auto"/>
        <w:ind w:firstLine="567"/>
      </w:pPr>
      <w:r w:rsidRPr="00B82E45">
        <w:t xml:space="preserve">Dalam </w:t>
      </w:r>
      <w:r w:rsidR="00A523CC">
        <w:t xml:space="preserve">bab </w:t>
      </w:r>
      <w:r w:rsidRPr="00B82E45">
        <w:t>ini, penulis memperoleh referensi dari sejumlah penelitian sebelumnya yang memiliki hubungan dengan permasalahan yang dibahas. Adapun beberapa penelitian terdahulu yang dijadikan acuan dalam skripsi ini adalah sebagai berikut:</w:t>
      </w:r>
    </w:p>
    <w:p w14:paraId="5391FA53" w14:textId="50630902" w:rsidR="00A612C7" w:rsidRDefault="00A612C7" w:rsidP="00A612C7">
      <w:pPr>
        <w:spacing w:line="360" w:lineRule="auto"/>
        <w:ind w:firstLine="567"/>
        <w:rPr>
          <w:color w:val="000000"/>
        </w:rPr>
      </w:pPr>
      <w:r>
        <w:t>Penilitan pertama adalah penelitian yang dilakukan oleh</w:t>
      </w:r>
      <w:r w:rsidR="0033144A">
        <w:t xml:space="preserve"> </w:t>
      </w:r>
      <w:sdt>
        <w:sdtPr>
          <w:rPr>
            <w:color w:val="000000"/>
          </w:rPr>
          <w:tag w:val="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
          <w:id w:val="-885407902"/>
          <w:placeholder>
            <w:docPart w:val="DefaultPlaceholder_-1854013440"/>
          </w:placeholder>
        </w:sdtPr>
        <w:sdtContent>
          <w:r w:rsidR="000B1C4C" w:rsidRPr="000B1C4C">
            <w:rPr>
              <w:color w:val="000000"/>
            </w:rPr>
            <w:t>(Hendrian dkk., 2024)</w:t>
          </w:r>
        </w:sdtContent>
      </w:sdt>
      <w:r w:rsidR="0033144A">
        <w:rPr>
          <w:color w:val="000000"/>
        </w:rPr>
        <w:t xml:space="preserve"> yang berjudul “</w:t>
      </w:r>
      <w:r w:rsidR="00725AA5" w:rsidRPr="00725AA5">
        <w:rPr>
          <w:color w:val="000000"/>
        </w:rPr>
        <w:t xml:space="preserve">Implementasi Metode </w:t>
      </w:r>
      <w:r w:rsidR="00725AA5" w:rsidRPr="008C4CD3">
        <w:rPr>
          <w:i/>
          <w:iCs/>
          <w:color w:val="000000"/>
        </w:rPr>
        <w:t>Analitycal Hierarchy Process</w:t>
      </w:r>
      <w:r w:rsidR="00725AA5" w:rsidRPr="00725AA5">
        <w:rPr>
          <w:color w:val="000000"/>
        </w:rPr>
        <w:t xml:space="preserve"> (AHP) Pada Sistem Pendukung Keputusan Penilaian Kinerja Guru SD Negeri Taruna Karya IV Bandung</w:t>
      </w:r>
      <w:r w:rsidR="0033144A">
        <w:rPr>
          <w:color w:val="000000"/>
        </w:rPr>
        <w:t>”</w:t>
      </w:r>
      <w:r w:rsidR="002836D7">
        <w:rPr>
          <w:color w:val="000000"/>
        </w:rPr>
        <w:t>.</w:t>
      </w:r>
      <w:r w:rsidR="00040808">
        <w:rPr>
          <w:color w:val="000000"/>
        </w:rPr>
        <w:t xml:space="preserve"> </w:t>
      </w:r>
      <w:r w:rsidR="00040808" w:rsidRPr="00040808">
        <w:rPr>
          <w:color w:val="000000"/>
        </w:rPr>
        <w:t xml:space="preserve">Penelitian ini bertujuan untuk membantu pihak sekolah dalam menilai kinerja guru secara objektif menggunakan metode AHP. Proses penilaian dilakukan berdasarkan beberapa kriteria seperti kedisiplinan, kompetensi pedagogik, dan tanggung jawab. Hasil penelitian menunjukkan bahwa sistem berbasis </w:t>
      </w:r>
      <w:r w:rsidR="00040808" w:rsidRPr="00F55079">
        <w:rPr>
          <w:i/>
          <w:iCs/>
          <w:color w:val="000000"/>
        </w:rPr>
        <w:t>web</w:t>
      </w:r>
      <w:r w:rsidR="00040808" w:rsidRPr="00040808">
        <w:rPr>
          <w:color w:val="000000"/>
        </w:rPr>
        <w:t xml:space="preserve"> yang dibangun mampu menghasilkan keputusan yang lebih cepat dan transparan dibanding metode manual. Namun, penelitian ini belum menambahkan fitur laporan visualisasi data dan hanya berfokus pada lingkungan sekolah dasar.</w:t>
      </w:r>
    </w:p>
    <w:p w14:paraId="1AD75448" w14:textId="196A96F9" w:rsidR="002836D7" w:rsidRDefault="002836D7" w:rsidP="00A612C7">
      <w:pPr>
        <w:spacing w:line="360" w:lineRule="auto"/>
        <w:ind w:firstLine="567"/>
        <w:rPr>
          <w:color w:val="000000"/>
        </w:rPr>
      </w:pPr>
      <w:r>
        <w:rPr>
          <w:color w:val="000000"/>
        </w:rPr>
        <w:t xml:space="preserve">Kemudian, penelitian kedua adalah penelitian yang ditulis oleh </w:t>
      </w:r>
      <w:sdt>
        <w:sdtPr>
          <w:rPr>
            <w:color w:val="000000"/>
          </w:rPr>
          <w:tag w:val="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
          <w:id w:val="481427151"/>
          <w:placeholder>
            <w:docPart w:val="DefaultPlaceholder_-1854013440"/>
          </w:placeholder>
        </w:sdtPr>
        <w:sdtContent>
          <w:r w:rsidR="000B1C4C" w:rsidRPr="000B1C4C">
            <w:rPr>
              <w:rFonts w:eastAsia="Times New Roman"/>
              <w:color w:val="000000"/>
            </w:rPr>
            <w:t>(Handrianto &amp; Styani, 2020)</w:t>
          </w:r>
        </w:sdtContent>
      </w:sdt>
      <w:r>
        <w:rPr>
          <w:color w:val="000000"/>
        </w:rPr>
        <w:t xml:space="preserve"> yang berjudul “</w:t>
      </w:r>
      <w:r w:rsidRPr="002836D7">
        <w:rPr>
          <w:color w:val="000000"/>
        </w:rPr>
        <w:t xml:space="preserve">Penerapan Metode </w:t>
      </w:r>
      <w:r w:rsidRPr="00F55079">
        <w:rPr>
          <w:i/>
          <w:iCs/>
          <w:color w:val="000000"/>
        </w:rPr>
        <w:t xml:space="preserve">Analytical Hierarchy Process </w:t>
      </w:r>
      <w:r w:rsidRPr="002836D7">
        <w:rPr>
          <w:color w:val="000000"/>
        </w:rPr>
        <w:t>(AHP) Untuk Pemilihan Metode Pembelajaran</w:t>
      </w:r>
      <w:r>
        <w:rPr>
          <w:color w:val="000000"/>
        </w:rPr>
        <w:t>”</w:t>
      </w:r>
      <w:r w:rsidR="00BE1E44">
        <w:rPr>
          <w:color w:val="000000"/>
        </w:rPr>
        <w:t>.</w:t>
      </w:r>
      <w:r w:rsidR="00145DF6">
        <w:rPr>
          <w:color w:val="000000"/>
        </w:rPr>
        <w:t xml:space="preserve"> </w:t>
      </w:r>
      <w:r w:rsidR="00145DF6" w:rsidRPr="00145DF6">
        <w:rPr>
          <w:color w:val="000000"/>
        </w:rPr>
        <w:t>Tujuan penelitian ini adalah untuk menentukan metode pembelajaran paling efektif berdasarkan kriteria tertentu seperti efektivitas, efisiensi waktu, dan keterlibatan siswa. Hasil penelitian menunjukkan bahwa AHP membantu menentukan pilihan metode yang paling sesuai untuk diterapkan di kelas. Kelemahannya, penelitian ini belum mengimplementasikan sistem secara digital dan masih terbatas pada tahap konseptual analisis.</w:t>
      </w:r>
    </w:p>
    <w:p w14:paraId="5F0E57CC" w14:textId="5F7B58FF" w:rsidR="00BE1E44" w:rsidRDefault="00BE1E44" w:rsidP="00A612C7">
      <w:pPr>
        <w:spacing w:line="360" w:lineRule="auto"/>
        <w:ind w:firstLine="567"/>
        <w:rPr>
          <w:color w:val="000000"/>
        </w:rPr>
      </w:pPr>
      <w:r>
        <w:t xml:space="preserve">Penelitian ketiga adalah penelitian yang ditulis oleh </w:t>
      </w:r>
      <w:sdt>
        <w:sdtPr>
          <w:rPr>
            <w:color w:val="000000"/>
          </w:rPr>
          <w:tag w:val="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
          <w:id w:val="-1993636127"/>
          <w:placeholder>
            <w:docPart w:val="DefaultPlaceholder_-1854013440"/>
          </w:placeholder>
        </w:sdtPr>
        <w:sdtContent>
          <w:r w:rsidR="000B1C4C" w:rsidRPr="000B1C4C">
            <w:rPr>
              <w:color w:val="000000"/>
            </w:rPr>
            <w:t>(herdianto dkk., 2022)</w:t>
          </w:r>
        </w:sdtContent>
      </w:sdt>
      <w:r w:rsidR="008D798A">
        <w:rPr>
          <w:color w:val="000000"/>
        </w:rPr>
        <w:t xml:space="preserve"> yang berjudul “</w:t>
      </w:r>
      <w:r w:rsidR="008D798A" w:rsidRPr="008D798A">
        <w:rPr>
          <w:color w:val="000000"/>
        </w:rPr>
        <w:t>Sistem Pendukung Keputusan Penentuan Siswa Berprestasi Dengan Menggunakan AHP (Studi Kasus : SMA Negeri 1 Bandar Lampung)</w:t>
      </w:r>
      <w:r w:rsidR="008D798A">
        <w:rPr>
          <w:color w:val="000000"/>
        </w:rPr>
        <w:t>”</w:t>
      </w:r>
      <w:r w:rsidR="00ED5A46">
        <w:rPr>
          <w:color w:val="000000"/>
        </w:rPr>
        <w:t>.</w:t>
      </w:r>
      <w:r w:rsidR="00B66DF1">
        <w:rPr>
          <w:color w:val="000000"/>
        </w:rPr>
        <w:t xml:space="preserve"> </w:t>
      </w:r>
      <w:r w:rsidR="00B66DF1" w:rsidRPr="00B66DF1">
        <w:rPr>
          <w:color w:val="000000"/>
        </w:rPr>
        <w:t xml:space="preserve">Penelitian </w:t>
      </w:r>
      <w:r w:rsidR="00B66DF1" w:rsidRPr="00B66DF1">
        <w:rPr>
          <w:color w:val="000000"/>
        </w:rPr>
        <w:lastRenderedPageBreak/>
        <w:t xml:space="preserve">ini mengembangkan aplikasi berbasis </w:t>
      </w:r>
      <w:r w:rsidR="00B66DF1" w:rsidRPr="007E7D72">
        <w:rPr>
          <w:i/>
          <w:iCs/>
          <w:color w:val="000000"/>
        </w:rPr>
        <w:t>web</w:t>
      </w:r>
      <w:r w:rsidR="00B66DF1" w:rsidRPr="00B66DF1">
        <w:rPr>
          <w:color w:val="000000"/>
        </w:rPr>
        <w:t xml:space="preserve"> untuk menilai siswa berprestasi menggunakan AHP berdasarkan beberapa kriteria seperti nilai akademik, kedisiplinan, dan keaktifan. Hasilnya, sistem ini mampu menghasilkan ranking siswa yang lebih akurat dan adil. Kelemahannya terletak pada keterbatasan jumlah data uji dan belum adanya fitur ekspor laporan otomatis.</w:t>
      </w:r>
    </w:p>
    <w:p w14:paraId="06EEEE49" w14:textId="56DB93C0" w:rsidR="003E268C" w:rsidRDefault="003E268C" w:rsidP="00A612C7">
      <w:pPr>
        <w:spacing w:line="360" w:lineRule="auto"/>
        <w:ind w:firstLine="567"/>
        <w:rPr>
          <w:color w:val="000000"/>
        </w:rPr>
      </w:pPr>
      <w:r>
        <w:rPr>
          <w:color w:val="000000"/>
        </w:rPr>
        <w:t xml:space="preserve">Penelitian keempat adalah penelitian yang dilakukan oleh </w:t>
      </w:r>
      <w:sdt>
        <w:sdtPr>
          <w:rPr>
            <w:color w:val="000000"/>
          </w:rPr>
          <w:tag w:val="MENDELEY_CITATION_v3_eyJjaXRhdGlvbklEIjoiTUVOREVMRVlfQ0lUQVRJT05fMTRkMDRlNmQtYWYzMy00ZTMzLThkMzgtZjRhYzdjYjdhYTMzIiwicHJvcGVydGllcyI6eyJub3RlSW5kZXgiOjB9LCJpc0VkaXRlZCI6ZmFsc2UsIm1hbnVhbE92ZXJyaWRlIjp7ImlzTWFudWFsbHlPdmVycmlkZGVuIjpmYWxzZSwiY2l0ZXByb2NUZXh0IjoiKFMuI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
          <w:id w:val="-1517691784"/>
          <w:placeholder>
            <w:docPart w:val="DefaultPlaceholder_-1854013440"/>
          </w:placeholder>
        </w:sdtPr>
        <w:sdtContent>
          <w:r w:rsidR="000B1C4C" w:rsidRPr="000B1C4C">
            <w:rPr>
              <w:rFonts w:eastAsia="Times New Roman"/>
              <w:color w:val="000000"/>
            </w:rPr>
            <w:t>(S. Setiawan &amp; Syaputra, 2022)</w:t>
          </w:r>
        </w:sdtContent>
      </w:sdt>
      <w:r w:rsidR="0058700C">
        <w:rPr>
          <w:color w:val="000000"/>
        </w:rPr>
        <w:t xml:space="preserve"> yang berjudul “</w:t>
      </w:r>
      <w:r w:rsidR="00AA3970" w:rsidRPr="00AA3970">
        <w:rPr>
          <w:color w:val="000000"/>
        </w:rPr>
        <w:t xml:space="preserve">PENERAPAN </w:t>
      </w:r>
      <w:r w:rsidR="00AA3970" w:rsidRPr="007E7D72">
        <w:rPr>
          <w:i/>
          <w:iCs/>
          <w:color w:val="000000"/>
        </w:rPr>
        <w:t>ANALYTICAL HIERARCHY PROCESS</w:t>
      </w:r>
      <w:r w:rsidR="00AA3970" w:rsidRPr="00AA3970">
        <w:rPr>
          <w:color w:val="000000"/>
        </w:rPr>
        <w:t xml:space="preserve"> (AHP) DALAM MENENTUKAN CALON PENERIMA BEASISWA PIP</w:t>
      </w:r>
      <w:r w:rsidR="0058700C">
        <w:rPr>
          <w:color w:val="000000"/>
        </w:rPr>
        <w:t>”</w:t>
      </w:r>
      <w:r w:rsidR="007B4C72">
        <w:rPr>
          <w:color w:val="000000"/>
        </w:rPr>
        <w:t>.</w:t>
      </w:r>
      <w:r w:rsidR="000E1DC9">
        <w:rPr>
          <w:color w:val="000000"/>
        </w:rPr>
        <w:t xml:space="preserve"> </w:t>
      </w:r>
      <w:r w:rsidR="000E1DC9" w:rsidRPr="000E1DC9">
        <w:rPr>
          <w:color w:val="000000"/>
        </w:rPr>
        <w:t>Tujuan penelitian ini adalah untuk membantu pihak sekolah dalam menentukan calon penerima beasiswa dengan mempertimbangkan kriteria seperti kondisi ekonomi, prestasi akademik, dan keaktifan organisasi. Sistem yang dibangun berhasil mengurangi subjektivitas dalam pengambilan keputusan. Namun, penelitian ini masih memiliki keterbatasan dalam hal uji validitas data dan cakupan wilayah implementasi.</w:t>
      </w:r>
    </w:p>
    <w:p w14:paraId="7D757DC8" w14:textId="1BEC57D8" w:rsidR="000E1DC9" w:rsidRPr="000E1DC9" w:rsidRDefault="004300C8" w:rsidP="000E1DC9">
      <w:pPr>
        <w:spacing w:line="360" w:lineRule="auto"/>
        <w:ind w:firstLine="567"/>
        <w:rPr>
          <w:color w:val="000000"/>
        </w:rPr>
      </w:pPr>
      <w:r>
        <w:rPr>
          <w:color w:val="000000"/>
        </w:rPr>
        <w:t xml:space="preserve">Penelitian kelima adalah penelitian yang ditulis oleh </w:t>
      </w:r>
      <w:sdt>
        <w:sdtPr>
          <w:rPr>
            <w:color w:val="000000"/>
          </w:rPr>
          <w:tag w:val="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
          <w:id w:val="-560554651"/>
          <w:placeholder>
            <w:docPart w:val="DefaultPlaceholder_-1854013440"/>
          </w:placeholder>
        </w:sdtPr>
        <w:sdtContent>
          <w:r w:rsidR="000B1C4C" w:rsidRPr="000B1C4C">
            <w:rPr>
              <w:color w:val="000000"/>
            </w:rPr>
            <w:t>(Widiantari dkk., 2023)</w:t>
          </w:r>
        </w:sdtContent>
      </w:sdt>
      <w:r w:rsidR="008B3D86">
        <w:rPr>
          <w:color w:val="000000"/>
        </w:rPr>
        <w:t xml:space="preserve"> yang berjudul “</w:t>
      </w:r>
      <w:r w:rsidR="008B3D86" w:rsidRPr="008B3D86">
        <w:rPr>
          <w:color w:val="000000"/>
        </w:rPr>
        <w:t xml:space="preserve">SISTEM PENDUKUNG KEPUTUSAN PENILAIAN KINERJA GURU SDN 5 YEHEMBANG KAUH DENGAN MENGGUNAKAN METODE </w:t>
      </w:r>
      <w:r w:rsidR="008B3D86" w:rsidRPr="006575B3">
        <w:rPr>
          <w:i/>
          <w:iCs/>
          <w:color w:val="000000"/>
        </w:rPr>
        <w:t>ANALYTICAL HIERARCHY PROCESS</w:t>
      </w:r>
      <w:r w:rsidR="008B3D86">
        <w:rPr>
          <w:color w:val="000000"/>
        </w:rPr>
        <w:t>”</w:t>
      </w:r>
      <w:r w:rsidR="00140439">
        <w:rPr>
          <w:color w:val="000000"/>
        </w:rPr>
        <w:t>.</w:t>
      </w:r>
      <w:r w:rsidR="000E1DC9">
        <w:rPr>
          <w:color w:val="000000"/>
        </w:rPr>
        <w:t xml:space="preserve"> </w:t>
      </w:r>
      <w:r w:rsidR="000E1DC9" w:rsidRPr="000E1DC9">
        <w:rPr>
          <w:color w:val="000000"/>
        </w:rPr>
        <w:t xml:space="preserve">Penelitian ini mengembangkan sistem berbasis </w:t>
      </w:r>
      <w:r w:rsidR="000E1DC9" w:rsidRPr="008469D6">
        <w:rPr>
          <w:i/>
          <w:iCs/>
          <w:color w:val="000000"/>
        </w:rPr>
        <w:t>web</w:t>
      </w:r>
      <w:r w:rsidR="000E1DC9" w:rsidRPr="000E1DC9">
        <w:rPr>
          <w:color w:val="000000"/>
        </w:rPr>
        <w:t xml:space="preserve"> yang menggunakan AHP untuk membantu kepala sekolah dalam mengevaluasi kinerja guru. Hasilnya menunjukkan bahwa metode AHP memberikan hasil yang konsisten dan membantu proses pengambilan keputusan menjadi lebih objektif. Namun, sistem yang dikembangkan belum sepenuhnya diintegrasikan dengan database akademik sekolah, sehingga perlu pengembangan lebih lanjut untuk mendukung manajemen data secara terpadu.</w:t>
      </w:r>
    </w:p>
    <w:p w14:paraId="4349F35C" w14:textId="1F67654F" w:rsidR="004300C8" w:rsidRPr="005302F3" w:rsidRDefault="004300C8" w:rsidP="007F795B">
      <w:pPr>
        <w:spacing w:line="480" w:lineRule="auto"/>
      </w:pPr>
    </w:p>
    <w:p w14:paraId="31363E6A" w14:textId="77777777" w:rsidR="00152C69" w:rsidRDefault="00FC771E" w:rsidP="007F795B">
      <w:pPr>
        <w:pStyle w:val="Heading2"/>
        <w:numPr>
          <w:ilvl w:val="1"/>
          <w:numId w:val="3"/>
        </w:numPr>
        <w:spacing w:line="480" w:lineRule="auto"/>
        <w:ind w:left="567" w:hanging="567"/>
      </w:pPr>
      <w:bookmarkStart w:id="86" w:name="_Toc211679438"/>
      <w:r>
        <w:t>Tinjauan Pustaka</w:t>
      </w:r>
      <w:bookmarkEnd w:id="86"/>
    </w:p>
    <w:p w14:paraId="7DB8452F" w14:textId="17C4F6F6" w:rsidR="003442D0" w:rsidRPr="003442D0" w:rsidRDefault="003442D0" w:rsidP="0021472E">
      <w:pPr>
        <w:spacing w:line="360" w:lineRule="auto"/>
        <w:ind w:firstLine="567"/>
      </w:pPr>
      <w:r w:rsidRPr="003442D0">
        <w:t>Tinjauan pustaka ini membahas berbagai aspek yang berperan dalam memperkuat pemahaman terhadap penelitian ini. Bagian ini akan mengulas sejumlah topik yang berkaitan guna memberikan gambaran yang lebih komprehensif mengenai konsep, teori, serta konteks dari penelitian yang dilakukan.</w:t>
      </w:r>
    </w:p>
    <w:p w14:paraId="4BA9231B" w14:textId="36BD7AF6" w:rsidR="00152C69" w:rsidRDefault="00152C69" w:rsidP="005C6A67">
      <w:pPr>
        <w:spacing w:line="480" w:lineRule="auto"/>
      </w:pPr>
    </w:p>
    <w:p w14:paraId="02DE8CF3" w14:textId="77777777" w:rsidR="006A7763" w:rsidRDefault="003C61FA" w:rsidP="003C61FA">
      <w:pPr>
        <w:pStyle w:val="Heading3"/>
        <w:numPr>
          <w:ilvl w:val="2"/>
          <w:numId w:val="3"/>
        </w:numPr>
        <w:spacing w:line="480" w:lineRule="auto"/>
        <w:ind w:left="567" w:hanging="567"/>
      </w:pPr>
      <w:bookmarkStart w:id="87" w:name="_Toc211679439"/>
      <w:r>
        <w:lastRenderedPageBreak/>
        <w:t>Pengertian Sistem</w:t>
      </w:r>
      <w:bookmarkEnd w:id="87"/>
    </w:p>
    <w:p w14:paraId="7F505924" w14:textId="77777777" w:rsidR="001128A0" w:rsidRDefault="001128A0" w:rsidP="001128A0">
      <w:pPr>
        <w:keepNext/>
        <w:jc w:val="center"/>
      </w:pPr>
      <w:r>
        <w:rPr>
          <w:noProof/>
        </w:rPr>
        <w:drawing>
          <wp:inline distT="0" distB="0" distL="0" distR="0" wp14:anchorId="79632852" wp14:editId="00D16709">
            <wp:extent cx="1620000" cy="1620000"/>
            <wp:effectExtent l="0" t="0" r="0" b="0"/>
            <wp:docPr id="40" name="Picture 40" descr="System configuration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configuration - Free computer ic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3FB71E70" w14:textId="3E5E3EB3" w:rsidR="001128A0" w:rsidRDefault="001128A0" w:rsidP="001128A0">
      <w:pPr>
        <w:pStyle w:val="Caption"/>
        <w:spacing w:after="0" w:line="360" w:lineRule="auto"/>
        <w:jc w:val="center"/>
        <w:rPr>
          <w:i w:val="0"/>
          <w:iCs w:val="0"/>
          <w:color w:val="000000" w:themeColor="text1"/>
          <w:sz w:val="24"/>
          <w:szCs w:val="24"/>
        </w:rPr>
      </w:pPr>
      <w:bookmarkStart w:id="88" w:name="_Toc211679527"/>
      <w:r w:rsidRPr="001128A0">
        <w:rPr>
          <w:i w:val="0"/>
          <w:iCs w:val="0"/>
          <w:color w:val="000000" w:themeColor="text1"/>
          <w:sz w:val="24"/>
          <w:szCs w:val="24"/>
        </w:rPr>
        <w:t xml:space="preserve">Gambar 2. </w:t>
      </w:r>
      <w:r w:rsidRPr="001128A0">
        <w:rPr>
          <w:i w:val="0"/>
          <w:iCs w:val="0"/>
          <w:color w:val="000000" w:themeColor="text1"/>
          <w:sz w:val="24"/>
          <w:szCs w:val="24"/>
        </w:rPr>
        <w:fldChar w:fldCharType="begin"/>
      </w:r>
      <w:r w:rsidRPr="001128A0">
        <w:rPr>
          <w:i w:val="0"/>
          <w:iCs w:val="0"/>
          <w:color w:val="000000" w:themeColor="text1"/>
          <w:sz w:val="24"/>
          <w:szCs w:val="24"/>
        </w:rPr>
        <w:instrText xml:space="preserve"> SEQ Gambar_2. \* ARABIC </w:instrText>
      </w:r>
      <w:r w:rsidRPr="001128A0">
        <w:rPr>
          <w:i w:val="0"/>
          <w:iCs w:val="0"/>
          <w:color w:val="000000" w:themeColor="text1"/>
          <w:sz w:val="24"/>
          <w:szCs w:val="24"/>
        </w:rPr>
        <w:fldChar w:fldCharType="separate"/>
      </w:r>
      <w:r w:rsidR="00A34872">
        <w:rPr>
          <w:i w:val="0"/>
          <w:iCs w:val="0"/>
          <w:color w:val="000000" w:themeColor="text1"/>
          <w:sz w:val="24"/>
          <w:szCs w:val="24"/>
        </w:rPr>
        <w:t>1</w:t>
      </w:r>
      <w:r w:rsidRPr="001128A0">
        <w:rPr>
          <w:i w:val="0"/>
          <w:iCs w:val="0"/>
          <w:color w:val="000000" w:themeColor="text1"/>
          <w:sz w:val="24"/>
          <w:szCs w:val="24"/>
        </w:rPr>
        <w:fldChar w:fldCharType="end"/>
      </w:r>
      <w:r w:rsidRPr="001128A0">
        <w:rPr>
          <w:i w:val="0"/>
          <w:iCs w:val="0"/>
          <w:color w:val="000000" w:themeColor="text1"/>
          <w:sz w:val="24"/>
          <w:szCs w:val="24"/>
        </w:rPr>
        <w:t xml:space="preserve"> Sistem</w:t>
      </w:r>
      <w:bookmarkEnd w:id="88"/>
    </w:p>
    <w:p w14:paraId="3A29978A" w14:textId="77777777" w:rsidR="001128A0" w:rsidRPr="001128A0" w:rsidRDefault="001128A0" w:rsidP="001128A0"/>
    <w:p w14:paraId="4A1C1F21" w14:textId="67B3A3A2" w:rsidR="006A7763" w:rsidRDefault="006A7763" w:rsidP="002C5DDD">
      <w:pPr>
        <w:spacing w:line="360" w:lineRule="auto"/>
        <w:ind w:firstLine="567"/>
      </w:pPr>
      <w:r w:rsidRPr="000C1F05">
        <w:t>Sistem  adalah  kumpulan  dari  objek-objek  yang  memiliki  hubungan  satu  sama  lain.Kompenen-kompenen  dalam  sistem  ini  harus  saling  terintegrasi  satu  sama  lain.  Oleh  karena itu,   hubungan   merupakan   hal   yang   paling   penting   untuk   mengintegrasikan   kompenen-kompenen yang ada dalam sebuah sistem</w:t>
      </w:r>
      <w:r>
        <w:t xml:space="preserve"> </w:t>
      </w:r>
      <w:sdt>
        <w:sdtPr>
          <w:rPr>
            <w:color w:val="000000"/>
          </w:rPr>
          <w:tag w:val="MENDELEY_CITATION_v3_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"/>
          <w:id w:val="1956899828"/>
          <w:placeholder>
            <w:docPart w:val="7596F5E96E4A466DB38BD4DCB58665E6"/>
          </w:placeholder>
        </w:sdtPr>
        <w:sdtContent>
          <w:r w:rsidR="000B1C4C" w:rsidRPr="000B1C4C">
            <w:rPr>
              <w:color w:val="000000"/>
            </w:rPr>
            <w:t>(Fachruddin dkk., 2023)</w:t>
          </w:r>
        </w:sdtContent>
      </w:sdt>
      <w:r>
        <w:t>.</w:t>
      </w:r>
    </w:p>
    <w:p w14:paraId="1E5DF516" w14:textId="77777777" w:rsidR="006A7763" w:rsidRDefault="006A7763" w:rsidP="006A7763">
      <w:pPr>
        <w:spacing w:line="480" w:lineRule="auto"/>
      </w:pPr>
    </w:p>
    <w:p w14:paraId="19632531" w14:textId="572EE576" w:rsidR="00BE1693" w:rsidRDefault="00BE1693" w:rsidP="003C61FA">
      <w:pPr>
        <w:pStyle w:val="Heading3"/>
        <w:numPr>
          <w:ilvl w:val="2"/>
          <w:numId w:val="3"/>
        </w:numPr>
        <w:spacing w:line="480" w:lineRule="auto"/>
        <w:ind w:left="567" w:hanging="567"/>
      </w:pPr>
      <w:bookmarkStart w:id="89" w:name="_Toc211679440"/>
      <w:r>
        <w:t xml:space="preserve">Pengertian </w:t>
      </w:r>
      <w:r w:rsidR="00143C51" w:rsidRPr="00143C51">
        <w:t>Sistem Pendukung Keputusan</w:t>
      </w:r>
      <w:bookmarkEnd w:id="89"/>
    </w:p>
    <w:p w14:paraId="092C7B66" w14:textId="77777777" w:rsidR="007D3A31" w:rsidRDefault="007D3A31" w:rsidP="007D3A31">
      <w:pPr>
        <w:keepNext/>
        <w:jc w:val="center"/>
      </w:pPr>
      <w:r>
        <w:rPr>
          <w:noProof/>
        </w:rPr>
        <w:drawing>
          <wp:inline distT="0" distB="0" distL="0" distR="0" wp14:anchorId="3966236C" wp14:editId="4FF4E3BB">
            <wp:extent cx="25236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14098" b="14539"/>
                    <a:stretch/>
                  </pic:blipFill>
                  <pic:spPr bwMode="auto">
                    <a:xfrm>
                      <a:off x="0" y="0"/>
                      <a:ext cx="2523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D42C5B1" w14:textId="3BAD5356" w:rsidR="007D3A31" w:rsidRDefault="007D3A31" w:rsidP="007D3A31">
      <w:pPr>
        <w:pStyle w:val="Caption"/>
        <w:spacing w:after="0" w:line="360" w:lineRule="auto"/>
        <w:jc w:val="center"/>
        <w:rPr>
          <w:i w:val="0"/>
          <w:iCs w:val="0"/>
          <w:color w:val="000000" w:themeColor="text1"/>
          <w:sz w:val="24"/>
          <w:szCs w:val="24"/>
        </w:rPr>
      </w:pPr>
      <w:bookmarkStart w:id="90" w:name="_Toc211679528"/>
      <w:r w:rsidRPr="007D3A31">
        <w:rPr>
          <w:i w:val="0"/>
          <w:iCs w:val="0"/>
          <w:color w:val="000000" w:themeColor="text1"/>
          <w:sz w:val="24"/>
          <w:szCs w:val="24"/>
        </w:rPr>
        <w:t xml:space="preserve">Gambar 2. </w:t>
      </w:r>
      <w:r w:rsidRPr="007D3A31">
        <w:rPr>
          <w:i w:val="0"/>
          <w:iCs w:val="0"/>
          <w:color w:val="000000" w:themeColor="text1"/>
          <w:sz w:val="24"/>
          <w:szCs w:val="24"/>
        </w:rPr>
        <w:fldChar w:fldCharType="begin"/>
      </w:r>
      <w:r w:rsidRPr="007D3A31">
        <w:rPr>
          <w:i w:val="0"/>
          <w:iCs w:val="0"/>
          <w:color w:val="000000" w:themeColor="text1"/>
          <w:sz w:val="24"/>
          <w:szCs w:val="24"/>
        </w:rPr>
        <w:instrText xml:space="preserve"> SEQ Gambar_2. \* ARABIC </w:instrText>
      </w:r>
      <w:r w:rsidRPr="007D3A31">
        <w:rPr>
          <w:i w:val="0"/>
          <w:iCs w:val="0"/>
          <w:color w:val="000000" w:themeColor="text1"/>
          <w:sz w:val="24"/>
          <w:szCs w:val="24"/>
        </w:rPr>
        <w:fldChar w:fldCharType="separate"/>
      </w:r>
      <w:r w:rsidR="00A34872">
        <w:rPr>
          <w:i w:val="0"/>
          <w:iCs w:val="0"/>
          <w:color w:val="000000" w:themeColor="text1"/>
          <w:sz w:val="24"/>
          <w:szCs w:val="24"/>
        </w:rPr>
        <w:t>2</w:t>
      </w:r>
      <w:r w:rsidRPr="007D3A31">
        <w:rPr>
          <w:i w:val="0"/>
          <w:iCs w:val="0"/>
          <w:color w:val="000000" w:themeColor="text1"/>
          <w:sz w:val="24"/>
          <w:szCs w:val="24"/>
        </w:rPr>
        <w:fldChar w:fldCharType="end"/>
      </w:r>
      <w:r w:rsidRPr="007D3A31">
        <w:rPr>
          <w:i w:val="0"/>
          <w:iCs w:val="0"/>
          <w:color w:val="000000" w:themeColor="text1"/>
          <w:sz w:val="24"/>
          <w:szCs w:val="24"/>
        </w:rPr>
        <w:t xml:space="preserve"> Sistem Pendukung Keputusan</w:t>
      </w:r>
      <w:bookmarkEnd w:id="90"/>
    </w:p>
    <w:p w14:paraId="05F09512" w14:textId="77777777" w:rsidR="007D3A31" w:rsidRPr="007D3A31" w:rsidRDefault="007D3A31" w:rsidP="007D3A31"/>
    <w:p w14:paraId="111F1F34" w14:textId="315CEAD7" w:rsidR="00BE1693" w:rsidRDefault="00BE1693" w:rsidP="00FC618F">
      <w:pPr>
        <w:spacing w:line="360" w:lineRule="auto"/>
        <w:ind w:firstLine="567"/>
      </w:pPr>
      <w:r w:rsidRPr="00143C51">
        <w:t>Sistem Pendukung Keputusan adalah sistem informasi yang dibagun guna membantu aktifitas manajerial didalam menangani permasalahan yang dihadapi</w:t>
      </w:r>
      <w:r>
        <w:t xml:space="preserve"> </w:t>
      </w:r>
      <w:sdt>
        <w:sdtPr>
          <w:rPr>
            <w:color w:val="000000"/>
          </w:rPr>
          <w:tag w:val="MENDELEY_CITATION_v3_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"/>
          <w:id w:val="937182020"/>
          <w:placeholder>
            <w:docPart w:val="E70AE5A8FC0245048B0828C481110A84"/>
          </w:placeholder>
        </w:sdtPr>
        <w:sdtContent>
          <w:r w:rsidR="000B1C4C" w:rsidRPr="000B1C4C">
            <w:rPr>
              <w:color w:val="000000"/>
            </w:rPr>
            <w:t>(Suarnatha, 2023)</w:t>
          </w:r>
        </w:sdtContent>
      </w:sdt>
      <w:r w:rsidRPr="00143C51">
        <w:t>.</w:t>
      </w:r>
    </w:p>
    <w:p w14:paraId="54A1E6E9" w14:textId="2749478A" w:rsidR="00FC618F" w:rsidRPr="00BE1693" w:rsidRDefault="00FC618F" w:rsidP="00FC618F">
      <w:pPr>
        <w:spacing w:line="480" w:lineRule="auto"/>
      </w:pPr>
    </w:p>
    <w:p w14:paraId="1BBE3515" w14:textId="17C63C2E" w:rsidR="00F45346" w:rsidRDefault="00BE1693" w:rsidP="00F45346">
      <w:pPr>
        <w:pStyle w:val="Heading3"/>
        <w:numPr>
          <w:ilvl w:val="2"/>
          <w:numId w:val="3"/>
        </w:numPr>
        <w:spacing w:line="480" w:lineRule="auto"/>
        <w:ind w:left="567" w:hanging="567"/>
      </w:pPr>
      <w:bookmarkStart w:id="91" w:name="_Toc211679441"/>
      <w:r>
        <w:lastRenderedPageBreak/>
        <w:t xml:space="preserve">Pengertian </w:t>
      </w:r>
      <w:r w:rsidRPr="00DA4076">
        <w:rPr>
          <w:i/>
          <w:iCs/>
        </w:rPr>
        <w:t xml:space="preserve">Analitycal </w:t>
      </w:r>
      <w:r w:rsidRPr="00AB0DE5">
        <w:rPr>
          <w:i/>
          <w:iCs/>
        </w:rPr>
        <w:t>Hierarchy</w:t>
      </w:r>
      <w:r w:rsidRPr="00DA4076">
        <w:rPr>
          <w:i/>
          <w:iCs/>
        </w:rPr>
        <w:t xml:space="preserve"> Process</w:t>
      </w:r>
      <w:r w:rsidRPr="00DA4076">
        <w:t xml:space="preserve"> </w:t>
      </w:r>
      <w:r>
        <w:t>(AHP)</w:t>
      </w:r>
      <w:bookmarkEnd w:id="91"/>
    </w:p>
    <w:p w14:paraId="0FE723B4" w14:textId="77777777" w:rsidR="00261804" w:rsidRDefault="00D37E18" w:rsidP="00261804">
      <w:pPr>
        <w:keepNext/>
        <w:jc w:val="center"/>
      </w:pPr>
      <w:r>
        <w:rPr>
          <w:noProof/>
        </w:rPr>
        <w:drawing>
          <wp:inline distT="0" distB="0" distL="0" distR="0" wp14:anchorId="031FCEE5" wp14:editId="602773E6">
            <wp:extent cx="2300400" cy="1800000"/>
            <wp:effectExtent l="0" t="0" r="5080" b="0"/>
            <wp:docPr id="39" name="Picture 39" descr="Ahp Analytic Hierarchy Process Acronym Decision-making Stock Illustration  258943614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hp Analytic Hierarchy Process Acronym Decision-making Stock Illustration  2589436145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7649"/>
                    <a:stretch/>
                  </pic:blipFill>
                  <pic:spPr bwMode="auto">
                    <a:xfrm>
                      <a:off x="0" y="0"/>
                      <a:ext cx="23004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81BE02D" w14:textId="06A398FB" w:rsidR="00D37E18" w:rsidRDefault="00261804" w:rsidP="00261804">
      <w:pPr>
        <w:pStyle w:val="Caption"/>
        <w:spacing w:after="0" w:line="360" w:lineRule="auto"/>
        <w:jc w:val="center"/>
        <w:rPr>
          <w:i w:val="0"/>
          <w:iCs w:val="0"/>
          <w:color w:val="000000" w:themeColor="text1"/>
          <w:sz w:val="24"/>
          <w:szCs w:val="24"/>
        </w:rPr>
      </w:pPr>
      <w:bookmarkStart w:id="92" w:name="_Toc211679529"/>
      <w:r w:rsidRPr="00261804">
        <w:rPr>
          <w:i w:val="0"/>
          <w:iCs w:val="0"/>
          <w:color w:val="000000" w:themeColor="text1"/>
          <w:sz w:val="24"/>
          <w:szCs w:val="24"/>
        </w:rPr>
        <w:t xml:space="preserve">Gambar 2. </w:t>
      </w:r>
      <w:r w:rsidRPr="00261804">
        <w:rPr>
          <w:i w:val="0"/>
          <w:iCs w:val="0"/>
          <w:color w:val="000000" w:themeColor="text1"/>
          <w:sz w:val="24"/>
          <w:szCs w:val="24"/>
        </w:rPr>
        <w:fldChar w:fldCharType="begin"/>
      </w:r>
      <w:r w:rsidRPr="00261804">
        <w:rPr>
          <w:i w:val="0"/>
          <w:iCs w:val="0"/>
          <w:color w:val="000000" w:themeColor="text1"/>
          <w:sz w:val="24"/>
          <w:szCs w:val="24"/>
        </w:rPr>
        <w:instrText xml:space="preserve"> SEQ Gambar_2. \* ARABIC </w:instrText>
      </w:r>
      <w:r w:rsidRPr="00261804">
        <w:rPr>
          <w:i w:val="0"/>
          <w:iCs w:val="0"/>
          <w:color w:val="000000" w:themeColor="text1"/>
          <w:sz w:val="24"/>
          <w:szCs w:val="24"/>
        </w:rPr>
        <w:fldChar w:fldCharType="separate"/>
      </w:r>
      <w:r w:rsidR="00A34872">
        <w:rPr>
          <w:i w:val="0"/>
          <w:iCs w:val="0"/>
          <w:color w:val="000000" w:themeColor="text1"/>
          <w:sz w:val="24"/>
          <w:szCs w:val="24"/>
        </w:rPr>
        <w:t>3</w:t>
      </w:r>
      <w:r w:rsidRPr="00261804">
        <w:rPr>
          <w:i w:val="0"/>
          <w:iCs w:val="0"/>
          <w:color w:val="000000" w:themeColor="text1"/>
          <w:sz w:val="24"/>
          <w:szCs w:val="24"/>
        </w:rPr>
        <w:fldChar w:fldCharType="end"/>
      </w:r>
      <w:r w:rsidRPr="00261804">
        <w:rPr>
          <w:i w:val="0"/>
          <w:iCs w:val="0"/>
          <w:color w:val="000000" w:themeColor="text1"/>
          <w:sz w:val="24"/>
          <w:szCs w:val="24"/>
        </w:rPr>
        <w:t xml:space="preserve"> </w:t>
      </w:r>
      <w:r w:rsidRPr="00261804">
        <w:rPr>
          <w:color w:val="000000" w:themeColor="text1"/>
          <w:sz w:val="24"/>
          <w:szCs w:val="24"/>
        </w:rPr>
        <w:t>Analytic  Hierarchy  Process</w:t>
      </w:r>
      <w:r w:rsidRPr="00261804">
        <w:rPr>
          <w:i w:val="0"/>
          <w:iCs w:val="0"/>
          <w:color w:val="000000" w:themeColor="text1"/>
          <w:sz w:val="24"/>
          <w:szCs w:val="24"/>
        </w:rPr>
        <w:t xml:space="preserve"> (AHP)</w:t>
      </w:r>
      <w:bookmarkEnd w:id="92"/>
    </w:p>
    <w:p w14:paraId="101E34A2" w14:textId="77777777" w:rsidR="00567610" w:rsidRPr="00567610" w:rsidRDefault="00567610" w:rsidP="00567610"/>
    <w:p w14:paraId="21F6C35B" w14:textId="244F6CF4" w:rsidR="003C61FA" w:rsidRDefault="005754E8" w:rsidP="005754E8">
      <w:pPr>
        <w:spacing w:line="360" w:lineRule="auto"/>
        <w:ind w:firstLine="567"/>
      </w:pPr>
      <w:r w:rsidRPr="00346E8A">
        <w:rPr>
          <w:i/>
          <w:iCs/>
        </w:rPr>
        <w:t>Analytic  Hierarchy  Process</w:t>
      </w:r>
      <w:r w:rsidRPr="005754E8">
        <w:t xml:space="preserve"> (AHP)  adalah  metode  pengambilan  keputusan  multi-kriteria  yang  dikembangkan  oleh  Thomas  L.  Saaty pada tahun 1970-an. Metode ini digunakan untuk membantu pengambil keputusan dalam menyelesaikan masalah yang melibatkan beberapa kriteria atau alternatif yang saling berhubungan</w:t>
      </w:r>
      <w:r w:rsidR="00874371">
        <w:t xml:space="preserve"> </w:t>
      </w:r>
      <w:sdt>
        <w:sdtPr>
          <w:rPr>
            <w:color w:val="000000"/>
          </w:rPr>
          <w:tag w:val="MENDELEY_CITATION_v3_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"/>
          <w:id w:val="1216463886"/>
          <w:placeholder>
            <w:docPart w:val="DefaultPlaceholder_-1854013440"/>
          </w:placeholder>
        </w:sdtPr>
        <w:sdtContent>
          <w:r w:rsidR="000B1C4C" w:rsidRPr="000B1C4C">
            <w:rPr>
              <w:color w:val="000000"/>
            </w:rPr>
            <w:t>(Rozali dkk., 2023)</w:t>
          </w:r>
        </w:sdtContent>
      </w:sdt>
      <w:r w:rsidRPr="005754E8">
        <w:t>.</w:t>
      </w:r>
    </w:p>
    <w:p w14:paraId="088D1E39" w14:textId="77777777" w:rsidR="003C61FA" w:rsidRDefault="003C61FA" w:rsidP="003C61FA">
      <w:pPr>
        <w:spacing w:line="480" w:lineRule="auto"/>
      </w:pPr>
    </w:p>
    <w:p w14:paraId="0F1D719E" w14:textId="77777777" w:rsidR="0012662A" w:rsidRDefault="0018315B" w:rsidP="00174171">
      <w:pPr>
        <w:pStyle w:val="Heading3"/>
        <w:numPr>
          <w:ilvl w:val="2"/>
          <w:numId w:val="3"/>
        </w:numPr>
        <w:spacing w:line="480" w:lineRule="auto"/>
        <w:ind w:left="567" w:hanging="567"/>
        <w:rPr>
          <w:i/>
          <w:iCs/>
        </w:rPr>
      </w:pPr>
      <w:bookmarkStart w:id="93" w:name="_Toc211679442"/>
      <w:r>
        <w:t xml:space="preserve">Pengertian </w:t>
      </w:r>
      <w:r>
        <w:rPr>
          <w:i/>
          <w:iCs/>
        </w:rPr>
        <w:t>Website</w:t>
      </w:r>
      <w:bookmarkEnd w:id="93"/>
    </w:p>
    <w:p w14:paraId="5C1472B1" w14:textId="77777777" w:rsidR="00DD4007" w:rsidRDefault="00DD4007" w:rsidP="00DD4007">
      <w:pPr>
        <w:keepNext/>
        <w:jc w:val="center"/>
      </w:pPr>
      <w:r>
        <w:rPr>
          <w:noProof/>
        </w:rPr>
        <w:drawing>
          <wp:inline distT="0" distB="0" distL="0" distR="0" wp14:anchorId="2F5522BA" wp14:editId="59985BDE">
            <wp:extent cx="1800000" cy="1800000"/>
            <wp:effectExtent l="0" t="0" r="0" b="0"/>
            <wp:docPr id="44" name="Picture 44" descr="Situs Web Ikon Logo - Gambar gratis di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us Web Ikon Logo - Gambar gratis di Pixa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E1D547C" w14:textId="5EFC2C1A" w:rsidR="00DD4007" w:rsidRDefault="00DD4007" w:rsidP="00DD4007">
      <w:pPr>
        <w:pStyle w:val="Caption"/>
        <w:spacing w:after="0" w:line="360" w:lineRule="auto"/>
        <w:jc w:val="center"/>
        <w:rPr>
          <w:color w:val="000000" w:themeColor="text1"/>
          <w:sz w:val="24"/>
          <w:szCs w:val="24"/>
        </w:rPr>
      </w:pPr>
      <w:bookmarkStart w:id="94" w:name="_Toc211679530"/>
      <w:r w:rsidRPr="00DD4007">
        <w:rPr>
          <w:i w:val="0"/>
          <w:iCs w:val="0"/>
          <w:color w:val="000000" w:themeColor="text1"/>
          <w:sz w:val="24"/>
          <w:szCs w:val="24"/>
        </w:rPr>
        <w:t xml:space="preserve">Gambar 2. </w:t>
      </w:r>
      <w:r w:rsidRPr="00DD4007">
        <w:rPr>
          <w:i w:val="0"/>
          <w:iCs w:val="0"/>
          <w:color w:val="000000" w:themeColor="text1"/>
          <w:sz w:val="24"/>
          <w:szCs w:val="24"/>
        </w:rPr>
        <w:fldChar w:fldCharType="begin"/>
      </w:r>
      <w:r w:rsidRPr="00DD4007">
        <w:rPr>
          <w:i w:val="0"/>
          <w:iCs w:val="0"/>
          <w:color w:val="000000" w:themeColor="text1"/>
          <w:sz w:val="24"/>
          <w:szCs w:val="24"/>
        </w:rPr>
        <w:instrText xml:space="preserve"> SEQ Gambar_2. \* ARABIC </w:instrText>
      </w:r>
      <w:r w:rsidRPr="00DD4007">
        <w:rPr>
          <w:i w:val="0"/>
          <w:iCs w:val="0"/>
          <w:color w:val="000000" w:themeColor="text1"/>
          <w:sz w:val="24"/>
          <w:szCs w:val="24"/>
        </w:rPr>
        <w:fldChar w:fldCharType="separate"/>
      </w:r>
      <w:r w:rsidR="00A34872">
        <w:rPr>
          <w:i w:val="0"/>
          <w:iCs w:val="0"/>
          <w:color w:val="000000" w:themeColor="text1"/>
          <w:sz w:val="24"/>
          <w:szCs w:val="24"/>
        </w:rPr>
        <w:t>4</w:t>
      </w:r>
      <w:r w:rsidRPr="00DD4007">
        <w:rPr>
          <w:i w:val="0"/>
          <w:iCs w:val="0"/>
          <w:color w:val="000000" w:themeColor="text1"/>
          <w:sz w:val="24"/>
          <w:szCs w:val="24"/>
        </w:rPr>
        <w:fldChar w:fldCharType="end"/>
      </w:r>
      <w:r w:rsidRPr="00DD4007">
        <w:rPr>
          <w:i w:val="0"/>
          <w:iCs w:val="0"/>
          <w:color w:val="000000" w:themeColor="text1"/>
          <w:sz w:val="24"/>
          <w:szCs w:val="24"/>
        </w:rPr>
        <w:t xml:space="preserve"> </w:t>
      </w:r>
      <w:r w:rsidRPr="00DD4007">
        <w:rPr>
          <w:color w:val="000000" w:themeColor="text1"/>
          <w:sz w:val="24"/>
          <w:szCs w:val="24"/>
        </w:rPr>
        <w:t>Website</w:t>
      </w:r>
      <w:bookmarkEnd w:id="94"/>
    </w:p>
    <w:p w14:paraId="30B7878D" w14:textId="77777777" w:rsidR="00DD4007" w:rsidRPr="00DD4007" w:rsidRDefault="00DD4007" w:rsidP="00DD4007"/>
    <w:p w14:paraId="478BF7E9" w14:textId="1CDAD132" w:rsidR="0012662A" w:rsidRDefault="0012662A" w:rsidP="0012662A">
      <w:pPr>
        <w:spacing w:line="360" w:lineRule="auto"/>
        <w:ind w:firstLine="567"/>
      </w:pPr>
      <w:r w:rsidRPr="00F7538C">
        <w:rPr>
          <w:i/>
          <w:iCs/>
        </w:rPr>
        <w:t>Website</w:t>
      </w:r>
      <w:r>
        <w:t xml:space="preserve"> </w:t>
      </w:r>
      <w:r w:rsidRPr="00F7538C">
        <w:t>merupakan</w:t>
      </w:r>
      <w:r>
        <w:t xml:space="preserve"> </w:t>
      </w:r>
      <w:r w:rsidRPr="00F7538C">
        <w:t>salah</w:t>
      </w:r>
      <w:r>
        <w:t xml:space="preserve"> </w:t>
      </w:r>
      <w:r w:rsidRPr="00F7538C">
        <w:t>satu</w:t>
      </w:r>
      <w:r>
        <w:t xml:space="preserve"> </w:t>
      </w:r>
      <w:r w:rsidRPr="00F7538C">
        <w:t>sarana</w:t>
      </w:r>
      <w:r>
        <w:t xml:space="preserve"> </w:t>
      </w:r>
      <w:r w:rsidRPr="00F7538C">
        <w:t>informasi</w:t>
      </w:r>
      <w:r>
        <w:t xml:space="preserve"> </w:t>
      </w:r>
      <w:r w:rsidRPr="00F7538C">
        <w:t>dan</w:t>
      </w:r>
      <w:r>
        <w:t xml:space="preserve"> </w:t>
      </w:r>
      <w:r w:rsidRPr="00F7538C">
        <w:t>promosi</w:t>
      </w:r>
      <w:r>
        <w:t xml:space="preserve"> </w:t>
      </w:r>
      <w:r w:rsidRPr="00F7538C">
        <w:t>alternatif</w:t>
      </w:r>
      <w:r>
        <w:t xml:space="preserve"> </w:t>
      </w:r>
      <w:r w:rsidRPr="00F7538C">
        <w:t>yang</w:t>
      </w:r>
      <w:r>
        <w:t xml:space="preserve"> </w:t>
      </w:r>
      <w:r w:rsidRPr="00F7538C">
        <w:t>digunakan</w:t>
      </w:r>
      <w:r>
        <w:t xml:space="preserve"> </w:t>
      </w:r>
      <w:r w:rsidRPr="00F7538C">
        <w:t>untuk</w:t>
      </w:r>
      <w:r>
        <w:t xml:space="preserve"> </w:t>
      </w:r>
      <w:r w:rsidRPr="00F7538C">
        <w:t>mencari</w:t>
      </w:r>
      <w:r>
        <w:t xml:space="preserve"> </w:t>
      </w:r>
      <w:r w:rsidRPr="00F7538C">
        <w:t>informasi</w:t>
      </w:r>
      <w:r>
        <w:t xml:space="preserve"> </w:t>
      </w:r>
      <w:r w:rsidRPr="00F7538C">
        <w:t>dan</w:t>
      </w:r>
      <w:r>
        <w:t xml:space="preserve"> </w:t>
      </w:r>
      <w:r w:rsidRPr="00F7538C">
        <w:t>sarana</w:t>
      </w:r>
      <w:r>
        <w:t xml:space="preserve"> </w:t>
      </w:r>
      <w:r w:rsidRPr="00F7538C">
        <w:t>informasi</w:t>
      </w:r>
      <w:r>
        <w:t xml:space="preserve"> </w:t>
      </w:r>
      <w:r w:rsidRPr="00F7538C">
        <w:t>dan</w:t>
      </w:r>
      <w:r>
        <w:t xml:space="preserve"> </w:t>
      </w:r>
      <w:r w:rsidRPr="00F7538C">
        <w:t>juga</w:t>
      </w:r>
      <w:r>
        <w:t xml:space="preserve"> </w:t>
      </w:r>
      <w:r w:rsidRPr="00F7538C">
        <w:t>dapat</w:t>
      </w:r>
      <w:r>
        <w:t xml:space="preserve"> </w:t>
      </w:r>
      <w:r w:rsidRPr="00F7538C">
        <w:t>digunakan</w:t>
      </w:r>
      <w:r>
        <w:t xml:space="preserve"> </w:t>
      </w:r>
      <w:r w:rsidRPr="00F7538C">
        <w:t>untuk</w:t>
      </w:r>
      <w:r>
        <w:t xml:space="preserve"> </w:t>
      </w:r>
      <w:r w:rsidRPr="00F7538C">
        <w:t>memasarkan</w:t>
      </w:r>
      <w:r>
        <w:t xml:space="preserve"> </w:t>
      </w:r>
      <w:r w:rsidRPr="00F7538C">
        <w:t>suatu</w:t>
      </w:r>
      <w:r>
        <w:t xml:space="preserve"> p</w:t>
      </w:r>
      <w:r w:rsidRPr="00F7538C">
        <w:t>erusahaan</w:t>
      </w:r>
      <w:r>
        <w:t xml:space="preserve"> </w:t>
      </w:r>
      <w:r w:rsidRPr="00F7538C">
        <w:t>yang</w:t>
      </w:r>
      <w:r>
        <w:t xml:space="preserve"> </w:t>
      </w:r>
      <w:r w:rsidRPr="00F7538C">
        <w:t>dapat</w:t>
      </w:r>
      <w:r>
        <w:t xml:space="preserve"> </w:t>
      </w:r>
      <w:r w:rsidRPr="00F7538C">
        <w:t>dilihat</w:t>
      </w:r>
      <w:r>
        <w:t xml:space="preserve"> </w:t>
      </w:r>
      <w:r w:rsidRPr="00F7538C">
        <w:t>oleh</w:t>
      </w:r>
      <w:r>
        <w:t xml:space="preserve"> </w:t>
      </w:r>
      <w:r w:rsidRPr="00F7538C">
        <w:t>setiap</w:t>
      </w:r>
      <w:r>
        <w:t xml:space="preserve"> </w:t>
      </w:r>
      <w:r w:rsidRPr="00F7538C">
        <w:t>orang</w:t>
      </w:r>
      <w:r>
        <w:t xml:space="preserve"> </w:t>
      </w:r>
      <w:r w:rsidRPr="00F7538C">
        <w:t>di</w:t>
      </w:r>
      <w:r>
        <w:t xml:space="preserve"> </w:t>
      </w:r>
      <w:r w:rsidRPr="00F7538C">
        <w:t>dunia</w:t>
      </w:r>
      <w:r>
        <w:t xml:space="preserve"> </w:t>
      </w:r>
      <w:sdt>
        <w:sdtPr>
          <w:rPr>
            <w:color w:val="000000"/>
          </w:rPr>
          <w:tag w:val="MENDELEY_CITATION_v3_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"/>
          <w:id w:val="941501949"/>
          <w:placeholder>
            <w:docPart w:val="55A0D6C273C5440FB542DCC562AF5DA3"/>
          </w:placeholder>
        </w:sdtPr>
        <w:sdtContent>
          <w:r w:rsidR="000B1C4C" w:rsidRPr="000B1C4C">
            <w:rPr>
              <w:color w:val="000000"/>
            </w:rPr>
            <w:t>(Arafat dkk., 2022)</w:t>
          </w:r>
        </w:sdtContent>
      </w:sdt>
      <w:r>
        <w:t>.</w:t>
      </w:r>
    </w:p>
    <w:p w14:paraId="57433D50" w14:textId="77777777" w:rsidR="0012662A" w:rsidRPr="0012662A" w:rsidRDefault="0012662A" w:rsidP="0012662A">
      <w:pPr>
        <w:spacing w:line="480" w:lineRule="auto"/>
      </w:pPr>
    </w:p>
    <w:p w14:paraId="4560FDF3" w14:textId="3A651404" w:rsidR="004D17B7" w:rsidRDefault="0012662A" w:rsidP="004D17B7">
      <w:pPr>
        <w:pStyle w:val="Heading3"/>
        <w:numPr>
          <w:ilvl w:val="2"/>
          <w:numId w:val="3"/>
        </w:numPr>
        <w:spacing w:line="480" w:lineRule="auto"/>
        <w:ind w:left="567" w:hanging="567"/>
      </w:pPr>
      <w:bookmarkStart w:id="95" w:name="_Toc211679443"/>
      <w:r w:rsidRPr="0012662A">
        <w:lastRenderedPageBreak/>
        <w:t>P</w:t>
      </w:r>
      <w:r>
        <w:t xml:space="preserve">engertian </w:t>
      </w:r>
      <w:r w:rsidRPr="0012662A">
        <w:rPr>
          <w:i/>
          <w:iCs/>
        </w:rPr>
        <w:t>Hypertext Preprocessor</w:t>
      </w:r>
      <w:r>
        <w:rPr>
          <w:i/>
          <w:iCs/>
        </w:rPr>
        <w:t xml:space="preserve"> </w:t>
      </w:r>
      <w:r>
        <w:t>(PHP)</w:t>
      </w:r>
      <w:bookmarkEnd w:id="95"/>
    </w:p>
    <w:p w14:paraId="4ABB1E47" w14:textId="77777777" w:rsidR="004D17B7" w:rsidRDefault="004D17B7" w:rsidP="004D17B7">
      <w:pPr>
        <w:keepNext/>
        <w:jc w:val="center"/>
      </w:pPr>
      <w:r>
        <w:rPr>
          <w:noProof/>
        </w:rPr>
        <w:drawing>
          <wp:inline distT="0" distB="0" distL="0" distR="0" wp14:anchorId="7B478926" wp14:editId="2E2F25E1">
            <wp:extent cx="2001600" cy="10800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1600" cy="1080000"/>
                    </a:xfrm>
                    <a:prstGeom prst="rect">
                      <a:avLst/>
                    </a:prstGeom>
                    <a:noFill/>
                    <a:ln>
                      <a:noFill/>
                    </a:ln>
                  </pic:spPr>
                </pic:pic>
              </a:graphicData>
            </a:graphic>
          </wp:inline>
        </w:drawing>
      </w:r>
    </w:p>
    <w:p w14:paraId="28155F75" w14:textId="0586F5BF" w:rsidR="004D17B7" w:rsidRDefault="004D17B7" w:rsidP="004D17B7">
      <w:pPr>
        <w:pStyle w:val="Caption"/>
        <w:spacing w:after="0" w:line="360" w:lineRule="auto"/>
        <w:jc w:val="center"/>
        <w:rPr>
          <w:i w:val="0"/>
          <w:iCs w:val="0"/>
          <w:color w:val="000000" w:themeColor="text1"/>
          <w:sz w:val="24"/>
          <w:szCs w:val="24"/>
        </w:rPr>
      </w:pPr>
      <w:bookmarkStart w:id="96" w:name="_Toc211679531"/>
      <w:r w:rsidRPr="004D17B7">
        <w:rPr>
          <w:i w:val="0"/>
          <w:iCs w:val="0"/>
          <w:color w:val="000000" w:themeColor="text1"/>
          <w:sz w:val="24"/>
          <w:szCs w:val="24"/>
        </w:rPr>
        <w:t xml:space="preserve">Gambar 2. </w:t>
      </w:r>
      <w:r w:rsidRPr="004D17B7">
        <w:rPr>
          <w:i w:val="0"/>
          <w:iCs w:val="0"/>
          <w:color w:val="000000" w:themeColor="text1"/>
          <w:sz w:val="24"/>
          <w:szCs w:val="24"/>
        </w:rPr>
        <w:fldChar w:fldCharType="begin"/>
      </w:r>
      <w:r w:rsidRPr="004D17B7">
        <w:rPr>
          <w:i w:val="0"/>
          <w:iCs w:val="0"/>
          <w:color w:val="000000" w:themeColor="text1"/>
          <w:sz w:val="24"/>
          <w:szCs w:val="24"/>
        </w:rPr>
        <w:instrText xml:space="preserve"> SEQ Gambar_2. \* ARABIC </w:instrText>
      </w:r>
      <w:r w:rsidRPr="004D17B7">
        <w:rPr>
          <w:i w:val="0"/>
          <w:iCs w:val="0"/>
          <w:color w:val="000000" w:themeColor="text1"/>
          <w:sz w:val="24"/>
          <w:szCs w:val="24"/>
        </w:rPr>
        <w:fldChar w:fldCharType="separate"/>
      </w:r>
      <w:r w:rsidR="00A34872">
        <w:rPr>
          <w:i w:val="0"/>
          <w:iCs w:val="0"/>
          <w:color w:val="000000" w:themeColor="text1"/>
          <w:sz w:val="24"/>
          <w:szCs w:val="24"/>
        </w:rPr>
        <w:t>5</w:t>
      </w:r>
      <w:r w:rsidRPr="004D17B7">
        <w:rPr>
          <w:i w:val="0"/>
          <w:iCs w:val="0"/>
          <w:color w:val="000000" w:themeColor="text1"/>
          <w:sz w:val="24"/>
          <w:szCs w:val="24"/>
        </w:rPr>
        <w:fldChar w:fldCharType="end"/>
      </w:r>
      <w:r w:rsidRPr="004D17B7">
        <w:rPr>
          <w:i w:val="0"/>
          <w:iCs w:val="0"/>
          <w:color w:val="000000" w:themeColor="text1"/>
          <w:sz w:val="24"/>
          <w:szCs w:val="24"/>
        </w:rPr>
        <w:t xml:space="preserve"> </w:t>
      </w:r>
      <w:r w:rsidRPr="004D17B7">
        <w:rPr>
          <w:color w:val="000000" w:themeColor="text1"/>
          <w:sz w:val="24"/>
          <w:szCs w:val="24"/>
        </w:rPr>
        <w:t>Hypertext Preprocessor</w:t>
      </w:r>
      <w:r w:rsidRPr="004D17B7">
        <w:rPr>
          <w:i w:val="0"/>
          <w:iCs w:val="0"/>
          <w:color w:val="000000" w:themeColor="text1"/>
          <w:sz w:val="24"/>
          <w:szCs w:val="24"/>
        </w:rPr>
        <w:t xml:space="preserve"> (PHP)</w:t>
      </w:r>
      <w:bookmarkEnd w:id="96"/>
    </w:p>
    <w:p w14:paraId="77F2CDF8" w14:textId="77777777" w:rsidR="004D17B7" w:rsidRPr="004D17B7" w:rsidRDefault="004D17B7" w:rsidP="004D17B7"/>
    <w:p w14:paraId="63B86636" w14:textId="19DE6CB7" w:rsidR="0012662A" w:rsidRDefault="0012662A" w:rsidP="0012662A">
      <w:pPr>
        <w:spacing w:line="360" w:lineRule="auto"/>
        <w:ind w:firstLine="567"/>
      </w:pPr>
      <w:r w:rsidRPr="0012662A">
        <w:t xml:space="preserve">PHP merupakan bahasa pemrograman </w:t>
      </w:r>
      <w:r w:rsidRPr="00874525">
        <w:rPr>
          <w:i/>
          <w:iCs/>
        </w:rPr>
        <w:t>open-source</w:t>
      </w:r>
      <w:r w:rsidRPr="0012662A">
        <w:t xml:space="preserve"> yang populer dan sering digunakan dalam pengembangan aplikasi </w:t>
      </w:r>
      <w:r w:rsidRPr="004B1028">
        <w:rPr>
          <w:i/>
          <w:iCs/>
        </w:rPr>
        <w:t>web</w:t>
      </w:r>
      <w:r w:rsidRPr="0012662A">
        <w:t xml:space="preserve">, karena kemudahan dalam pembelajaran, banyaknya </w:t>
      </w:r>
      <w:r w:rsidRPr="00487E85">
        <w:rPr>
          <w:i/>
          <w:iCs/>
        </w:rPr>
        <w:t>library</w:t>
      </w:r>
      <w:r w:rsidRPr="0012662A">
        <w:t xml:space="preserve"> yang tersedia, serta kemampuannya untuk berintegrasi dengan </w:t>
      </w:r>
      <w:r w:rsidRPr="00382FA1">
        <w:rPr>
          <w:i/>
          <w:iCs/>
        </w:rPr>
        <w:t>database</w:t>
      </w:r>
      <w:r w:rsidRPr="0012662A">
        <w:t xml:space="preserve"> MySQL</w:t>
      </w:r>
      <w:r w:rsidR="00382FA1">
        <w:t xml:space="preserve"> </w:t>
      </w:r>
      <w:sdt>
        <w:sdtPr>
          <w:rPr>
            <w:color w:val="000000"/>
          </w:rPr>
          <w:tag w:val="MENDELEY_CITATION_v3_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"/>
          <w:id w:val="-1197161245"/>
          <w:placeholder>
            <w:docPart w:val="DefaultPlaceholder_-1854013440"/>
          </w:placeholder>
        </w:sdtPr>
        <w:sdtContent>
          <w:r w:rsidR="000B1C4C" w:rsidRPr="000B1C4C">
            <w:rPr>
              <w:rFonts w:eastAsia="Times New Roman"/>
              <w:color w:val="000000"/>
            </w:rPr>
            <w:t>(A. N. Putra &amp; Muflih, 2024)</w:t>
          </w:r>
        </w:sdtContent>
      </w:sdt>
      <w:r w:rsidR="00382FA1">
        <w:t>.</w:t>
      </w:r>
    </w:p>
    <w:p w14:paraId="44ED381B" w14:textId="77777777" w:rsidR="0012662A" w:rsidRPr="0012662A" w:rsidRDefault="0012662A" w:rsidP="0012662A">
      <w:pPr>
        <w:spacing w:line="480" w:lineRule="auto"/>
      </w:pPr>
    </w:p>
    <w:p w14:paraId="53AA6975" w14:textId="4856A0F1" w:rsidR="0018315B" w:rsidRDefault="0012662A" w:rsidP="0012662A">
      <w:pPr>
        <w:pStyle w:val="Heading3"/>
        <w:numPr>
          <w:ilvl w:val="2"/>
          <w:numId w:val="3"/>
        </w:numPr>
        <w:spacing w:line="480" w:lineRule="auto"/>
        <w:ind w:left="567" w:hanging="567"/>
      </w:pPr>
      <w:bookmarkStart w:id="97" w:name="_Toc211679444"/>
      <w:r>
        <w:t>Pengertian MySQL</w:t>
      </w:r>
      <w:bookmarkEnd w:id="97"/>
    </w:p>
    <w:p w14:paraId="55104F0F" w14:textId="313D4506" w:rsidR="007E4958" w:rsidRDefault="00650BE2" w:rsidP="007E4958">
      <w:pPr>
        <w:keepNext/>
        <w:jc w:val="center"/>
      </w:pPr>
      <w:r>
        <w:rPr>
          <w:noProof/>
        </w:rPr>
        <w:drawing>
          <wp:inline distT="0" distB="0" distL="0" distR="0" wp14:anchorId="72622E7F" wp14:editId="2C9D7FD1">
            <wp:extent cx="1677670" cy="1133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7670" cy="1133475"/>
                    </a:xfrm>
                    <a:prstGeom prst="rect">
                      <a:avLst/>
                    </a:prstGeom>
                    <a:noFill/>
                    <a:ln>
                      <a:noFill/>
                    </a:ln>
                  </pic:spPr>
                </pic:pic>
              </a:graphicData>
            </a:graphic>
          </wp:inline>
        </w:drawing>
      </w:r>
    </w:p>
    <w:p w14:paraId="40981765" w14:textId="29C993E3" w:rsidR="007E4958" w:rsidRDefault="007E4958" w:rsidP="007E4958">
      <w:pPr>
        <w:pStyle w:val="Caption"/>
        <w:spacing w:after="0" w:line="360" w:lineRule="auto"/>
        <w:jc w:val="center"/>
        <w:rPr>
          <w:color w:val="000000" w:themeColor="text1"/>
          <w:sz w:val="24"/>
          <w:szCs w:val="24"/>
        </w:rPr>
      </w:pPr>
      <w:bookmarkStart w:id="98" w:name="_Toc211679532"/>
      <w:r w:rsidRPr="007E4958">
        <w:rPr>
          <w:i w:val="0"/>
          <w:iCs w:val="0"/>
          <w:color w:val="000000" w:themeColor="text1"/>
          <w:sz w:val="24"/>
          <w:szCs w:val="24"/>
        </w:rPr>
        <w:t xml:space="preserve">Gambar 2. </w:t>
      </w:r>
      <w:r w:rsidRPr="007E4958">
        <w:rPr>
          <w:i w:val="0"/>
          <w:iCs w:val="0"/>
          <w:color w:val="000000" w:themeColor="text1"/>
          <w:sz w:val="24"/>
          <w:szCs w:val="24"/>
        </w:rPr>
        <w:fldChar w:fldCharType="begin"/>
      </w:r>
      <w:r w:rsidRPr="007E4958">
        <w:rPr>
          <w:i w:val="0"/>
          <w:iCs w:val="0"/>
          <w:color w:val="000000" w:themeColor="text1"/>
          <w:sz w:val="24"/>
          <w:szCs w:val="24"/>
        </w:rPr>
        <w:instrText xml:space="preserve"> SEQ Gambar_2. \* ARABIC </w:instrText>
      </w:r>
      <w:r w:rsidRPr="007E4958">
        <w:rPr>
          <w:i w:val="0"/>
          <w:iCs w:val="0"/>
          <w:color w:val="000000" w:themeColor="text1"/>
          <w:sz w:val="24"/>
          <w:szCs w:val="24"/>
        </w:rPr>
        <w:fldChar w:fldCharType="separate"/>
      </w:r>
      <w:r w:rsidR="00A34872">
        <w:rPr>
          <w:i w:val="0"/>
          <w:iCs w:val="0"/>
          <w:color w:val="000000" w:themeColor="text1"/>
          <w:sz w:val="24"/>
          <w:szCs w:val="24"/>
        </w:rPr>
        <w:t>6</w:t>
      </w:r>
      <w:r w:rsidRPr="007E4958">
        <w:rPr>
          <w:i w:val="0"/>
          <w:iCs w:val="0"/>
          <w:color w:val="000000" w:themeColor="text1"/>
          <w:sz w:val="24"/>
          <w:szCs w:val="24"/>
        </w:rPr>
        <w:fldChar w:fldCharType="end"/>
      </w:r>
      <w:r w:rsidRPr="007E4958">
        <w:rPr>
          <w:i w:val="0"/>
          <w:iCs w:val="0"/>
          <w:color w:val="000000" w:themeColor="text1"/>
          <w:sz w:val="24"/>
          <w:szCs w:val="24"/>
        </w:rPr>
        <w:t xml:space="preserve"> </w:t>
      </w:r>
      <w:r w:rsidRPr="00A26F57">
        <w:rPr>
          <w:i w:val="0"/>
          <w:iCs w:val="0"/>
          <w:color w:val="000000" w:themeColor="text1"/>
          <w:sz w:val="24"/>
          <w:szCs w:val="24"/>
        </w:rPr>
        <w:t>MySQL</w:t>
      </w:r>
      <w:bookmarkEnd w:id="98"/>
    </w:p>
    <w:p w14:paraId="73CC3792" w14:textId="77777777" w:rsidR="00E5636F" w:rsidRPr="00E5636F" w:rsidRDefault="00E5636F" w:rsidP="00E5636F"/>
    <w:p w14:paraId="31380366" w14:textId="7128B973" w:rsidR="0012662A" w:rsidRDefault="00451D39" w:rsidP="00451D39">
      <w:pPr>
        <w:spacing w:line="360" w:lineRule="auto"/>
        <w:ind w:firstLine="567"/>
      </w:pPr>
      <w:r w:rsidRPr="00451D39">
        <w:t xml:space="preserve">MySQL adalah sebuah program </w:t>
      </w:r>
      <w:r w:rsidRPr="00451D39">
        <w:rPr>
          <w:i/>
          <w:iCs/>
        </w:rPr>
        <w:t>database server</w:t>
      </w:r>
      <w:r w:rsidRPr="00451D39">
        <w:t xml:space="preserve"> yang mampu menerima dan mengirimkan datanya dengan sangat cepat, </w:t>
      </w:r>
      <w:r w:rsidRPr="00451D39">
        <w:rPr>
          <w:i/>
          <w:iCs/>
        </w:rPr>
        <w:t>multi user</w:t>
      </w:r>
      <w:r w:rsidRPr="00451D39">
        <w:t>, serta menggunakan perintah standar SQL (</w:t>
      </w:r>
      <w:r w:rsidRPr="00451D39">
        <w:rPr>
          <w:i/>
          <w:iCs/>
        </w:rPr>
        <w:t>Structured Query Language</w:t>
      </w:r>
      <w:r w:rsidRPr="00451D39">
        <w:t>)</w:t>
      </w:r>
      <w:r w:rsidR="004B06ED">
        <w:t xml:space="preserve"> </w:t>
      </w:r>
      <w:sdt>
        <w:sdtPr>
          <w:rPr>
            <w:color w:val="000000"/>
          </w:rPr>
          <w:tag w:val="MENDELEY_CITATION_v3_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"/>
          <w:id w:val="1851754131"/>
          <w:placeholder>
            <w:docPart w:val="DefaultPlaceholder_-1854013440"/>
          </w:placeholder>
        </w:sdtPr>
        <w:sdtContent>
          <w:r w:rsidR="000B1C4C" w:rsidRPr="000B1C4C">
            <w:rPr>
              <w:color w:val="000000"/>
            </w:rPr>
            <w:t>(Ahmadar dkk., 2021)</w:t>
          </w:r>
        </w:sdtContent>
      </w:sdt>
      <w:r w:rsidRPr="00451D39">
        <w:t>.</w:t>
      </w:r>
    </w:p>
    <w:p w14:paraId="00EF3E5B" w14:textId="77777777" w:rsidR="00CF3110" w:rsidRDefault="00CF3110" w:rsidP="00CF3110">
      <w:pPr>
        <w:spacing w:line="480" w:lineRule="auto"/>
        <w:rPr>
          <w:rFonts w:eastAsiaTheme="majorEastAsia" w:cstheme="majorBidi"/>
          <w:b/>
          <w:i/>
          <w:iCs/>
          <w:szCs w:val="26"/>
        </w:rPr>
      </w:pPr>
    </w:p>
    <w:p w14:paraId="6A7B11DC" w14:textId="77777777" w:rsidR="00CF3110" w:rsidRPr="00CF3110" w:rsidRDefault="00CF3110">
      <w:pPr>
        <w:pStyle w:val="ListParagraph"/>
        <w:keepNext/>
        <w:keepLines/>
        <w:numPr>
          <w:ilvl w:val="0"/>
          <w:numId w:val="6"/>
        </w:numPr>
        <w:spacing w:line="480" w:lineRule="auto"/>
        <w:contextualSpacing w:val="0"/>
        <w:outlineLvl w:val="1"/>
        <w:rPr>
          <w:rFonts w:eastAsiaTheme="majorEastAsia" w:cstheme="majorBidi"/>
          <w:b/>
          <w:i/>
          <w:iCs/>
          <w:vanish/>
          <w:szCs w:val="26"/>
        </w:rPr>
      </w:pPr>
      <w:bookmarkStart w:id="99" w:name="_Toc177131209"/>
      <w:bookmarkStart w:id="100" w:name="_Toc211679445"/>
      <w:bookmarkEnd w:id="100"/>
    </w:p>
    <w:p w14:paraId="7229B526" w14:textId="77777777" w:rsidR="00CF3110" w:rsidRPr="00CF3110" w:rsidRDefault="00CF3110">
      <w:pPr>
        <w:pStyle w:val="ListParagraph"/>
        <w:keepNext/>
        <w:keepLines/>
        <w:numPr>
          <w:ilvl w:val="1"/>
          <w:numId w:val="6"/>
        </w:numPr>
        <w:spacing w:line="480" w:lineRule="auto"/>
        <w:contextualSpacing w:val="0"/>
        <w:outlineLvl w:val="1"/>
        <w:rPr>
          <w:rFonts w:eastAsiaTheme="majorEastAsia" w:cstheme="majorBidi"/>
          <w:b/>
          <w:i/>
          <w:iCs/>
          <w:vanish/>
          <w:szCs w:val="26"/>
        </w:rPr>
      </w:pPr>
      <w:bookmarkStart w:id="101" w:name="_Toc211679446"/>
      <w:bookmarkEnd w:id="101"/>
    </w:p>
    <w:p w14:paraId="2DCF5A7B" w14:textId="77777777" w:rsidR="00CF3110" w:rsidRPr="00CF3110" w:rsidRDefault="00CF3110">
      <w:pPr>
        <w:pStyle w:val="ListParagraph"/>
        <w:keepNext/>
        <w:keepLines/>
        <w:numPr>
          <w:ilvl w:val="1"/>
          <w:numId w:val="6"/>
        </w:numPr>
        <w:spacing w:line="480" w:lineRule="auto"/>
        <w:contextualSpacing w:val="0"/>
        <w:outlineLvl w:val="1"/>
        <w:rPr>
          <w:rFonts w:eastAsiaTheme="majorEastAsia" w:cstheme="majorBidi"/>
          <w:b/>
          <w:i/>
          <w:iCs/>
          <w:vanish/>
          <w:szCs w:val="26"/>
        </w:rPr>
      </w:pPr>
      <w:bookmarkStart w:id="102" w:name="_Toc211679447"/>
      <w:bookmarkEnd w:id="102"/>
    </w:p>
    <w:p w14:paraId="0C555064" w14:textId="31C6AFCA" w:rsidR="00A26F57" w:rsidRDefault="00CF3110">
      <w:pPr>
        <w:pStyle w:val="Heading2"/>
        <w:numPr>
          <w:ilvl w:val="1"/>
          <w:numId w:val="6"/>
        </w:numPr>
        <w:spacing w:line="480" w:lineRule="auto"/>
        <w:ind w:left="567" w:hanging="567"/>
      </w:pPr>
      <w:bookmarkStart w:id="103" w:name="_Toc211679448"/>
      <w:r w:rsidRPr="003D1935">
        <w:rPr>
          <w:i/>
          <w:iCs/>
        </w:rPr>
        <w:t xml:space="preserve">Unified Modeling Language </w:t>
      </w:r>
      <w:r w:rsidRPr="006B1FEB">
        <w:t>(UML)</w:t>
      </w:r>
      <w:bookmarkEnd w:id="99"/>
      <w:bookmarkEnd w:id="103"/>
    </w:p>
    <w:p w14:paraId="1C81E7A8" w14:textId="77777777" w:rsidR="00335341" w:rsidRDefault="00650BE2" w:rsidP="00335341">
      <w:pPr>
        <w:keepNext/>
        <w:jc w:val="center"/>
      </w:pPr>
      <w:r>
        <w:rPr>
          <w:noProof/>
        </w:rPr>
        <w:drawing>
          <wp:inline distT="0" distB="0" distL="0" distR="0" wp14:anchorId="1537D7F5" wp14:editId="2F88AD91">
            <wp:extent cx="1980000" cy="14400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0000" cy="1440000"/>
                    </a:xfrm>
                    <a:prstGeom prst="rect">
                      <a:avLst/>
                    </a:prstGeom>
                    <a:noFill/>
                    <a:ln>
                      <a:noFill/>
                    </a:ln>
                  </pic:spPr>
                </pic:pic>
              </a:graphicData>
            </a:graphic>
          </wp:inline>
        </w:drawing>
      </w:r>
    </w:p>
    <w:p w14:paraId="0FD202E7" w14:textId="27567324" w:rsidR="0009157F" w:rsidRPr="0009157F" w:rsidRDefault="00335341" w:rsidP="0009157F">
      <w:pPr>
        <w:pStyle w:val="Caption"/>
        <w:spacing w:after="0" w:line="360" w:lineRule="auto"/>
        <w:jc w:val="center"/>
        <w:rPr>
          <w:i w:val="0"/>
          <w:iCs w:val="0"/>
          <w:color w:val="000000" w:themeColor="text1"/>
          <w:sz w:val="24"/>
          <w:szCs w:val="24"/>
        </w:rPr>
      </w:pPr>
      <w:bookmarkStart w:id="104" w:name="_Toc211679533"/>
      <w:r w:rsidRPr="00335341">
        <w:rPr>
          <w:i w:val="0"/>
          <w:iCs w:val="0"/>
          <w:color w:val="000000" w:themeColor="text1"/>
          <w:sz w:val="24"/>
          <w:szCs w:val="24"/>
        </w:rPr>
        <w:t xml:space="preserve">Gambar 2. </w:t>
      </w:r>
      <w:r w:rsidRPr="00335341">
        <w:rPr>
          <w:i w:val="0"/>
          <w:iCs w:val="0"/>
          <w:color w:val="000000" w:themeColor="text1"/>
          <w:sz w:val="24"/>
          <w:szCs w:val="24"/>
        </w:rPr>
        <w:fldChar w:fldCharType="begin"/>
      </w:r>
      <w:r w:rsidRPr="00335341">
        <w:rPr>
          <w:i w:val="0"/>
          <w:iCs w:val="0"/>
          <w:color w:val="000000" w:themeColor="text1"/>
          <w:sz w:val="24"/>
          <w:szCs w:val="24"/>
        </w:rPr>
        <w:instrText xml:space="preserve"> SEQ Gambar_2. \* ARABIC </w:instrText>
      </w:r>
      <w:r w:rsidRPr="00335341">
        <w:rPr>
          <w:i w:val="0"/>
          <w:iCs w:val="0"/>
          <w:color w:val="000000" w:themeColor="text1"/>
          <w:sz w:val="24"/>
          <w:szCs w:val="24"/>
        </w:rPr>
        <w:fldChar w:fldCharType="separate"/>
      </w:r>
      <w:r w:rsidR="00A34872">
        <w:rPr>
          <w:i w:val="0"/>
          <w:iCs w:val="0"/>
          <w:color w:val="000000" w:themeColor="text1"/>
          <w:sz w:val="24"/>
          <w:szCs w:val="24"/>
        </w:rPr>
        <w:t>7</w:t>
      </w:r>
      <w:r w:rsidRPr="00335341">
        <w:rPr>
          <w:i w:val="0"/>
          <w:iCs w:val="0"/>
          <w:color w:val="000000" w:themeColor="text1"/>
          <w:sz w:val="24"/>
          <w:szCs w:val="24"/>
        </w:rPr>
        <w:fldChar w:fldCharType="end"/>
      </w:r>
      <w:r w:rsidRPr="00335341">
        <w:rPr>
          <w:i w:val="0"/>
          <w:iCs w:val="0"/>
          <w:color w:val="000000" w:themeColor="text1"/>
          <w:sz w:val="24"/>
          <w:szCs w:val="24"/>
        </w:rPr>
        <w:t xml:space="preserve"> </w:t>
      </w:r>
      <w:r w:rsidRPr="00B976AB">
        <w:rPr>
          <w:color w:val="000000" w:themeColor="text1"/>
          <w:sz w:val="24"/>
          <w:szCs w:val="24"/>
        </w:rPr>
        <w:t>Unified Modeling Language</w:t>
      </w:r>
      <w:r w:rsidRPr="00335341">
        <w:rPr>
          <w:i w:val="0"/>
          <w:iCs w:val="0"/>
          <w:color w:val="000000" w:themeColor="text1"/>
          <w:sz w:val="24"/>
          <w:szCs w:val="24"/>
        </w:rPr>
        <w:t xml:space="preserve"> (UML)</w:t>
      </w:r>
      <w:bookmarkEnd w:id="104"/>
    </w:p>
    <w:p w14:paraId="7A7D3E91" w14:textId="543F7C39" w:rsidR="00CF3110" w:rsidRPr="003D1935" w:rsidRDefault="00510F61" w:rsidP="00510F61">
      <w:pPr>
        <w:spacing w:line="360" w:lineRule="auto"/>
        <w:ind w:firstLine="567"/>
      </w:pPr>
      <w:r w:rsidRPr="00510F61">
        <w:lastRenderedPageBreak/>
        <w:t xml:space="preserve">UML adalah seperangkat aturan dan notasi untuk spesifikasi sistem </w:t>
      </w:r>
      <w:r w:rsidRPr="00112A0F">
        <w:rPr>
          <w:i/>
          <w:iCs/>
        </w:rPr>
        <w:t>software</w:t>
      </w:r>
      <w:r w:rsidR="00112A0F">
        <w:t xml:space="preserve">. </w:t>
      </w:r>
      <w:r w:rsidRPr="00510F61">
        <w:t xml:space="preserve">Notasi ini menyediakan satu set elemen grafis untuk pemodelan sistem. Perancangan dan pembangunan aplikasi atau </w:t>
      </w:r>
      <w:r w:rsidRPr="00112A0F">
        <w:rPr>
          <w:i/>
          <w:iCs/>
        </w:rPr>
        <w:t>software</w:t>
      </w:r>
      <w:r w:rsidRPr="00510F61">
        <w:t xml:space="preserve"> berbasis objek atau </w:t>
      </w:r>
      <w:r w:rsidRPr="00112A0F">
        <w:rPr>
          <w:i/>
          <w:iCs/>
        </w:rPr>
        <w:t>Object Oriented Analysis</w:t>
      </w:r>
      <w:r w:rsidRPr="00510F61">
        <w:t xml:space="preserve"> </w:t>
      </w:r>
      <w:r w:rsidRPr="00A94E76">
        <w:rPr>
          <w:i/>
          <w:iCs/>
        </w:rPr>
        <w:t>and Design</w:t>
      </w:r>
      <w:r w:rsidRPr="00510F61">
        <w:t xml:space="preserve"> (OOAD) menganggap segala sesuatunya adalah objek serta sistem dipandang sebagai interaksi dari banyak objek yang dimodelkan menggunakan UML. UML versi terbaru terdiri dari lima belas diagram yang dibagi menjadi dua kelompok, yaitu </w:t>
      </w:r>
      <w:r w:rsidRPr="002047AD">
        <w:rPr>
          <w:i/>
          <w:iCs/>
        </w:rPr>
        <w:t>structure</w:t>
      </w:r>
      <w:r w:rsidRPr="00510F61">
        <w:t xml:space="preserve"> dan </w:t>
      </w:r>
      <w:r w:rsidRPr="00092050">
        <w:rPr>
          <w:i/>
          <w:iCs/>
        </w:rPr>
        <w:t>behaviour</w:t>
      </w:r>
      <w:r w:rsidRPr="00510F61">
        <w:t xml:space="preserve"> diagra</w:t>
      </w:r>
      <w:r w:rsidR="00CF53CE">
        <w:t>m</w:t>
      </w:r>
      <w:r w:rsidRPr="00510F61">
        <w:t xml:space="preserve">. </w:t>
      </w:r>
      <w:r w:rsidRPr="008277DB">
        <w:rPr>
          <w:i/>
          <w:iCs/>
        </w:rPr>
        <w:t>Structure</w:t>
      </w:r>
      <w:r w:rsidRPr="00510F61">
        <w:t xml:space="preserve"> diagram menggambarkan data dan hubungan statis dalam suatu sistem informasi, sedangkan </w:t>
      </w:r>
      <w:r w:rsidRPr="00297154">
        <w:rPr>
          <w:i/>
          <w:iCs/>
        </w:rPr>
        <w:t>behaviour</w:t>
      </w:r>
      <w:r w:rsidRPr="00510F61">
        <w:t xml:space="preserve"> diagram menggambarkan hubungan dinamis antara objek yang mewakili sistem informasi</w:t>
      </w:r>
      <w:r w:rsidR="00862384">
        <w:t xml:space="preserve"> </w:t>
      </w:r>
      <w:sdt>
        <w:sdtPr>
          <w:rPr>
            <w:color w:val="000000"/>
          </w:rPr>
          <w:tag w:val="MENDELEY_CITATION_v3_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"/>
          <w:id w:val="-1106880040"/>
          <w:placeholder>
            <w:docPart w:val="DefaultPlaceholder_-1854013440"/>
          </w:placeholder>
        </w:sdtPr>
        <w:sdtContent>
          <w:r w:rsidR="000B1C4C" w:rsidRPr="000B1C4C">
            <w:rPr>
              <w:color w:val="000000"/>
            </w:rPr>
            <w:t>(Hidayati dkk., 2023)</w:t>
          </w:r>
        </w:sdtContent>
      </w:sdt>
      <w:r w:rsidRPr="00510F61">
        <w:t>.</w:t>
      </w:r>
    </w:p>
    <w:p w14:paraId="31D6344B" w14:textId="77777777" w:rsidR="00CF3110" w:rsidRPr="003D1935" w:rsidRDefault="00CF3110" w:rsidP="00CF3110">
      <w:pPr>
        <w:spacing w:line="480" w:lineRule="auto"/>
      </w:pPr>
    </w:p>
    <w:p w14:paraId="01A0DF37" w14:textId="77777777" w:rsidR="00CF3110" w:rsidRPr="003D1935" w:rsidRDefault="00CF3110">
      <w:pPr>
        <w:pStyle w:val="ListParagraph"/>
        <w:keepNext/>
        <w:keepLines/>
        <w:numPr>
          <w:ilvl w:val="0"/>
          <w:numId w:val="4"/>
        </w:numPr>
        <w:spacing w:line="480" w:lineRule="auto"/>
        <w:contextualSpacing w:val="0"/>
        <w:outlineLvl w:val="2"/>
        <w:rPr>
          <w:rFonts w:eastAsiaTheme="majorEastAsia" w:cstheme="majorBidi"/>
          <w:b/>
          <w:vanish/>
          <w:szCs w:val="24"/>
        </w:rPr>
      </w:pPr>
      <w:bookmarkStart w:id="105" w:name="_Toc148682878"/>
      <w:bookmarkStart w:id="106" w:name="_Toc148783033"/>
      <w:bookmarkStart w:id="107" w:name="_Toc148783087"/>
      <w:bookmarkStart w:id="108" w:name="_Toc166177684"/>
      <w:bookmarkStart w:id="109" w:name="_Toc166666876"/>
      <w:bookmarkStart w:id="110" w:name="_Toc169265200"/>
      <w:bookmarkStart w:id="111" w:name="_Toc170379399"/>
      <w:bookmarkStart w:id="112" w:name="_Toc170379656"/>
      <w:bookmarkStart w:id="113" w:name="_Toc170380003"/>
      <w:bookmarkStart w:id="114" w:name="_Toc171232870"/>
      <w:bookmarkStart w:id="115" w:name="_Toc172900072"/>
      <w:bookmarkStart w:id="116" w:name="_Toc174362692"/>
      <w:bookmarkStart w:id="117" w:name="_Toc174362925"/>
      <w:bookmarkStart w:id="118" w:name="_Toc174932695"/>
      <w:bookmarkStart w:id="119" w:name="_Toc174933588"/>
      <w:bookmarkStart w:id="120" w:name="_Toc174933713"/>
      <w:bookmarkStart w:id="121" w:name="_Toc174933838"/>
      <w:bookmarkStart w:id="122" w:name="_Toc174933964"/>
      <w:bookmarkStart w:id="123" w:name="_Toc174934090"/>
      <w:bookmarkStart w:id="124" w:name="_Toc177131210"/>
      <w:bookmarkStart w:id="125" w:name="_Toc21167944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139FFCC7" w14:textId="77777777" w:rsidR="00CF3110" w:rsidRPr="003D1935" w:rsidRDefault="00CF3110">
      <w:pPr>
        <w:pStyle w:val="ListParagraph"/>
        <w:keepNext/>
        <w:keepLines/>
        <w:numPr>
          <w:ilvl w:val="0"/>
          <w:numId w:val="4"/>
        </w:numPr>
        <w:spacing w:line="480" w:lineRule="auto"/>
        <w:contextualSpacing w:val="0"/>
        <w:outlineLvl w:val="2"/>
        <w:rPr>
          <w:rFonts w:eastAsiaTheme="majorEastAsia" w:cstheme="majorBidi"/>
          <w:b/>
          <w:vanish/>
          <w:szCs w:val="24"/>
        </w:rPr>
      </w:pPr>
      <w:bookmarkStart w:id="126" w:name="_Toc148682879"/>
      <w:bookmarkStart w:id="127" w:name="_Toc148783034"/>
      <w:bookmarkStart w:id="128" w:name="_Toc148783088"/>
      <w:bookmarkStart w:id="129" w:name="_Toc166177685"/>
      <w:bookmarkStart w:id="130" w:name="_Toc166666877"/>
      <w:bookmarkStart w:id="131" w:name="_Toc169265201"/>
      <w:bookmarkStart w:id="132" w:name="_Toc170379400"/>
      <w:bookmarkStart w:id="133" w:name="_Toc170379657"/>
      <w:bookmarkStart w:id="134" w:name="_Toc170380004"/>
      <w:bookmarkStart w:id="135" w:name="_Toc171232871"/>
      <w:bookmarkStart w:id="136" w:name="_Toc172900073"/>
      <w:bookmarkStart w:id="137" w:name="_Toc174362693"/>
      <w:bookmarkStart w:id="138" w:name="_Toc174362926"/>
      <w:bookmarkStart w:id="139" w:name="_Toc174932696"/>
      <w:bookmarkStart w:id="140" w:name="_Toc174933589"/>
      <w:bookmarkStart w:id="141" w:name="_Toc174933714"/>
      <w:bookmarkStart w:id="142" w:name="_Toc174933839"/>
      <w:bookmarkStart w:id="143" w:name="_Toc174933965"/>
      <w:bookmarkStart w:id="144" w:name="_Toc174934091"/>
      <w:bookmarkStart w:id="145" w:name="_Toc177131211"/>
      <w:bookmarkStart w:id="146" w:name="_Toc211679450"/>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BB10FD2" w14:textId="77777777" w:rsidR="00CF3110" w:rsidRPr="003D1935" w:rsidRDefault="00CF3110">
      <w:pPr>
        <w:pStyle w:val="ListParagraph"/>
        <w:keepNext/>
        <w:keepLines/>
        <w:numPr>
          <w:ilvl w:val="1"/>
          <w:numId w:val="4"/>
        </w:numPr>
        <w:spacing w:line="480" w:lineRule="auto"/>
        <w:contextualSpacing w:val="0"/>
        <w:outlineLvl w:val="2"/>
        <w:rPr>
          <w:rFonts w:eastAsiaTheme="majorEastAsia" w:cstheme="majorBidi"/>
          <w:b/>
          <w:vanish/>
          <w:szCs w:val="24"/>
        </w:rPr>
      </w:pPr>
      <w:bookmarkStart w:id="147" w:name="_Toc148682880"/>
      <w:bookmarkStart w:id="148" w:name="_Toc148783035"/>
      <w:bookmarkStart w:id="149" w:name="_Toc148783089"/>
      <w:bookmarkStart w:id="150" w:name="_Toc166177686"/>
      <w:bookmarkStart w:id="151" w:name="_Toc166666878"/>
      <w:bookmarkStart w:id="152" w:name="_Toc169265202"/>
      <w:bookmarkStart w:id="153" w:name="_Toc170379401"/>
      <w:bookmarkStart w:id="154" w:name="_Toc170379658"/>
      <w:bookmarkStart w:id="155" w:name="_Toc170380005"/>
      <w:bookmarkStart w:id="156" w:name="_Toc171232872"/>
      <w:bookmarkStart w:id="157" w:name="_Toc172900074"/>
      <w:bookmarkStart w:id="158" w:name="_Toc174362694"/>
      <w:bookmarkStart w:id="159" w:name="_Toc174362927"/>
      <w:bookmarkStart w:id="160" w:name="_Toc174932697"/>
      <w:bookmarkStart w:id="161" w:name="_Toc174933590"/>
      <w:bookmarkStart w:id="162" w:name="_Toc174933715"/>
      <w:bookmarkStart w:id="163" w:name="_Toc174933840"/>
      <w:bookmarkStart w:id="164" w:name="_Toc174933966"/>
      <w:bookmarkStart w:id="165" w:name="_Toc174934092"/>
      <w:bookmarkStart w:id="166" w:name="_Toc177131212"/>
      <w:bookmarkStart w:id="167" w:name="_Toc21167945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52B8D31A" w14:textId="77777777" w:rsidR="00CF3110" w:rsidRPr="003D1935" w:rsidRDefault="00CF3110">
      <w:pPr>
        <w:pStyle w:val="ListParagraph"/>
        <w:keepNext/>
        <w:keepLines/>
        <w:numPr>
          <w:ilvl w:val="1"/>
          <w:numId w:val="4"/>
        </w:numPr>
        <w:spacing w:line="480" w:lineRule="auto"/>
        <w:contextualSpacing w:val="0"/>
        <w:outlineLvl w:val="2"/>
        <w:rPr>
          <w:rFonts w:eastAsiaTheme="majorEastAsia" w:cstheme="majorBidi"/>
          <w:b/>
          <w:vanish/>
          <w:szCs w:val="24"/>
        </w:rPr>
      </w:pPr>
      <w:bookmarkStart w:id="168" w:name="_Toc148682881"/>
      <w:bookmarkStart w:id="169" w:name="_Toc148783036"/>
      <w:bookmarkStart w:id="170" w:name="_Toc148783090"/>
      <w:bookmarkStart w:id="171" w:name="_Toc166177687"/>
      <w:bookmarkStart w:id="172" w:name="_Toc166666879"/>
      <w:bookmarkStart w:id="173" w:name="_Toc169265203"/>
      <w:bookmarkStart w:id="174" w:name="_Toc170379402"/>
      <w:bookmarkStart w:id="175" w:name="_Toc170379659"/>
      <w:bookmarkStart w:id="176" w:name="_Toc170380006"/>
      <w:bookmarkStart w:id="177" w:name="_Toc171232873"/>
      <w:bookmarkStart w:id="178" w:name="_Toc172900075"/>
      <w:bookmarkStart w:id="179" w:name="_Toc174362695"/>
      <w:bookmarkStart w:id="180" w:name="_Toc174362928"/>
      <w:bookmarkStart w:id="181" w:name="_Toc174932698"/>
      <w:bookmarkStart w:id="182" w:name="_Toc174933591"/>
      <w:bookmarkStart w:id="183" w:name="_Toc174933716"/>
      <w:bookmarkStart w:id="184" w:name="_Toc174933841"/>
      <w:bookmarkStart w:id="185" w:name="_Toc174933967"/>
      <w:bookmarkStart w:id="186" w:name="_Toc174934093"/>
      <w:bookmarkStart w:id="187" w:name="_Toc177131213"/>
      <w:bookmarkStart w:id="188" w:name="_Toc21167945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17876C95" w14:textId="77777777" w:rsidR="00CF3110" w:rsidRPr="003D1935" w:rsidRDefault="00CF3110">
      <w:pPr>
        <w:pStyle w:val="ListParagraph"/>
        <w:keepNext/>
        <w:keepLines/>
        <w:numPr>
          <w:ilvl w:val="1"/>
          <w:numId w:val="4"/>
        </w:numPr>
        <w:spacing w:line="480" w:lineRule="auto"/>
        <w:contextualSpacing w:val="0"/>
        <w:outlineLvl w:val="2"/>
        <w:rPr>
          <w:rFonts w:eastAsiaTheme="majorEastAsia" w:cstheme="majorBidi"/>
          <w:b/>
          <w:vanish/>
          <w:szCs w:val="24"/>
        </w:rPr>
      </w:pPr>
      <w:bookmarkStart w:id="189" w:name="_Toc148682882"/>
      <w:bookmarkStart w:id="190" w:name="_Toc148783037"/>
      <w:bookmarkStart w:id="191" w:name="_Toc148783091"/>
      <w:bookmarkStart w:id="192" w:name="_Toc166177688"/>
      <w:bookmarkStart w:id="193" w:name="_Toc166666880"/>
      <w:bookmarkStart w:id="194" w:name="_Toc169265204"/>
      <w:bookmarkStart w:id="195" w:name="_Toc170379403"/>
      <w:bookmarkStart w:id="196" w:name="_Toc170379660"/>
      <w:bookmarkStart w:id="197" w:name="_Toc170380007"/>
      <w:bookmarkStart w:id="198" w:name="_Toc171232874"/>
      <w:bookmarkStart w:id="199" w:name="_Toc172900076"/>
      <w:bookmarkStart w:id="200" w:name="_Toc174362696"/>
      <w:bookmarkStart w:id="201" w:name="_Toc174362929"/>
      <w:bookmarkStart w:id="202" w:name="_Toc174932699"/>
      <w:bookmarkStart w:id="203" w:name="_Toc174933592"/>
      <w:bookmarkStart w:id="204" w:name="_Toc174933717"/>
      <w:bookmarkStart w:id="205" w:name="_Toc174933842"/>
      <w:bookmarkStart w:id="206" w:name="_Toc174933968"/>
      <w:bookmarkStart w:id="207" w:name="_Toc174934094"/>
      <w:bookmarkStart w:id="208" w:name="_Toc177131214"/>
      <w:bookmarkStart w:id="209" w:name="_Toc211679453"/>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15D4554" w14:textId="77777777" w:rsidR="00CF3110" w:rsidRPr="003D1935" w:rsidRDefault="00CF3110">
      <w:pPr>
        <w:pStyle w:val="Heading3"/>
        <w:numPr>
          <w:ilvl w:val="2"/>
          <w:numId w:val="4"/>
        </w:numPr>
        <w:spacing w:line="480" w:lineRule="auto"/>
        <w:ind w:left="567" w:hanging="567"/>
        <w:rPr>
          <w:i/>
          <w:iCs/>
        </w:rPr>
      </w:pPr>
      <w:bookmarkStart w:id="210" w:name="_Toc177131215"/>
      <w:bookmarkStart w:id="211" w:name="_Toc211679454"/>
      <w:r w:rsidRPr="003D1935">
        <w:rPr>
          <w:i/>
          <w:iCs/>
        </w:rPr>
        <w:t xml:space="preserve">Use Case </w:t>
      </w:r>
      <w:r w:rsidRPr="00862384">
        <w:t>Diagram</w:t>
      </w:r>
      <w:bookmarkEnd w:id="210"/>
      <w:bookmarkEnd w:id="211"/>
    </w:p>
    <w:p w14:paraId="319245A0" w14:textId="77777777" w:rsidR="00D47C0C" w:rsidRDefault="00D47C0C" w:rsidP="00A72746">
      <w:pPr>
        <w:spacing w:line="360" w:lineRule="auto"/>
        <w:ind w:firstLine="567"/>
      </w:pPr>
      <w:r w:rsidRPr="00A72746">
        <w:rPr>
          <w:i/>
          <w:iCs/>
        </w:rPr>
        <w:t>Use case</w:t>
      </w:r>
      <w:r>
        <w:t xml:space="preserve"> diagram merupakan diagram yang menjelaskan manfaat sistem dari</w:t>
      </w:r>
    </w:p>
    <w:p w14:paraId="32398002" w14:textId="0D5D19C2" w:rsidR="00CF3110" w:rsidRPr="003D1935" w:rsidRDefault="00D47C0C" w:rsidP="00D47C0C">
      <w:pPr>
        <w:spacing w:line="360" w:lineRule="auto"/>
      </w:pPr>
      <w:r>
        <w:t xml:space="preserve">sudut pandang orang yang berada di luar sistem atau </w:t>
      </w:r>
      <w:r w:rsidRPr="00A72746">
        <w:rPr>
          <w:i/>
          <w:iCs/>
        </w:rPr>
        <w:t>actor</w:t>
      </w:r>
      <w:r w:rsidR="008D055A">
        <w:t xml:space="preserve"> </w:t>
      </w:r>
      <w:sdt>
        <w:sdtPr>
          <w:rPr>
            <w:color w:val="000000"/>
          </w:rPr>
          <w:tag w:val="MENDELEY_CITATION_v3_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"/>
          <w:id w:val="-334841656"/>
          <w:placeholder>
            <w:docPart w:val="DefaultPlaceholder_-1854013440"/>
          </w:placeholder>
        </w:sdtPr>
        <w:sdtContent>
          <w:r w:rsidR="000B1C4C" w:rsidRPr="000B1C4C">
            <w:rPr>
              <w:rFonts w:eastAsia="Times New Roman"/>
              <w:color w:val="000000"/>
            </w:rPr>
            <w:t>(Rohmanto &amp; Setiawan, 2022)</w:t>
          </w:r>
        </w:sdtContent>
      </w:sdt>
      <w:r w:rsidR="00A72746">
        <w:t>.</w:t>
      </w:r>
    </w:p>
    <w:p w14:paraId="62F0940E" w14:textId="3151AAEE" w:rsidR="00CF3110" w:rsidRPr="00EA3D67" w:rsidRDefault="00CF3110" w:rsidP="00CF3110">
      <w:pPr>
        <w:pStyle w:val="Caption"/>
        <w:spacing w:after="0" w:line="360" w:lineRule="auto"/>
        <w:jc w:val="center"/>
        <w:rPr>
          <w:i w:val="0"/>
          <w:iCs w:val="0"/>
          <w:noProof w:val="0"/>
          <w:color w:val="000000" w:themeColor="text1"/>
          <w:sz w:val="24"/>
          <w:szCs w:val="24"/>
        </w:rPr>
      </w:pPr>
      <w:bookmarkStart w:id="212" w:name="_Toc170379472"/>
      <w:bookmarkStart w:id="213" w:name="_Toc171233056"/>
      <w:bookmarkStart w:id="214" w:name="_Toc174363153"/>
      <w:bookmarkStart w:id="215" w:name="_Toc174932844"/>
      <w:bookmarkStart w:id="216" w:name="_Toc211679572"/>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A34872">
        <w:rPr>
          <w:i w:val="0"/>
          <w:iCs w:val="0"/>
          <w:color w:val="000000" w:themeColor="text1"/>
          <w:sz w:val="24"/>
          <w:szCs w:val="24"/>
        </w:rPr>
        <w:t>1</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8D055A">
        <w:rPr>
          <w:i w:val="0"/>
          <w:iCs w:val="0"/>
          <w:noProof w:val="0"/>
          <w:color w:val="000000" w:themeColor="text1"/>
          <w:sz w:val="24"/>
          <w:szCs w:val="24"/>
        </w:rPr>
        <w:t xml:space="preserve">Tabel </w:t>
      </w:r>
      <w:r w:rsidR="008D055A" w:rsidRPr="003D1935">
        <w:rPr>
          <w:i w:val="0"/>
          <w:iCs w:val="0"/>
          <w:noProof w:val="0"/>
          <w:color w:val="000000" w:themeColor="text1"/>
          <w:sz w:val="24"/>
          <w:szCs w:val="24"/>
        </w:rPr>
        <w:t xml:space="preserve">Simbol </w:t>
      </w:r>
      <w:r w:rsidR="008D055A" w:rsidRPr="003D1935">
        <w:rPr>
          <w:noProof w:val="0"/>
          <w:color w:val="000000" w:themeColor="text1"/>
          <w:sz w:val="24"/>
          <w:szCs w:val="24"/>
        </w:rPr>
        <w:t xml:space="preserve">Use Case </w:t>
      </w:r>
      <w:r w:rsidR="008D055A" w:rsidRPr="00EA3D67">
        <w:rPr>
          <w:i w:val="0"/>
          <w:iCs w:val="0"/>
          <w:noProof w:val="0"/>
          <w:color w:val="000000" w:themeColor="text1"/>
          <w:sz w:val="24"/>
          <w:szCs w:val="24"/>
        </w:rPr>
        <w:t>Diagram</w:t>
      </w:r>
      <w:bookmarkEnd w:id="212"/>
      <w:bookmarkEnd w:id="213"/>
      <w:bookmarkEnd w:id="214"/>
      <w:bookmarkEnd w:id="215"/>
      <w:bookmarkEnd w:id="216"/>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CF3110" w:rsidRPr="003D1935" w14:paraId="0740D5F0" w14:textId="77777777" w:rsidTr="006C38E4">
        <w:trPr>
          <w:trHeight w:val="567"/>
        </w:trPr>
        <w:tc>
          <w:tcPr>
            <w:tcW w:w="2972" w:type="dxa"/>
            <w:vAlign w:val="center"/>
          </w:tcPr>
          <w:p w14:paraId="426CDA4B"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64FF36BA"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2DE3625A" w14:textId="77777777" w:rsidR="00CF3110" w:rsidRPr="003D1935" w:rsidRDefault="00CF3110" w:rsidP="006C38E4">
            <w:pPr>
              <w:spacing w:line="360" w:lineRule="auto"/>
              <w:jc w:val="center"/>
              <w:rPr>
                <w:b/>
                <w:bCs/>
              </w:rPr>
            </w:pPr>
            <w:r w:rsidRPr="003D1935">
              <w:rPr>
                <w:b/>
                <w:bCs/>
              </w:rPr>
              <w:t>Deskripsi</w:t>
            </w:r>
          </w:p>
        </w:tc>
      </w:tr>
      <w:tr w:rsidR="00CF3110" w:rsidRPr="003D1935" w14:paraId="29B5258E" w14:textId="77777777" w:rsidTr="006C38E4">
        <w:trPr>
          <w:trHeight w:val="567"/>
        </w:trPr>
        <w:tc>
          <w:tcPr>
            <w:tcW w:w="2972" w:type="dxa"/>
            <w:vAlign w:val="center"/>
          </w:tcPr>
          <w:p w14:paraId="5D5C175A" w14:textId="77777777" w:rsidR="00CF3110" w:rsidRPr="003D1935" w:rsidRDefault="00CF3110" w:rsidP="006C38E4">
            <w:pPr>
              <w:spacing w:line="360" w:lineRule="auto"/>
              <w:jc w:val="center"/>
            </w:pPr>
            <w:r w:rsidRPr="003D1935">
              <w:rPr>
                <w:noProof/>
              </w:rPr>
              <w:drawing>
                <wp:inline distT="0" distB="0" distL="0" distR="0" wp14:anchorId="2852D689" wp14:editId="0CFD150C">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30F8B642" w14:textId="77777777" w:rsidR="00CF3110" w:rsidRPr="003D1935" w:rsidRDefault="00CF3110" w:rsidP="006C38E4">
            <w:pPr>
              <w:spacing w:line="360" w:lineRule="auto"/>
              <w:jc w:val="center"/>
              <w:rPr>
                <w:i/>
                <w:iCs/>
              </w:rPr>
            </w:pPr>
            <w:r w:rsidRPr="003D1935">
              <w:rPr>
                <w:i/>
                <w:iCs/>
              </w:rPr>
              <w:t>Use Case</w:t>
            </w:r>
          </w:p>
        </w:tc>
        <w:tc>
          <w:tcPr>
            <w:tcW w:w="3402" w:type="dxa"/>
          </w:tcPr>
          <w:p w14:paraId="5074BE4B" w14:textId="77777777" w:rsidR="00CF3110" w:rsidRPr="003D1935" w:rsidRDefault="00CF3110" w:rsidP="006C38E4">
            <w:pPr>
              <w:spacing w:line="360" w:lineRule="auto"/>
            </w:pPr>
            <w:r w:rsidRPr="003D1935">
              <w:rPr>
                <w:i/>
                <w:iCs/>
              </w:rPr>
              <w:t>Use case</w:t>
            </w:r>
            <w:r w:rsidRPr="003D1935">
              <w:t xml:space="preserve"> menggambarkan deskripsi atau s</w:t>
            </w:r>
            <w:r>
              <w:t>k</w:t>
            </w:r>
            <w:r w:rsidRPr="003D1935">
              <w:t xml:space="preserve">enario dari fungsionalitas yang dapat dilakukan oleh sistem dari </w:t>
            </w:r>
            <w:r>
              <w:t>sudut pandang</w:t>
            </w:r>
            <w:r w:rsidRPr="003D1935">
              <w:t xml:space="preserve"> </w:t>
            </w:r>
            <w:r>
              <w:t>mahasiswa</w:t>
            </w:r>
            <w:r w:rsidRPr="003D1935">
              <w:t>.</w:t>
            </w:r>
          </w:p>
        </w:tc>
      </w:tr>
      <w:tr w:rsidR="00CF3110" w:rsidRPr="003D1935" w14:paraId="36A3F85B" w14:textId="77777777" w:rsidTr="006C38E4">
        <w:trPr>
          <w:trHeight w:val="567"/>
        </w:trPr>
        <w:tc>
          <w:tcPr>
            <w:tcW w:w="2972" w:type="dxa"/>
            <w:vAlign w:val="center"/>
          </w:tcPr>
          <w:p w14:paraId="256E780D" w14:textId="77777777" w:rsidR="00CF3110" w:rsidRPr="003D1935" w:rsidRDefault="00CF3110" w:rsidP="006C38E4">
            <w:pPr>
              <w:spacing w:line="360" w:lineRule="auto"/>
              <w:jc w:val="center"/>
            </w:pPr>
            <w:r w:rsidRPr="003D1935">
              <w:rPr>
                <w:noProof/>
              </w:rPr>
              <w:drawing>
                <wp:inline distT="0" distB="0" distL="0" distR="0" wp14:anchorId="641D2794" wp14:editId="4D8437C6">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1A005ECB" w14:textId="77777777" w:rsidR="00CF3110" w:rsidRPr="003D1935" w:rsidRDefault="00CF3110" w:rsidP="006C38E4">
            <w:pPr>
              <w:spacing w:line="360" w:lineRule="auto"/>
              <w:jc w:val="center"/>
            </w:pPr>
            <w:r w:rsidRPr="003D1935">
              <w:rPr>
                <w:i/>
                <w:iCs/>
              </w:rPr>
              <w:t>Actor</w:t>
            </w:r>
            <w:r w:rsidRPr="003D1935">
              <w:t>/Aktor</w:t>
            </w:r>
          </w:p>
        </w:tc>
        <w:tc>
          <w:tcPr>
            <w:tcW w:w="3402" w:type="dxa"/>
          </w:tcPr>
          <w:p w14:paraId="1B4163F2" w14:textId="77777777" w:rsidR="00CF3110" w:rsidRPr="003D1935" w:rsidRDefault="00CF3110" w:rsidP="006C38E4">
            <w:pPr>
              <w:spacing w:line="360" w:lineRule="auto"/>
            </w:pPr>
            <w:r w:rsidRPr="003D1935">
              <w:rPr>
                <w:i/>
                <w:iCs/>
              </w:rPr>
              <w:t>Actor</w:t>
            </w:r>
            <w:r w:rsidRPr="003D1935">
              <w:t xml:space="preserve"> atau Aktor adalah entitas atau elemen di luar sistem yang berinteraksi dengan sistem.</w:t>
            </w:r>
          </w:p>
        </w:tc>
      </w:tr>
      <w:tr w:rsidR="00CF3110" w:rsidRPr="003D1935" w14:paraId="01240E6B" w14:textId="77777777" w:rsidTr="006C38E4">
        <w:trPr>
          <w:trHeight w:val="567"/>
        </w:trPr>
        <w:tc>
          <w:tcPr>
            <w:tcW w:w="2972" w:type="dxa"/>
            <w:vAlign w:val="center"/>
          </w:tcPr>
          <w:p w14:paraId="4B7B92CD" w14:textId="77777777" w:rsidR="00CF3110" w:rsidRPr="003D1935" w:rsidRDefault="00CF3110" w:rsidP="006C38E4">
            <w:pPr>
              <w:spacing w:line="360" w:lineRule="auto"/>
              <w:jc w:val="center"/>
            </w:pPr>
            <w:r w:rsidRPr="003D1935">
              <w:rPr>
                <w:noProof/>
              </w:rPr>
              <w:lastRenderedPageBreak/>
              <w:drawing>
                <wp:inline distT="0" distB="0" distL="0" distR="0" wp14:anchorId="645C8D0E" wp14:editId="4D9C4207">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5EBB90D9" w14:textId="77777777" w:rsidR="00CF3110" w:rsidRPr="003D1935" w:rsidRDefault="00CF3110" w:rsidP="006C38E4">
            <w:pPr>
              <w:spacing w:line="360" w:lineRule="auto"/>
              <w:jc w:val="center"/>
              <w:rPr>
                <w:i/>
                <w:iCs/>
              </w:rPr>
            </w:pPr>
            <w:r w:rsidRPr="003D1935">
              <w:rPr>
                <w:i/>
                <w:iCs/>
              </w:rPr>
              <w:t>Boundary System</w:t>
            </w:r>
          </w:p>
        </w:tc>
        <w:tc>
          <w:tcPr>
            <w:tcW w:w="3402" w:type="dxa"/>
          </w:tcPr>
          <w:p w14:paraId="5CB0AE85" w14:textId="77777777" w:rsidR="00CF3110" w:rsidRPr="003D1935" w:rsidRDefault="00CF3110" w:rsidP="006C38E4">
            <w:pPr>
              <w:spacing w:line="360" w:lineRule="auto"/>
            </w:pPr>
            <w:r w:rsidRPr="003D1935">
              <w:rPr>
                <w:i/>
                <w:iCs/>
              </w:rPr>
              <w:t>Boundary System</w:t>
            </w:r>
            <w:r w:rsidRPr="003D1935">
              <w:t xml:space="preserve"> </w:t>
            </w:r>
            <w:r>
              <w:t>adalah g</w:t>
            </w:r>
            <w:r w:rsidRPr="003D1935">
              <w:t xml:space="preserve">aris kotak yang mengelilingi kumpulan </w:t>
            </w:r>
            <w:r w:rsidRPr="003D1935">
              <w:rPr>
                <w:i/>
                <w:iCs/>
              </w:rPr>
              <w:t xml:space="preserve">use case </w:t>
            </w:r>
            <w:r>
              <w:t xml:space="preserve">untuk </w:t>
            </w:r>
            <w:r w:rsidRPr="003D1935">
              <w:t xml:space="preserve">menunjukkan batas sistem di mana </w:t>
            </w:r>
            <w:r w:rsidRPr="003D1935">
              <w:rPr>
                <w:i/>
                <w:iCs/>
              </w:rPr>
              <w:t>kumpulan use case</w:t>
            </w:r>
            <w:r w:rsidRPr="003D1935">
              <w:t xml:space="preserve"> tersebut beroperasi.</w:t>
            </w:r>
          </w:p>
        </w:tc>
      </w:tr>
      <w:tr w:rsidR="00CF3110" w:rsidRPr="003D1935" w14:paraId="430740A4" w14:textId="77777777" w:rsidTr="006C38E4">
        <w:trPr>
          <w:trHeight w:val="567"/>
        </w:trPr>
        <w:tc>
          <w:tcPr>
            <w:tcW w:w="2972" w:type="dxa"/>
            <w:vAlign w:val="center"/>
          </w:tcPr>
          <w:p w14:paraId="5F49DA23" w14:textId="77777777" w:rsidR="00CF3110" w:rsidRPr="003D1935" w:rsidRDefault="00CF3110" w:rsidP="006C38E4">
            <w:pPr>
              <w:spacing w:line="360" w:lineRule="auto"/>
              <w:jc w:val="center"/>
            </w:pPr>
            <w:r w:rsidRPr="003D1935">
              <w:rPr>
                <w:noProof/>
              </w:rPr>
              <w:drawing>
                <wp:inline distT="0" distB="0" distL="0" distR="0" wp14:anchorId="7E9DEE9D" wp14:editId="0BD808B4">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2F42648E" w14:textId="77777777" w:rsidR="00CF3110" w:rsidRPr="003D1935" w:rsidRDefault="00CF3110" w:rsidP="006C38E4">
            <w:pPr>
              <w:spacing w:line="360" w:lineRule="auto"/>
              <w:jc w:val="center"/>
            </w:pPr>
            <w:r w:rsidRPr="003D1935">
              <w:rPr>
                <w:i/>
                <w:iCs/>
              </w:rPr>
              <w:t xml:space="preserve">Association </w:t>
            </w:r>
            <w:r w:rsidRPr="003D1935">
              <w:t>/ hubungan</w:t>
            </w:r>
          </w:p>
        </w:tc>
        <w:tc>
          <w:tcPr>
            <w:tcW w:w="3402" w:type="dxa"/>
          </w:tcPr>
          <w:p w14:paraId="211879D9" w14:textId="77777777" w:rsidR="00CF3110" w:rsidRPr="003D1935" w:rsidRDefault="00CF3110" w:rsidP="006C38E4">
            <w:pPr>
              <w:spacing w:line="360" w:lineRule="auto"/>
            </w:pPr>
            <w:r w:rsidRPr="003D1935">
              <w:rPr>
                <w:i/>
                <w:iCs/>
              </w:rPr>
              <w:t>Association</w:t>
            </w:r>
            <w:r w:rsidRPr="003D1935">
              <w:t xml:space="preserve"> adalah hubungan</w:t>
            </w:r>
            <w:r>
              <w:t xml:space="preserve"> </w:t>
            </w:r>
            <w:r w:rsidRPr="003D1935">
              <w:t xml:space="preserve">antara dua atau lebih </w:t>
            </w:r>
            <w:r w:rsidRPr="008111A1">
              <w:rPr>
                <w:i/>
                <w:iCs/>
              </w:rPr>
              <w:t>use case</w:t>
            </w:r>
            <w:r w:rsidRPr="003D1935">
              <w:t xml:space="preserve"> dalam suatu sistem</w:t>
            </w:r>
            <w:r>
              <w:t xml:space="preserve"> yang memiliki ketergantungan satu sama lainnya</w:t>
            </w:r>
            <w:r w:rsidRPr="003D1935">
              <w:t>.</w:t>
            </w:r>
          </w:p>
        </w:tc>
      </w:tr>
      <w:tr w:rsidR="00CF3110" w:rsidRPr="003D1935" w14:paraId="23E42266" w14:textId="77777777" w:rsidTr="006C38E4">
        <w:trPr>
          <w:trHeight w:val="567"/>
        </w:trPr>
        <w:tc>
          <w:tcPr>
            <w:tcW w:w="2972" w:type="dxa"/>
            <w:vAlign w:val="center"/>
          </w:tcPr>
          <w:p w14:paraId="0847A002" w14:textId="77777777" w:rsidR="00CF3110" w:rsidRPr="003D1935" w:rsidRDefault="00CF3110" w:rsidP="006C38E4">
            <w:pPr>
              <w:spacing w:line="360" w:lineRule="auto"/>
              <w:jc w:val="center"/>
            </w:pPr>
            <w:r w:rsidRPr="003D1935">
              <w:rPr>
                <w:noProof/>
              </w:rPr>
              <w:drawing>
                <wp:inline distT="0" distB="0" distL="0" distR="0" wp14:anchorId="79D2AB0B" wp14:editId="21F8B40B">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3ED22AB1" w14:textId="77777777" w:rsidR="00CF3110" w:rsidRPr="003D1935" w:rsidRDefault="00CF3110" w:rsidP="006C38E4">
            <w:pPr>
              <w:spacing w:line="360" w:lineRule="auto"/>
              <w:jc w:val="center"/>
              <w:rPr>
                <w:i/>
                <w:iCs/>
              </w:rPr>
            </w:pPr>
            <w:r w:rsidRPr="003D1935">
              <w:rPr>
                <w:i/>
                <w:iCs/>
              </w:rPr>
              <w:t>Include</w:t>
            </w:r>
          </w:p>
        </w:tc>
        <w:tc>
          <w:tcPr>
            <w:tcW w:w="3402" w:type="dxa"/>
          </w:tcPr>
          <w:p w14:paraId="1FBCAA76" w14:textId="77777777" w:rsidR="00CF3110" w:rsidRPr="003D1935" w:rsidRDefault="00CF3110" w:rsidP="006C38E4">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w:t>
            </w:r>
            <w:r w:rsidRPr="007C344C">
              <w:rPr>
                <w:i/>
                <w:iCs/>
              </w:rPr>
              <w:t>use case</w:t>
            </w:r>
            <w:r w:rsidRPr="003D1935">
              <w:t xml:space="preserve"> lainnya.</w:t>
            </w:r>
          </w:p>
        </w:tc>
      </w:tr>
      <w:tr w:rsidR="00CF3110" w:rsidRPr="003D1935" w14:paraId="02DF99F4" w14:textId="77777777" w:rsidTr="006C38E4">
        <w:trPr>
          <w:trHeight w:val="567"/>
        </w:trPr>
        <w:tc>
          <w:tcPr>
            <w:tcW w:w="2972" w:type="dxa"/>
            <w:vAlign w:val="center"/>
          </w:tcPr>
          <w:p w14:paraId="02085902" w14:textId="77777777" w:rsidR="00CF3110" w:rsidRPr="003D1935" w:rsidRDefault="00CF3110" w:rsidP="006C38E4">
            <w:pPr>
              <w:spacing w:line="360" w:lineRule="auto"/>
              <w:jc w:val="center"/>
              <w:rPr>
                <w:b/>
                <w:bCs/>
              </w:rPr>
            </w:pPr>
            <w:r w:rsidRPr="003D1935">
              <w:rPr>
                <w:noProof/>
              </w:rPr>
              <w:drawing>
                <wp:inline distT="0" distB="0" distL="0" distR="0" wp14:anchorId="5D1FC4F7" wp14:editId="26D40FB3">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154B4CD0" w14:textId="77777777" w:rsidR="00CF3110" w:rsidRPr="003D1935" w:rsidRDefault="00CF3110" w:rsidP="006C38E4">
            <w:pPr>
              <w:spacing w:line="360" w:lineRule="auto"/>
              <w:jc w:val="center"/>
              <w:rPr>
                <w:i/>
                <w:iCs/>
              </w:rPr>
            </w:pPr>
            <w:r w:rsidRPr="003D1935">
              <w:rPr>
                <w:i/>
                <w:iCs/>
              </w:rPr>
              <w:t>Extend</w:t>
            </w:r>
          </w:p>
        </w:tc>
        <w:tc>
          <w:tcPr>
            <w:tcW w:w="3402" w:type="dxa"/>
          </w:tcPr>
          <w:p w14:paraId="04CE8C0E" w14:textId="77777777" w:rsidR="00CF3110" w:rsidRPr="003D1935" w:rsidRDefault="00CF3110" w:rsidP="006C38E4">
            <w:pPr>
              <w:spacing w:line="360" w:lineRule="auto"/>
            </w:pPr>
            <w:r w:rsidRPr="003D1935">
              <w:rPr>
                <w:i/>
                <w:iCs/>
              </w:rPr>
              <w:t>Extend</w:t>
            </w:r>
            <w:r w:rsidRPr="003D1935">
              <w:t xml:space="preserve"> menggambarkan situasi di mana suatu fungsionalitas tambahan dapat ditambahkan ke dalam </w:t>
            </w:r>
            <w:r w:rsidRPr="001070EA">
              <w:rPr>
                <w:i/>
                <w:iCs/>
              </w:rPr>
              <w:t>use case</w:t>
            </w:r>
            <w:r w:rsidRPr="003D1935">
              <w:t xml:space="preserve"> utama berdasarkan suatu kondisi atau skenario tertentu.</w:t>
            </w:r>
          </w:p>
        </w:tc>
      </w:tr>
      <w:tr w:rsidR="00CF3110" w:rsidRPr="003D1935" w14:paraId="46AD479A" w14:textId="77777777" w:rsidTr="006C38E4">
        <w:trPr>
          <w:trHeight w:val="567"/>
        </w:trPr>
        <w:tc>
          <w:tcPr>
            <w:tcW w:w="2972" w:type="dxa"/>
            <w:vAlign w:val="center"/>
          </w:tcPr>
          <w:p w14:paraId="5721E734" w14:textId="77777777" w:rsidR="00CF3110" w:rsidRPr="003D1935" w:rsidRDefault="00CF3110" w:rsidP="006C38E4">
            <w:pPr>
              <w:spacing w:line="360" w:lineRule="auto"/>
              <w:jc w:val="center"/>
            </w:pPr>
            <w:r w:rsidRPr="003D1935">
              <w:rPr>
                <w:noProof/>
              </w:rPr>
              <w:drawing>
                <wp:inline distT="0" distB="0" distL="0" distR="0" wp14:anchorId="306B02F2" wp14:editId="145CCB3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4AAF8D42" w14:textId="77777777" w:rsidR="00CF3110" w:rsidRPr="003D1935" w:rsidRDefault="00CF3110" w:rsidP="006C38E4">
            <w:pPr>
              <w:spacing w:line="360" w:lineRule="auto"/>
              <w:jc w:val="center"/>
              <w:rPr>
                <w:i/>
                <w:iCs/>
              </w:rPr>
            </w:pPr>
            <w:r w:rsidRPr="003D1935">
              <w:rPr>
                <w:i/>
                <w:iCs/>
              </w:rPr>
              <w:t>Depedency</w:t>
            </w:r>
          </w:p>
        </w:tc>
        <w:tc>
          <w:tcPr>
            <w:tcW w:w="3402" w:type="dxa"/>
          </w:tcPr>
          <w:p w14:paraId="4BCB05E0" w14:textId="77777777" w:rsidR="00CF3110" w:rsidRPr="003D1935" w:rsidRDefault="00CF3110" w:rsidP="006C38E4">
            <w:pPr>
              <w:spacing w:line="360" w:lineRule="auto"/>
            </w:pPr>
            <w:r w:rsidRPr="003D1935">
              <w:rPr>
                <w:i/>
                <w:iCs/>
              </w:rPr>
              <w:t>Depedency</w:t>
            </w:r>
            <w:r>
              <w:rPr>
                <w:i/>
                <w:iCs/>
              </w:rPr>
              <w:t xml:space="preserve"> </w:t>
            </w:r>
            <w:r w:rsidRPr="003D1935">
              <w:t>menggambarkan ketergantungan antara dua elemen. Ketergantungan ini menunjukkan bahwa satu elemen bergantung pada elemen lainnya dalam konteks tertentu.</w:t>
            </w:r>
          </w:p>
        </w:tc>
      </w:tr>
      <w:tr w:rsidR="00CF3110" w:rsidRPr="003D1935" w14:paraId="40DC8430" w14:textId="77777777" w:rsidTr="006C38E4">
        <w:trPr>
          <w:trHeight w:val="567"/>
        </w:trPr>
        <w:tc>
          <w:tcPr>
            <w:tcW w:w="2972" w:type="dxa"/>
            <w:vAlign w:val="center"/>
          </w:tcPr>
          <w:p w14:paraId="00A0C800" w14:textId="77777777" w:rsidR="00CF3110" w:rsidRPr="003D1935" w:rsidRDefault="00CF3110" w:rsidP="006C38E4">
            <w:pPr>
              <w:spacing w:line="360" w:lineRule="auto"/>
              <w:jc w:val="center"/>
            </w:pPr>
            <w:r w:rsidRPr="003D1935">
              <w:rPr>
                <w:noProof/>
              </w:rPr>
              <w:lastRenderedPageBreak/>
              <w:drawing>
                <wp:inline distT="0" distB="0" distL="0" distR="0" wp14:anchorId="46EDCE62" wp14:editId="2C135CAB">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33254E70" w14:textId="77777777" w:rsidR="00CF3110" w:rsidRPr="003D1935" w:rsidRDefault="00CF3110" w:rsidP="006C38E4">
            <w:pPr>
              <w:spacing w:line="360" w:lineRule="auto"/>
              <w:jc w:val="center"/>
              <w:rPr>
                <w:i/>
                <w:iCs/>
              </w:rPr>
            </w:pPr>
            <w:r w:rsidRPr="003D1935">
              <w:rPr>
                <w:i/>
                <w:iCs/>
              </w:rPr>
              <w:t>Generalization</w:t>
            </w:r>
          </w:p>
        </w:tc>
        <w:tc>
          <w:tcPr>
            <w:tcW w:w="3402" w:type="dxa"/>
          </w:tcPr>
          <w:p w14:paraId="393EFF7F" w14:textId="77777777" w:rsidR="00CF3110" w:rsidRPr="003D1935" w:rsidRDefault="00CF3110" w:rsidP="006C38E4">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use case</w:t>
            </w:r>
            <w:r w:rsidRPr="003D1935">
              <w:t xml:space="preserve"> yang lebih khusus mewarisi fungsionalitas tersebut serta menambahkan fungsionalitas tambahan.</w:t>
            </w:r>
          </w:p>
        </w:tc>
      </w:tr>
    </w:tbl>
    <w:p w14:paraId="66C80DE3" w14:textId="77777777" w:rsidR="00CF3110" w:rsidRPr="003D1935" w:rsidRDefault="00CF3110" w:rsidP="00CF3110">
      <w:pPr>
        <w:spacing w:line="480" w:lineRule="auto"/>
      </w:pPr>
    </w:p>
    <w:p w14:paraId="23C99F40" w14:textId="77777777" w:rsidR="00CF3110" w:rsidRPr="003D1935" w:rsidRDefault="00CF3110">
      <w:pPr>
        <w:pStyle w:val="Heading3"/>
        <w:numPr>
          <w:ilvl w:val="2"/>
          <w:numId w:val="4"/>
        </w:numPr>
        <w:spacing w:line="480" w:lineRule="auto"/>
        <w:ind w:left="567" w:hanging="567"/>
        <w:rPr>
          <w:i/>
          <w:iCs/>
        </w:rPr>
      </w:pPr>
      <w:bookmarkStart w:id="217" w:name="_Toc177131216"/>
      <w:bookmarkStart w:id="218" w:name="_Toc211679455"/>
      <w:r w:rsidRPr="003D1935">
        <w:rPr>
          <w:i/>
          <w:iCs/>
        </w:rPr>
        <w:t xml:space="preserve">Activity </w:t>
      </w:r>
      <w:r w:rsidRPr="00AF78BB">
        <w:t>Diagram</w:t>
      </w:r>
      <w:bookmarkEnd w:id="217"/>
      <w:bookmarkEnd w:id="218"/>
    </w:p>
    <w:p w14:paraId="08EF0F4E" w14:textId="1A24DAC9" w:rsidR="00CF3110" w:rsidRPr="003D1935" w:rsidRDefault="000109CC" w:rsidP="00E84E2C">
      <w:pPr>
        <w:spacing w:line="360" w:lineRule="auto"/>
        <w:ind w:firstLine="567"/>
      </w:pPr>
      <w:r w:rsidRPr="00E84E2C">
        <w:rPr>
          <w:i/>
          <w:iCs/>
        </w:rPr>
        <w:t>Activity</w:t>
      </w:r>
      <w:r w:rsidRPr="000109CC">
        <w:t xml:space="preserve"> </w:t>
      </w:r>
      <w:r w:rsidR="00E84E2C">
        <w:t>d</w:t>
      </w:r>
      <w:r w:rsidRPr="000109CC">
        <w:t>iagram</w:t>
      </w:r>
      <w:r w:rsidR="0027389F">
        <w:t xml:space="preserve"> m</w:t>
      </w:r>
      <w:r w:rsidRPr="000109CC">
        <w:t>erupakan gambaran alir dari aktivitas</w:t>
      </w:r>
      <w:r w:rsidR="005C6EFB">
        <w:t xml:space="preserve"> – </w:t>
      </w:r>
      <w:r w:rsidRPr="000109CC">
        <w:t>aktivitas</w:t>
      </w:r>
      <w:r w:rsidR="005C6EFB">
        <w:t xml:space="preserve"> </w:t>
      </w:r>
      <w:r w:rsidRPr="000109CC">
        <w:t>di dalam sistem yang berjalan</w:t>
      </w:r>
      <w:r w:rsidR="006338B7">
        <w:t xml:space="preserve"> </w:t>
      </w:r>
      <w:sdt>
        <w:sdtPr>
          <w:rPr>
            <w:color w:val="000000"/>
          </w:rPr>
          <w:tag w:val="MENDELEY_CITATION_v3_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"/>
          <w:id w:val="1609855000"/>
          <w:placeholder>
            <w:docPart w:val="DefaultPlaceholder_-1854013440"/>
          </w:placeholder>
        </w:sdtPr>
        <w:sdtContent>
          <w:r w:rsidR="000B1C4C" w:rsidRPr="000B1C4C">
            <w:rPr>
              <w:color w:val="000000"/>
            </w:rPr>
            <w:t>(Ramdany dkk., 2024)</w:t>
          </w:r>
        </w:sdtContent>
      </w:sdt>
      <w:r w:rsidRPr="000109CC">
        <w:t>.</w:t>
      </w:r>
    </w:p>
    <w:p w14:paraId="562AC786" w14:textId="3030658D" w:rsidR="00CF3110" w:rsidRPr="003D1935" w:rsidRDefault="00CF3110" w:rsidP="00CF3110">
      <w:pPr>
        <w:pStyle w:val="Caption"/>
        <w:spacing w:after="0" w:line="360" w:lineRule="auto"/>
        <w:jc w:val="center"/>
        <w:rPr>
          <w:noProof w:val="0"/>
          <w:color w:val="000000" w:themeColor="text1"/>
          <w:sz w:val="24"/>
          <w:szCs w:val="24"/>
        </w:rPr>
      </w:pPr>
      <w:bookmarkStart w:id="219" w:name="_Toc170379473"/>
      <w:bookmarkStart w:id="220" w:name="_Toc171233057"/>
      <w:bookmarkStart w:id="221" w:name="_Toc174363154"/>
      <w:bookmarkStart w:id="222" w:name="_Toc174932845"/>
      <w:bookmarkStart w:id="223" w:name="_Toc211679573"/>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A34872">
        <w:rPr>
          <w:i w:val="0"/>
          <w:iCs w:val="0"/>
          <w:color w:val="000000" w:themeColor="text1"/>
          <w:sz w:val="24"/>
          <w:szCs w:val="24"/>
        </w:rPr>
        <w:t>2</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605AEC">
        <w:rPr>
          <w:i w:val="0"/>
          <w:iCs w:val="0"/>
          <w:noProof w:val="0"/>
          <w:color w:val="000000" w:themeColor="text1"/>
          <w:sz w:val="24"/>
          <w:szCs w:val="24"/>
        </w:rPr>
        <w:t xml:space="preserve">Tabel </w:t>
      </w:r>
      <w:r w:rsidR="00605AEC" w:rsidRPr="003D1935">
        <w:rPr>
          <w:i w:val="0"/>
          <w:iCs w:val="0"/>
          <w:noProof w:val="0"/>
          <w:color w:val="000000" w:themeColor="text1"/>
          <w:sz w:val="24"/>
          <w:szCs w:val="24"/>
        </w:rPr>
        <w:t xml:space="preserve">Simbol </w:t>
      </w:r>
      <w:r w:rsidR="00605AEC" w:rsidRPr="003D1935">
        <w:rPr>
          <w:noProof w:val="0"/>
          <w:color w:val="000000" w:themeColor="text1"/>
          <w:sz w:val="24"/>
          <w:szCs w:val="24"/>
        </w:rPr>
        <w:t>Activity</w:t>
      </w:r>
      <w:r w:rsidR="00605AEC" w:rsidRPr="006338B7">
        <w:rPr>
          <w:i w:val="0"/>
          <w:iCs w:val="0"/>
          <w:noProof w:val="0"/>
          <w:color w:val="000000" w:themeColor="text1"/>
          <w:sz w:val="24"/>
          <w:szCs w:val="24"/>
        </w:rPr>
        <w:t xml:space="preserve"> Diagram</w:t>
      </w:r>
      <w:bookmarkEnd w:id="219"/>
      <w:bookmarkEnd w:id="220"/>
      <w:bookmarkEnd w:id="221"/>
      <w:bookmarkEnd w:id="222"/>
      <w:bookmarkEnd w:id="223"/>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CF3110" w:rsidRPr="003D1935" w14:paraId="2F8FBF3D" w14:textId="77777777" w:rsidTr="006C38E4">
        <w:trPr>
          <w:trHeight w:val="397"/>
        </w:trPr>
        <w:tc>
          <w:tcPr>
            <w:tcW w:w="2972" w:type="dxa"/>
            <w:vAlign w:val="center"/>
          </w:tcPr>
          <w:p w14:paraId="4235559E"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1322647E"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2976044D" w14:textId="77777777" w:rsidR="00CF3110" w:rsidRPr="003D1935" w:rsidRDefault="00CF3110" w:rsidP="006C38E4">
            <w:pPr>
              <w:spacing w:line="360" w:lineRule="auto"/>
              <w:jc w:val="center"/>
              <w:rPr>
                <w:b/>
                <w:bCs/>
              </w:rPr>
            </w:pPr>
            <w:r w:rsidRPr="003D1935">
              <w:rPr>
                <w:b/>
                <w:bCs/>
              </w:rPr>
              <w:t>Deskripsi</w:t>
            </w:r>
          </w:p>
        </w:tc>
      </w:tr>
      <w:tr w:rsidR="00CF3110" w:rsidRPr="003D1935" w14:paraId="38843E7B" w14:textId="77777777" w:rsidTr="006C38E4">
        <w:trPr>
          <w:trHeight w:val="567"/>
        </w:trPr>
        <w:tc>
          <w:tcPr>
            <w:tcW w:w="2972" w:type="dxa"/>
            <w:vAlign w:val="center"/>
          </w:tcPr>
          <w:p w14:paraId="38A842A7" w14:textId="77777777" w:rsidR="00CF3110" w:rsidRPr="003D1935" w:rsidRDefault="00CF3110" w:rsidP="006C38E4">
            <w:pPr>
              <w:spacing w:line="360" w:lineRule="auto"/>
              <w:jc w:val="center"/>
            </w:pPr>
            <w:r w:rsidRPr="003D1935">
              <w:rPr>
                <w:noProof/>
              </w:rPr>
              <w:drawing>
                <wp:inline distT="0" distB="0" distL="0" distR="0" wp14:anchorId="7DD6E881" wp14:editId="38A29BA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2A11E30D" w14:textId="77777777" w:rsidR="00CF3110" w:rsidRPr="003D1935" w:rsidRDefault="00CF3110" w:rsidP="006C38E4">
            <w:pPr>
              <w:spacing w:line="360" w:lineRule="auto"/>
              <w:jc w:val="center"/>
              <w:rPr>
                <w:i/>
                <w:iCs/>
              </w:rPr>
            </w:pPr>
            <w:r w:rsidRPr="003D1935">
              <w:rPr>
                <w:i/>
                <w:iCs/>
              </w:rPr>
              <w:t>Initial Node</w:t>
            </w:r>
          </w:p>
        </w:tc>
        <w:tc>
          <w:tcPr>
            <w:tcW w:w="3402" w:type="dxa"/>
          </w:tcPr>
          <w:p w14:paraId="0B403029" w14:textId="77777777" w:rsidR="00CF3110" w:rsidRPr="003D1935" w:rsidRDefault="00CF3110" w:rsidP="006C38E4">
            <w:pPr>
              <w:spacing w:line="360" w:lineRule="auto"/>
            </w:pPr>
            <w:r w:rsidRPr="003D1935">
              <w:rPr>
                <w:i/>
                <w:iCs/>
              </w:rPr>
              <w:t>Initial Node</w:t>
            </w:r>
            <w:r w:rsidRPr="003D1935">
              <w:t xml:space="preserve"> </w:t>
            </w:r>
            <w:r>
              <w:t xml:space="preserve">merupakan </w:t>
            </w:r>
            <w:r w:rsidRPr="003D1935">
              <w:t>titik awal dalam aliran kerja. Ini adalah langkah pertama dalam proses dan menandakan tempat di mana aliran kerja dimulai.</w:t>
            </w:r>
          </w:p>
        </w:tc>
      </w:tr>
      <w:tr w:rsidR="00CF3110" w:rsidRPr="003D1935" w14:paraId="35E2908D" w14:textId="77777777" w:rsidTr="006C38E4">
        <w:trPr>
          <w:trHeight w:val="567"/>
        </w:trPr>
        <w:tc>
          <w:tcPr>
            <w:tcW w:w="2972" w:type="dxa"/>
            <w:vAlign w:val="center"/>
          </w:tcPr>
          <w:p w14:paraId="445DC741" w14:textId="77777777" w:rsidR="00CF3110" w:rsidRPr="003D1935" w:rsidRDefault="00CF3110" w:rsidP="006C38E4">
            <w:pPr>
              <w:spacing w:line="360" w:lineRule="auto"/>
              <w:jc w:val="center"/>
            </w:pPr>
            <w:r>
              <w:rPr>
                <w:noProof/>
              </w:rPr>
              <w:drawing>
                <wp:inline distT="0" distB="0" distL="0" distR="0" wp14:anchorId="5139C94E" wp14:editId="30EC904D">
                  <wp:extent cx="1080000" cy="1080000"/>
                  <wp:effectExtent l="0" t="0" r="6350" b="6350"/>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559" w:type="dxa"/>
            <w:vAlign w:val="center"/>
          </w:tcPr>
          <w:p w14:paraId="5CB1E8E5" w14:textId="77777777" w:rsidR="00CF3110" w:rsidRPr="003D1935" w:rsidRDefault="00CF3110" w:rsidP="006C38E4">
            <w:pPr>
              <w:spacing w:line="360" w:lineRule="auto"/>
              <w:jc w:val="center"/>
              <w:rPr>
                <w:i/>
                <w:iCs/>
              </w:rPr>
            </w:pPr>
            <w:r w:rsidRPr="003D1935">
              <w:rPr>
                <w:i/>
                <w:iCs/>
              </w:rPr>
              <w:t>Swimlane</w:t>
            </w:r>
          </w:p>
        </w:tc>
        <w:tc>
          <w:tcPr>
            <w:tcW w:w="3402" w:type="dxa"/>
          </w:tcPr>
          <w:p w14:paraId="304082B1" w14:textId="77777777" w:rsidR="00CF3110" w:rsidRPr="003D1935" w:rsidRDefault="00CF3110" w:rsidP="006C38E4">
            <w:pPr>
              <w:spacing w:line="360" w:lineRule="auto"/>
            </w:pPr>
            <w:r w:rsidRPr="00716AB5">
              <w:rPr>
                <w:i/>
                <w:iCs/>
              </w:rPr>
              <w:t>Swimlane</w:t>
            </w:r>
            <w:r w:rsidRPr="003D1935">
              <w:t xml:space="preserve"> </w:t>
            </w:r>
            <w:r>
              <w:t>digunakan untuk m</w:t>
            </w:r>
            <w:r w:rsidRPr="003D1935">
              <w:t>embagi aliran kerja menjadi bagian-bagian yang terkait dengan unit atau entitas tertentu.</w:t>
            </w:r>
          </w:p>
        </w:tc>
      </w:tr>
      <w:tr w:rsidR="00CF3110" w:rsidRPr="003D1935" w14:paraId="306CF2DC" w14:textId="77777777" w:rsidTr="006C38E4">
        <w:trPr>
          <w:trHeight w:val="567"/>
        </w:trPr>
        <w:tc>
          <w:tcPr>
            <w:tcW w:w="2972" w:type="dxa"/>
            <w:vAlign w:val="center"/>
          </w:tcPr>
          <w:p w14:paraId="4FD0394E" w14:textId="77777777" w:rsidR="00CF3110" w:rsidRPr="003D1935" w:rsidRDefault="00CF3110" w:rsidP="006C38E4">
            <w:pPr>
              <w:spacing w:line="360" w:lineRule="auto"/>
              <w:jc w:val="center"/>
            </w:pPr>
            <w:r w:rsidRPr="003D1935">
              <w:rPr>
                <w:noProof/>
              </w:rPr>
              <w:drawing>
                <wp:inline distT="0" distB="0" distL="0" distR="0" wp14:anchorId="7E68A113" wp14:editId="0EF86492">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02333523" w14:textId="77777777" w:rsidR="00CF3110" w:rsidRPr="003D1935" w:rsidRDefault="00CF3110" w:rsidP="006C38E4">
            <w:pPr>
              <w:spacing w:line="360" w:lineRule="auto"/>
              <w:jc w:val="center"/>
              <w:rPr>
                <w:i/>
                <w:iCs/>
              </w:rPr>
            </w:pPr>
            <w:r w:rsidRPr="003D1935">
              <w:rPr>
                <w:i/>
                <w:iCs/>
              </w:rPr>
              <w:t>Activity</w:t>
            </w:r>
          </w:p>
        </w:tc>
        <w:tc>
          <w:tcPr>
            <w:tcW w:w="3402" w:type="dxa"/>
          </w:tcPr>
          <w:p w14:paraId="018A445A" w14:textId="77777777" w:rsidR="00CF3110" w:rsidRPr="003D1935" w:rsidRDefault="00CF3110" w:rsidP="006C38E4">
            <w:pPr>
              <w:spacing w:line="360" w:lineRule="auto"/>
            </w:pPr>
            <w:r w:rsidRPr="003D1935">
              <w:rPr>
                <w:i/>
                <w:iCs/>
              </w:rPr>
              <w:t>Activity</w:t>
            </w:r>
            <w:r w:rsidRPr="003D1935">
              <w:t xml:space="preserve"> </w:t>
            </w:r>
            <w:r>
              <w:t xml:space="preserve">merupakan tugas </w:t>
            </w:r>
            <w:r w:rsidRPr="003D1935">
              <w:t>yang harus dilakukan dalam aliran kerja.</w:t>
            </w:r>
          </w:p>
        </w:tc>
      </w:tr>
      <w:tr w:rsidR="00CF3110" w:rsidRPr="003D1935" w14:paraId="2018560C" w14:textId="77777777" w:rsidTr="006C38E4">
        <w:trPr>
          <w:trHeight w:val="567"/>
        </w:trPr>
        <w:tc>
          <w:tcPr>
            <w:tcW w:w="2972" w:type="dxa"/>
            <w:vAlign w:val="center"/>
          </w:tcPr>
          <w:p w14:paraId="5EADBB4E" w14:textId="77777777" w:rsidR="00CF3110" w:rsidRPr="003D1935" w:rsidRDefault="00CF3110" w:rsidP="006C38E4">
            <w:pPr>
              <w:spacing w:line="360" w:lineRule="auto"/>
              <w:jc w:val="center"/>
            </w:pPr>
            <w:r w:rsidRPr="003D1935">
              <w:rPr>
                <w:noProof/>
              </w:rPr>
              <w:lastRenderedPageBreak/>
              <w:drawing>
                <wp:inline distT="0" distB="0" distL="0" distR="0" wp14:anchorId="6A36E285" wp14:editId="569CEBF8">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49F780C8" w14:textId="77777777" w:rsidR="00CF3110" w:rsidRPr="003D1935" w:rsidRDefault="00CF3110" w:rsidP="006C38E4">
            <w:pPr>
              <w:spacing w:line="360" w:lineRule="auto"/>
              <w:jc w:val="center"/>
              <w:rPr>
                <w:i/>
                <w:iCs/>
              </w:rPr>
            </w:pPr>
            <w:r w:rsidRPr="003D1935">
              <w:rPr>
                <w:i/>
                <w:iCs/>
              </w:rPr>
              <w:t>Control Flow</w:t>
            </w:r>
          </w:p>
        </w:tc>
        <w:tc>
          <w:tcPr>
            <w:tcW w:w="3402" w:type="dxa"/>
          </w:tcPr>
          <w:p w14:paraId="371447EE" w14:textId="77777777" w:rsidR="00CF3110" w:rsidRPr="003D1935" w:rsidRDefault="00CF3110" w:rsidP="006C38E4">
            <w:pPr>
              <w:spacing w:line="360" w:lineRule="auto"/>
            </w:pPr>
            <w:r w:rsidRPr="003D1935">
              <w:rPr>
                <w:i/>
                <w:iCs/>
              </w:rPr>
              <w:t>Control Flow</w:t>
            </w:r>
            <w:r w:rsidRPr="003D1935">
              <w:t xml:space="preserve"> </w:t>
            </w:r>
            <w:r>
              <w:t>digunakan untuk m</w:t>
            </w:r>
            <w:r w:rsidRPr="003D1935">
              <w:t xml:space="preserve">enghubungkan </w:t>
            </w:r>
            <w:r w:rsidRPr="006152BB">
              <w:rPr>
                <w:i/>
                <w:iCs/>
              </w:rPr>
              <w:t>activity</w:t>
            </w:r>
            <w:r>
              <w:t xml:space="preserve"> dan </w:t>
            </w:r>
            <w:r w:rsidRPr="003D1935">
              <w:t>menunjukkan urutan dalam aliran kerja.</w:t>
            </w:r>
          </w:p>
        </w:tc>
      </w:tr>
      <w:tr w:rsidR="00CF3110" w:rsidRPr="003D1935" w14:paraId="38C0BEEC" w14:textId="77777777" w:rsidTr="006C38E4">
        <w:trPr>
          <w:trHeight w:val="567"/>
        </w:trPr>
        <w:tc>
          <w:tcPr>
            <w:tcW w:w="2972" w:type="dxa"/>
            <w:vAlign w:val="center"/>
          </w:tcPr>
          <w:p w14:paraId="60A9C301" w14:textId="77777777" w:rsidR="00CF3110" w:rsidRPr="003D1935" w:rsidRDefault="00CF3110" w:rsidP="006C38E4">
            <w:pPr>
              <w:spacing w:line="360" w:lineRule="auto"/>
              <w:jc w:val="center"/>
            </w:pPr>
            <w:r w:rsidRPr="003D1935">
              <w:rPr>
                <w:noProof/>
              </w:rPr>
              <w:drawing>
                <wp:inline distT="0" distB="0" distL="0" distR="0" wp14:anchorId="5D157943" wp14:editId="1BD9D5F6">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6BAAE37D" w14:textId="77777777" w:rsidR="00CF3110" w:rsidRPr="003D1935" w:rsidRDefault="00CF3110" w:rsidP="006C38E4">
            <w:pPr>
              <w:spacing w:line="360" w:lineRule="auto"/>
              <w:jc w:val="center"/>
              <w:rPr>
                <w:i/>
                <w:iCs/>
              </w:rPr>
            </w:pPr>
            <w:r w:rsidRPr="003D1935">
              <w:rPr>
                <w:i/>
                <w:iCs/>
              </w:rPr>
              <w:t>Decision</w:t>
            </w:r>
          </w:p>
        </w:tc>
        <w:tc>
          <w:tcPr>
            <w:tcW w:w="3402" w:type="dxa"/>
          </w:tcPr>
          <w:p w14:paraId="15E6225B" w14:textId="77777777" w:rsidR="00CF3110" w:rsidRPr="003D1935" w:rsidRDefault="00CF3110" w:rsidP="006C38E4">
            <w:pPr>
              <w:spacing w:line="360" w:lineRule="auto"/>
            </w:pPr>
            <w:r w:rsidRPr="003D1935">
              <w:rPr>
                <w:i/>
                <w:iCs/>
              </w:rPr>
              <w:t>Decision</w:t>
            </w:r>
            <w:r w:rsidRPr="003D1935">
              <w:t xml:space="preserve"> </w:t>
            </w:r>
            <w:r>
              <w:t>adalah</w:t>
            </w:r>
            <w:r w:rsidRPr="003D1935">
              <w:t xml:space="preserve"> titik di mana keputusan harus diambil dalam aliran kerja.</w:t>
            </w:r>
          </w:p>
        </w:tc>
      </w:tr>
      <w:tr w:rsidR="00CF3110" w:rsidRPr="003D1935" w14:paraId="22ED1465" w14:textId="77777777" w:rsidTr="006C38E4">
        <w:trPr>
          <w:trHeight w:val="567"/>
        </w:trPr>
        <w:tc>
          <w:tcPr>
            <w:tcW w:w="2972" w:type="dxa"/>
            <w:vAlign w:val="center"/>
          </w:tcPr>
          <w:p w14:paraId="5569309C" w14:textId="77777777" w:rsidR="00CF3110" w:rsidRPr="003D1935" w:rsidRDefault="00CF3110" w:rsidP="006C38E4">
            <w:pPr>
              <w:spacing w:line="360" w:lineRule="auto"/>
              <w:jc w:val="center"/>
            </w:pPr>
            <w:r w:rsidRPr="003D1935">
              <w:rPr>
                <w:noProof/>
              </w:rPr>
              <w:drawing>
                <wp:inline distT="0" distB="0" distL="0" distR="0" wp14:anchorId="0EF1F0F2" wp14:editId="72B53EB1">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3F7AB873" w14:textId="77777777" w:rsidR="00CF3110" w:rsidRPr="003D1935" w:rsidRDefault="00CF3110" w:rsidP="006C38E4">
            <w:pPr>
              <w:spacing w:line="360" w:lineRule="auto"/>
              <w:jc w:val="center"/>
              <w:rPr>
                <w:i/>
                <w:iCs/>
              </w:rPr>
            </w:pPr>
            <w:r w:rsidRPr="003D1935">
              <w:rPr>
                <w:i/>
                <w:iCs/>
              </w:rPr>
              <w:t>Fork</w:t>
            </w:r>
          </w:p>
        </w:tc>
        <w:tc>
          <w:tcPr>
            <w:tcW w:w="3402" w:type="dxa"/>
          </w:tcPr>
          <w:p w14:paraId="6202DD35" w14:textId="77777777" w:rsidR="00CF3110" w:rsidRPr="003D1935" w:rsidRDefault="00CF3110" w:rsidP="006C38E4">
            <w:pPr>
              <w:spacing w:line="360" w:lineRule="auto"/>
            </w:pPr>
            <w:r w:rsidRPr="003D1935">
              <w:rPr>
                <w:i/>
                <w:iCs/>
              </w:rPr>
              <w:t>Fork</w:t>
            </w:r>
            <w:r w:rsidRPr="003D1935">
              <w:t xml:space="preserve"> </w:t>
            </w:r>
            <w:r>
              <w:t xml:space="preserve">adalah </w:t>
            </w:r>
            <w:r w:rsidRPr="003D1935">
              <w:t xml:space="preserve">percabangan atau pembagian jalur eksekusi dalam suatu proses. </w:t>
            </w:r>
            <w:r w:rsidRPr="003D1935">
              <w:rPr>
                <w:i/>
                <w:iCs/>
              </w:rPr>
              <w:t>Fork</w:t>
            </w:r>
            <w:r w:rsidRPr="003D1935">
              <w:t xml:space="preserve"> memungkinkan </w:t>
            </w:r>
            <w:r w:rsidRPr="00064415">
              <w:rPr>
                <w:i/>
                <w:iCs/>
              </w:rPr>
              <w:t>activity</w:t>
            </w:r>
            <w:r w:rsidRPr="003D1935">
              <w:t xml:space="preserve"> untuk dibagi menjadi beberapa jalur yang dapat dieksekusi secara bersamaan atau paralel.</w:t>
            </w:r>
          </w:p>
        </w:tc>
      </w:tr>
      <w:tr w:rsidR="00CF3110" w:rsidRPr="003D1935" w14:paraId="707D9BB6" w14:textId="77777777" w:rsidTr="006C38E4">
        <w:trPr>
          <w:trHeight w:val="567"/>
        </w:trPr>
        <w:tc>
          <w:tcPr>
            <w:tcW w:w="2972" w:type="dxa"/>
            <w:vAlign w:val="center"/>
          </w:tcPr>
          <w:p w14:paraId="7C342DDF" w14:textId="77777777" w:rsidR="00CF3110" w:rsidRPr="003D1935" w:rsidRDefault="00CF3110" w:rsidP="006C38E4">
            <w:pPr>
              <w:spacing w:line="360" w:lineRule="auto"/>
              <w:jc w:val="center"/>
            </w:pPr>
            <w:r w:rsidRPr="003D1935">
              <w:rPr>
                <w:noProof/>
              </w:rPr>
              <w:drawing>
                <wp:inline distT="0" distB="0" distL="0" distR="0" wp14:anchorId="2E32F0C8" wp14:editId="734BF275">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78D0B347" w14:textId="77777777" w:rsidR="00CF3110" w:rsidRPr="003D1935" w:rsidRDefault="00CF3110" w:rsidP="006C38E4">
            <w:pPr>
              <w:spacing w:line="360" w:lineRule="auto"/>
              <w:jc w:val="center"/>
              <w:rPr>
                <w:i/>
                <w:iCs/>
              </w:rPr>
            </w:pPr>
            <w:r w:rsidRPr="003D1935">
              <w:rPr>
                <w:i/>
                <w:iCs/>
              </w:rPr>
              <w:t>Join</w:t>
            </w:r>
          </w:p>
        </w:tc>
        <w:tc>
          <w:tcPr>
            <w:tcW w:w="3402" w:type="dxa"/>
          </w:tcPr>
          <w:p w14:paraId="797AA0F4" w14:textId="77777777" w:rsidR="00CF3110" w:rsidRPr="003D1935" w:rsidRDefault="00CF3110" w:rsidP="006C38E4">
            <w:pPr>
              <w:spacing w:line="360" w:lineRule="auto"/>
            </w:pPr>
            <w:r w:rsidRPr="003D1935">
              <w:rPr>
                <w:i/>
                <w:iCs/>
              </w:rPr>
              <w:t>Join</w:t>
            </w:r>
            <w:r w:rsidRPr="003D1935">
              <w:t xml:space="preserve"> </w:t>
            </w:r>
            <w:r>
              <w:t xml:space="preserve">adalah </w:t>
            </w:r>
            <w:r w:rsidRPr="003D1935">
              <w:t xml:space="preserve">tempat di mana jalur-jalur yang terbagi oleh </w:t>
            </w:r>
            <w:r w:rsidRPr="003D1935">
              <w:rPr>
                <w:i/>
                <w:iCs/>
              </w:rPr>
              <w:t>Fork</w:t>
            </w:r>
            <w:r w:rsidRPr="003D1935">
              <w:t xml:space="preserve"> harus bergabung kembali. Ini mengindikasikan penggabungan dari aktivitas-aktivitas yang berjalan secara paralel.</w:t>
            </w:r>
          </w:p>
        </w:tc>
      </w:tr>
      <w:tr w:rsidR="00CF3110" w:rsidRPr="003D1935" w14:paraId="747E1313" w14:textId="77777777" w:rsidTr="006C38E4">
        <w:trPr>
          <w:trHeight w:val="567"/>
        </w:trPr>
        <w:tc>
          <w:tcPr>
            <w:tcW w:w="2972" w:type="dxa"/>
            <w:vAlign w:val="center"/>
          </w:tcPr>
          <w:p w14:paraId="1DCB84B0" w14:textId="77777777" w:rsidR="00CF3110" w:rsidRPr="003D1935" w:rsidRDefault="00CF3110" w:rsidP="006C38E4">
            <w:pPr>
              <w:spacing w:line="360" w:lineRule="auto"/>
              <w:jc w:val="center"/>
            </w:pPr>
            <w:r w:rsidRPr="003D1935">
              <w:rPr>
                <w:noProof/>
              </w:rPr>
              <w:drawing>
                <wp:inline distT="0" distB="0" distL="0" distR="0" wp14:anchorId="43A16F7C" wp14:editId="233EC0FD">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23AE1940" w14:textId="77777777" w:rsidR="00CF3110" w:rsidRPr="003D1935" w:rsidRDefault="00CF3110" w:rsidP="006C38E4">
            <w:pPr>
              <w:spacing w:line="360" w:lineRule="auto"/>
              <w:jc w:val="center"/>
              <w:rPr>
                <w:i/>
                <w:iCs/>
              </w:rPr>
            </w:pPr>
            <w:r w:rsidRPr="003D1935">
              <w:rPr>
                <w:i/>
                <w:iCs/>
              </w:rPr>
              <w:t>End Node</w:t>
            </w:r>
          </w:p>
        </w:tc>
        <w:tc>
          <w:tcPr>
            <w:tcW w:w="3402" w:type="dxa"/>
          </w:tcPr>
          <w:p w14:paraId="690B6066" w14:textId="77777777" w:rsidR="00CF3110" w:rsidRPr="003D1935" w:rsidRDefault="00CF3110" w:rsidP="006C38E4">
            <w:pPr>
              <w:spacing w:line="360" w:lineRule="auto"/>
            </w:pPr>
            <w:r w:rsidRPr="003D1935">
              <w:rPr>
                <w:i/>
                <w:iCs/>
              </w:rPr>
              <w:t>End Node</w:t>
            </w:r>
            <w:r w:rsidRPr="003D1935">
              <w:t xml:space="preserve"> </w:t>
            </w:r>
            <w:r>
              <w:t xml:space="preserve">adalah </w:t>
            </w:r>
            <w:r w:rsidRPr="003D1935">
              <w:t>akhir dari aliran kerj</w:t>
            </w:r>
            <w:r>
              <w:t>a</w:t>
            </w:r>
            <w:r w:rsidRPr="003D1935">
              <w:t xml:space="preserve">. Setelah mencapai </w:t>
            </w:r>
            <w:r w:rsidRPr="003D1935">
              <w:rPr>
                <w:i/>
                <w:iCs/>
              </w:rPr>
              <w:t>End Node</w:t>
            </w:r>
            <w:r w:rsidRPr="003D1935">
              <w:t xml:space="preserve">, </w:t>
            </w:r>
            <w:r w:rsidRPr="00A814EE">
              <w:rPr>
                <w:i/>
                <w:iCs/>
              </w:rPr>
              <w:t>activity</w:t>
            </w:r>
            <w:r w:rsidRPr="003D1935">
              <w:t xml:space="preserve"> dianggap selesai.</w:t>
            </w:r>
          </w:p>
        </w:tc>
      </w:tr>
    </w:tbl>
    <w:p w14:paraId="23AEC0EE" w14:textId="77777777" w:rsidR="00CF3110" w:rsidRPr="003D1935" w:rsidRDefault="00CF3110" w:rsidP="00CF3110">
      <w:pPr>
        <w:spacing w:line="480" w:lineRule="auto"/>
      </w:pPr>
    </w:p>
    <w:p w14:paraId="022C3C36" w14:textId="77777777" w:rsidR="00CF3110" w:rsidRPr="003D1935" w:rsidRDefault="00CF3110">
      <w:pPr>
        <w:pStyle w:val="Heading3"/>
        <w:numPr>
          <w:ilvl w:val="2"/>
          <w:numId w:val="4"/>
        </w:numPr>
        <w:spacing w:line="480" w:lineRule="auto"/>
        <w:ind w:left="567" w:hanging="567"/>
        <w:rPr>
          <w:i/>
          <w:iCs/>
        </w:rPr>
      </w:pPr>
      <w:bookmarkStart w:id="224" w:name="_Toc177131217"/>
      <w:bookmarkStart w:id="225" w:name="_Toc211679456"/>
      <w:r w:rsidRPr="003D1935">
        <w:rPr>
          <w:i/>
          <w:iCs/>
        </w:rPr>
        <w:t xml:space="preserve">Sequence </w:t>
      </w:r>
      <w:r w:rsidRPr="00786F49">
        <w:t>Diagram</w:t>
      </w:r>
      <w:bookmarkEnd w:id="224"/>
      <w:bookmarkEnd w:id="225"/>
    </w:p>
    <w:p w14:paraId="760E9D9C" w14:textId="6F253A41" w:rsidR="00776226" w:rsidRDefault="00786F49" w:rsidP="00786F49">
      <w:pPr>
        <w:spacing w:line="360" w:lineRule="auto"/>
        <w:ind w:firstLine="567"/>
        <w:rPr>
          <w:szCs w:val="24"/>
        </w:rPr>
      </w:pPr>
      <w:r w:rsidRPr="00786F49">
        <w:rPr>
          <w:i/>
          <w:iCs/>
          <w:szCs w:val="24"/>
        </w:rPr>
        <w:t>Sequence</w:t>
      </w:r>
      <w:r w:rsidRPr="00786F49">
        <w:rPr>
          <w:szCs w:val="24"/>
        </w:rPr>
        <w:t xml:space="preserve"> </w:t>
      </w:r>
      <w:r w:rsidR="00085600">
        <w:rPr>
          <w:szCs w:val="24"/>
        </w:rPr>
        <w:t>d</w:t>
      </w:r>
      <w:r w:rsidRPr="00786F49">
        <w:rPr>
          <w:szCs w:val="24"/>
        </w:rPr>
        <w:t>iagram merupakan alat visual yang memetakan interaksi antara objek-objek dalam suatu sistem pada suatu periode waktu tertentu</w:t>
      </w:r>
      <w:r w:rsidR="00085600">
        <w:rPr>
          <w:szCs w:val="24"/>
        </w:rPr>
        <w:t xml:space="preserve"> </w:t>
      </w:r>
      <w:sdt>
        <w:sdtPr>
          <w:rPr>
            <w:color w:val="000000"/>
            <w:szCs w:val="24"/>
          </w:rPr>
          <w:tag w:val="MENDELEY_CITATION_v3_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"/>
          <w:id w:val="146793314"/>
          <w:placeholder>
            <w:docPart w:val="DefaultPlaceholder_-1854013440"/>
          </w:placeholder>
        </w:sdtPr>
        <w:sdtContent>
          <w:r w:rsidR="000B1C4C" w:rsidRPr="000B1C4C">
            <w:rPr>
              <w:rFonts w:eastAsia="Times New Roman"/>
              <w:color w:val="000000"/>
            </w:rPr>
            <w:t>(F. A. Setiawan &amp; Febriani, 2024)</w:t>
          </w:r>
        </w:sdtContent>
      </w:sdt>
      <w:r>
        <w:rPr>
          <w:szCs w:val="24"/>
        </w:rPr>
        <w:t>.</w:t>
      </w:r>
    </w:p>
    <w:p w14:paraId="533CF4AE" w14:textId="77777777" w:rsidR="00776226" w:rsidRDefault="00776226">
      <w:pPr>
        <w:spacing w:after="160"/>
        <w:jc w:val="left"/>
        <w:rPr>
          <w:szCs w:val="24"/>
        </w:rPr>
      </w:pPr>
      <w:r>
        <w:rPr>
          <w:szCs w:val="24"/>
        </w:rPr>
        <w:br w:type="page"/>
      </w:r>
    </w:p>
    <w:p w14:paraId="29C15A25" w14:textId="2D5A02B9" w:rsidR="00CF3110" w:rsidRPr="003D1935" w:rsidRDefault="00CF3110" w:rsidP="00CF3110">
      <w:pPr>
        <w:pStyle w:val="Caption"/>
        <w:spacing w:after="0" w:line="360" w:lineRule="auto"/>
        <w:jc w:val="center"/>
        <w:rPr>
          <w:noProof w:val="0"/>
          <w:color w:val="000000" w:themeColor="text1"/>
          <w:sz w:val="24"/>
          <w:szCs w:val="24"/>
        </w:rPr>
      </w:pPr>
      <w:bookmarkStart w:id="226" w:name="_Toc170379474"/>
      <w:bookmarkStart w:id="227" w:name="_Toc171233058"/>
      <w:bookmarkStart w:id="228" w:name="_Toc174363155"/>
      <w:bookmarkStart w:id="229" w:name="_Toc174932846"/>
      <w:bookmarkStart w:id="230" w:name="_Toc211679574"/>
      <w:r w:rsidRPr="007645BB">
        <w:rPr>
          <w:i w:val="0"/>
          <w:iCs w:val="0"/>
          <w:noProof w:val="0"/>
          <w:color w:val="000000" w:themeColor="text1"/>
          <w:sz w:val="24"/>
          <w:szCs w:val="24"/>
        </w:rPr>
        <w:lastRenderedPageBreak/>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A34872">
        <w:rPr>
          <w:i w:val="0"/>
          <w:iCs w:val="0"/>
          <w:color w:val="000000" w:themeColor="text1"/>
          <w:sz w:val="24"/>
          <w:szCs w:val="24"/>
        </w:rPr>
        <w:t>3</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433E67">
        <w:rPr>
          <w:i w:val="0"/>
          <w:iCs w:val="0"/>
          <w:noProof w:val="0"/>
          <w:color w:val="000000" w:themeColor="text1"/>
          <w:sz w:val="24"/>
          <w:szCs w:val="24"/>
        </w:rPr>
        <w:t xml:space="preserve">Tabel </w:t>
      </w:r>
      <w:r w:rsidR="00433E67" w:rsidRPr="003D1935">
        <w:rPr>
          <w:i w:val="0"/>
          <w:iCs w:val="0"/>
          <w:noProof w:val="0"/>
          <w:color w:val="000000" w:themeColor="text1"/>
          <w:sz w:val="24"/>
          <w:szCs w:val="24"/>
        </w:rPr>
        <w:t xml:space="preserve">Simbol </w:t>
      </w:r>
      <w:r w:rsidR="00433E67" w:rsidRPr="003D1935">
        <w:rPr>
          <w:noProof w:val="0"/>
          <w:color w:val="000000" w:themeColor="text1"/>
          <w:sz w:val="24"/>
          <w:szCs w:val="24"/>
        </w:rPr>
        <w:t xml:space="preserve">Sequence </w:t>
      </w:r>
      <w:r w:rsidR="00433E67" w:rsidRPr="00433E67">
        <w:rPr>
          <w:i w:val="0"/>
          <w:iCs w:val="0"/>
          <w:noProof w:val="0"/>
          <w:color w:val="000000" w:themeColor="text1"/>
          <w:sz w:val="24"/>
          <w:szCs w:val="24"/>
        </w:rPr>
        <w:t>Diagram</w:t>
      </w:r>
      <w:bookmarkEnd w:id="226"/>
      <w:bookmarkEnd w:id="227"/>
      <w:bookmarkEnd w:id="228"/>
      <w:bookmarkEnd w:id="229"/>
      <w:bookmarkEnd w:id="230"/>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CF3110" w:rsidRPr="003D1935" w14:paraId="396E2113" w14:textId="77777777" w:rsidTr="006C38E4">
        <w:trPr>
          <w:trHeight w:val="567"/>
        </w:trPr>
        <w:tc>
          <w:tcPr>
            <w:tcW w:w="2972" w:type="dxa"/>
            <w:vAlign w:val="center"/>
          </w:tcPr>
          <w:p w14:paraId="79ABFA34"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55AAA901"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0F227EFB" w14:textId="77777777" w:rsidR="00CF3110" w:rsidRPr="003D1935" w:rsidRDefault="00CF3110" w:rsidP="006C38E4">
            <w:pPr>
              <w:spacing w:line="360" w:lineRule="auto"/>
              <w:jc w:val="center"/>
              <w:rPr>
                <w:b/>
                <w:bCs/>
              </w:rPr>
            </w:pPr>
            <w:r w:rsidRPr="003D1935">
              <w:rPr>
                <w:b/>
                <w:bCs/>
              </w:rPr>
              <w:t>Deskripsi</w:t>
            </w:r>
          </w:p>
        </w:tc>
      </w:tr>
      <w:tr w:rsidR="00CF3110" w:rsidRPr="003D1935" w14:paraId="6947BDF5" w14:textId="77777777" w:rsidTr="006C38E4">
        <w:trPr>
          <w:trHeight w:val="567"/>
        </w:trPr>
        <w:tc>
          <w:tcPr>
            <w:tcW w:w="2972" w:type="dxa"/>
            <w:vAlign w:val="center"/>
          </w:tcPr>
          <w:p w14:paraId="50F7B117" w14:textId="77777777" w:rsidR="00CF3110" w:rsidRPr="003D1935" w:rsidRDefault="00CF3110" w:rsidP="006C38E4">
            <w:pPr>
              <w:spacing w:line="360" w:lineRule="auto"/>
              <w:jc w:val="center"/>
            </w:pPr>
            <w:r w:rsidRPr="003D1935">
              <w:rPr>
                <w:noProof/>
              </w:rPr>
              <w:drawing>
                <wp:inline distT="0" distB="0" distL="0" distR="0" wp14:anchorId="397E74B0" wp14:editId="434F686B">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9519B5E" w14:textId="77777777" w:rsidR="00CF3110" w:rsidRPr="003D1935" w:rsidRDefault="00CF3110" w:rsidP="006C38E4">
            <w:pPr>
              <w:spacing w:line="360" w:lineRule="auto"/>
              <w:jc w:val="center"/>
            </w:pPr>
            <w:r w:rsidRPr="003D1935">
              <w:rPr>
                <w:i/>
                <w:iCs/>
              </w:rPr>
              <w:t>Actor</w:t>
            </w:r>
            <w:r w:rsidRPr="009C0267">
              <w:t>/</w:t>
            </w:r>
            <w:r w:rsidRPr="003D1935">
              <w:t>Aktor</w:t>
            </w:r>
          </w:p>
        </w:tc>
        <w:tc>
          <w:tcPr>
            <w:tcW w:w="3402" w:type="dxa"/>
          </w:tcPr>
          <w:p w14:paraId="5AC24116" w14:textId="77777777" w:rsidR="00CF3110" w:rsidRPr="003D1935" w:rsidRDefault="00CF3110" w:rsidP="006C38E4">
            <w:pPr>
              <w:spacing w:line="360" w:lineRule="auto"/>
            </w:pPr>
            <w:r w:rsidRPr="003D1935">
              <w:t>Aktor adalah entitas di luar sistem yang berinteraksi dengan objek-objek dalam sistem melalui pertukaran pesan atau interaksi.</w:t>
            </w:r>
          </w:p>
        </w:tc>
      </w:tr>
      <w:tr w:rsidR="00CF3110" w:rsidRPr="003D1935" w14:paraId="019770FC" w14:textId="77777777" w:rsidTr="006C38E4">
        <w:trPr>
          <w:trHeight w:val="567"/>
        </w:trPr>
        <w:tc>
          <w:tcPr>
            <w:tcW w:w="2972" w:type="dxa"/>
            <w:vAlign w:val="center"/>
          </w:tcPr>
          <w:p w14:paraId="004F5F76" w14:textId="77777777" w:rsidR="00CF3110" w:rsidRPr="003D1935" w:rsidRDefault="00CF3110" w:rsidP="006C38E4">
            <w:pPr>
              <w:spacing w:line="360" w:lineRule="auto"/>
              <w:jc w:val="center"/>
            </w:pPr>
            <w:r w:rsidRPr="003D1935">
              <w:rPr>
                <w:noProof/>
              </w:rPr>
              <w:drawing>
                <wp:inline distT="0" distB="0" distL="0" distR="0" wp14:anchorId="58659A99" wp14:editId="4CE8D598">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0DE439" w14:textId="77777777" w:rsidR="00CF3110" w:rsidRPr="003D1935" w:rsidRDefault="00CF3110" w:rsidP="006C38E4">
            <w:pPr>
              <w:spacing w:line="360" w:lineRule="auto"/>
              <w:jc w:val="center"/>
              <w:rPr>
                <w:i/>
                <w:iCs/>
              </w:rPr>
            </w:pPr>
            <w:r w:rsidRPr="003D1935">
              <w:rPr>
                <w:i/>
                <w:iCs/>
              </w:rPr>
              <w:t>Boundary</w:t>
            </w:r>
          </w:p>
        </w:tc>
        <w:tc>
          <w:tcPr>
            <w:tcW w:w="3402" w:type="dxa"/>
          </w:tcPr>
          <w:p w14:paraId="2FF91495" w14:textId="77777777" w:rsidR="00CF3110" w:rsidRPr="003D1935" w:rsidRDefault="00CF3110" w:rsidP="006C38E4">
            <w:pPr>
              <w:spacing w:line="360" w:lineRule="auto"/>
            </w:pPr>
            <w:r w:rsidRPr="003D1935">
              <w:rPr>
                <w:i/>
                <w:iCs/>
              </w:rPr>
              <w:t>Boundary</w:t>
            </w:r>
            <w:r w:rsidRPr="003D1935">
              <w:t xml:space="preserve"> </w:t>
            </w:r>
            <w:r>
              <w:t xml:space="preserve">adalah representasi </w:t>
            </w:r>
            <w:r w:rsidRPr="003D1935">
              <w:t>antarmuka atau batasan antara sistem dan aktor.</w:t>
            </w:r>
          </w:p>
        </w:tc>
      </w:tr>
      <w:tr w:rsidR="00CF3110" w:rsidRPr="003D1935" w14:paraId="202995D6" w14:textId="77777777" w:rsidTr="006C38E4">
        <w:trPr>
          <w:trHeight w:val="567"/>
        </w:trPr>
        <w:tc>
          <w:tcPr>
            <w:tcW w:w="2972" w:type="dxa"/>
            <w:vAlign w:val="center"/>
          </w:tcPr>
          <w:p w14:paraId="29D630FD" w14:textId="77777777" w:rsidR="00CF3110" w:rsidRPr="003D1935" w:rsidRDefault="00CF3110" w:rsidP="006C38E4">
            <w:pPr>
              <w:spacing w:line="360" w:lineRule="auto"/>
              <w:jc w:val="center"/>
            </w:pPr>
            <w:r w:rsidRPr="003D1935">
              <w:rPr>
                <w:noProof/>
              </w:rPr>
              <w:drawing>
                <wp:inline distT="0" distB="0" distL="0" distR="0" wp14:anchorId="1B570548" wp14:editId="7472658F">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92231A8" w14:textId="77777777" w:rsidR="00CF3110" w:rsidRPr="003D1935" w:rsidRDefault="00CF3110" w:rsidP="006C38E4">
            <w:pPr>
              <w:spacing w:line="360" w:lineRule="auto"/>
              <w:jc w:val="center"/>
              <w:rPr>
                <w:i/>
                <w:iCs/>
              </w:rPr>
            </w:pPr>
            <w:r w:rsidRPr="003D1935">
              <w:rPr>
                <w:i/>
                <w:iCs/>
              </w:rPr>
              <w:t>Control</w:t>
            </w:r>
          </w:p>
        </w:tc>
        <w:tc>
          <w:tcPr>
            <w:tcW w:w="3402" w:type="dxa"/>
          </w:tcPr>
          <w:p w14:paraId="4FD7AD8B" w14:textId="77777777" w:rsidR="00CF3110" w:rsidRPr="003D1935" w:rsidRDefault="00CF3110" w:rsidP="006C38E4">
            <w:pPr>
              <w:spacing w:line="360" w:lineRule="auto"/>
            </w:pPr>
            <w:r w:rsidRPr="006D59C5">
              <w:rPr>
                <w:i/>
                <w:iCs/>
              </w:rPr>
              <w:t>Control</w:t>
            </w:r>
            <w:r>
              <w:t xml:space="preserve"> adalah </w:t>
            </w:r>
            <w:r w:rsidRPr="003D1935">
              <w:t>komponen dalam sistem yang mengontrol alur eksekusi atau mengoordinasikan aktivitas sistem.</w:t>
            </w:r>
          </w:p>
        </w:tc>
      </w:tr>
      <w:tr w:rsidR="00CF3110" w:rsidRPr="003D1935" w14:paraId="01AB37C9" w14:textId="77777777" w:rsidTr="006C38E4">
        <w:trPr>
          <w:trHeight w:val="567"/>
        </w:trPr>
        <w:tc>
          <w:tcPr>
            <w:tcW w:w="2972" w:type="dxa"/>
            <w:vAlign w:val="center"/>
          </w:tcPr>
          <w:p w14:paraId="7665F6ED" w14:textId="77777777" w:rsidR="00CF3110" w:rsidRPr="003D1935" w:rsidRDefault="00CF3110" w:rsidP="006C38E4">
            <w:pPr>
              <w:spacing w:line="360" w:lineRule="auto"/>
              <w:jc w:val="center"/>
            </w:pPr>
            <w:r>
              <w:rPr>
                <w:noProof/>
              </w:rPr>
              <w:drawing>
                <wp:inline distT="0" distB="0" distL="0" distR="0" wp14:anchorId="63AF06F3" wp14:editId="4CAA769D">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0BEC72D" w14:textId="77777777" w:rsidR="00CF3110" w:rsidRPr="003D1935" w:rsidRDefault="00CF3110" w:rsidP="006C38E4">
            <w:pPr>
              <w:spacing w:line="360" w:lineRule="auto"/>
              <w:jc w:val="center"/>
              <w:rPr>
                <w:i/>
                <w:iCs/>
              </w:rPr>
            </w:pPr>
            <w:r w:rsidRPr="003D1935">
              <w:rPr>
                <w:i/>
                <w:iCs/>
              </w:rPr>
              <w:t>Entity</w:t>
            </w:r>
          </w:p>
        </w:tc>
        <w:tc>
          <w:tcPr>
            <w:tcW w:w="3402" w:type="dxa"/>
          </w:tcPr>
          <w:p w14:paraId="71EBE488" w14:textId="77777777" w:rsidR="00CF3110" w:rsidRPr="003D1935" w:rsidRDefault="00CF3110" w:rsidP="006C38E4">
            <w:pPr>
              <w:spacing w:line="360" w:lineRule="auto"/>
            </w:pPr>
            <w:r w:rsidRPr="004036A2">
              <w:rPr>
                <w:i/>
                <w:iCs/>
              </w:rPr>
              <w:t>Entity</w:t>
            </w:r>
            <w:r>
              <w:t xml:space="preserve"> adalah </w:t>
            </w:r>
            <w:r w:rsidRPr="003D1935">
              <w:t>objek yang berisi data atau informasi dalam sistem.</w:t>
            </w:r>
          </w:p>
        </w:tc>
      </w:tr>
      <w:tr w:rsidR="00CF3110" w:rsidRPr="003D1935" w14:paraId="44D7B50E" w14:textId="77777777" w:rsidTr="006C38E4">
        <w:trPr>
          <w:trHeight w:val="567"/>
        </w:trPr>
        <w:tc>
          <w:tcPr>
            <w:tcW w:w="2972" w:type="dxa"/>
            <w:vAlign w:val="center"/>
          </w:tcPr>
          <w:p w14:paraId="2087CF98" w14:textId="77777777" w:rsidR="00CF3110" w:rsidRPr="003D1935" w:rsidRDefault="00CF3110" w:rsidP="006C38E4">
            <w:pPr>
              <w:spacing w:line="360" w:lineRule="auto"/>
              <w:jc w:val="center"/>
            </w:pPr>
            <w:r w:rsidRPr="003D1935">
              <w:rPr>
                <w:noProof/>
              </w:rPr>
              <w:drawing>
                <wp:inline distT="0" distB="0" distL="0" distR="0" wp14:anchorId="429532D0" wp14:editId="70CB1DDE">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533CF31" w14:textId="77777777" w:rsidR="00CF3110" w:rsidRPr="003D1935" w:rsidRDefault="00CF3110" w:rsidP="006C38E4">
            <w:pPr>
              <w:spacing w:line="360" w:lineRule="auto"/>
              <w:jc w:val="center"/>
              <w:rPr>
                <w:i/>
                <w:iCs/>
              </w:rPr>
            </w:pPr>
            <w:r w:rsidRPr="003D1935">
              <w:rPr>
                <w:i/>
                <w:iCs/>
              </w:rPr>
              <w:t>Object Lifeline</w:t>
            </w:r>
          </w:p>
        </w:tc>
        <w:tc>
          <w:tcPr>
            <w:tcW w:w="3402" w:type="dxa"/>
          </w:tcPr>
          <w:p w14:paraId="7FA05487" w14:textId="77777777" w:rsidR="00CF3110" w:rsidRPr="003D1935" w:rsidRDefault="00CF3110" w:rsidP="006C38E4">
            <w:pPr>
              <w:spacing w:line="360" w:lineRule="auto"/>
            </w:pPr>
            <w:r w:rsidRPr="003D1935">
              <w:rPr>
                <w:i/>
                <w:iCs/>
              </w:rPr>
              <w:t>Object Lifeline</w:t>
            </w:r>
            <w:r w:rsidRPr="003D1935">
              <w:t xml:space="preserve"> </w:t>
            </w:r>
            <w:r>
              <w:t>adalah m</w:t>
            </w:r>
            <w:r w:rsidRPr="003D1935">
              <w:t xml:space="preserve">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CF3110" w:rsidRPr="003D1935" w14:paraId="0FA3B028" w14:textId="77777777" w:rsidTr="006C38E4">
        <w:trPr>
          <w:trHeight w:val="567"/>
        </w:trPr>
        <w:tc>
          <w:tcPr>
            <w:tcW w:w="2972" w:type="dxa"/>
            <w:vAlign w:val="center"/>
          </w:tcPr>
          <w:p w14:paraId="2249B739" w14:textId="77777777" w:rsidR="00CF3110" w:rsidRPr="003D1935" w:rsidRDefault="00CF3110" w:rsidP="006C38E4">
            <w:pPr>
              <w:spacing w:line="360" w:lineRule="auto"/>
              <w:jc w:val="center"/>
            </w:pPr>
            <w:r w:rsidRPr="003D1935">
              <w:rPr>
                <w:noProof/>
              </w:rPr>
              <w:lastRenderedPageBreak/>
              <w:drawing>
                <wp:inline distT="0" distB="0" distL="0" distR="0" wp14:anchorId="3B45B25A" wp14:editId="7BD80554">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106D715" w14:textId="77777777" w:rsidR="00CF3110" w:rsidRPr="003D1935" w:rsidRDefault="00CF3110" w:rsidP="006C38E4">
            <w:pPr>
              <w:spacing w:line="360" w:lineRule="auto"/>
              <w:jc w:val="center"/>
              <w:rPr>
                <w:i/>
                <w:iCs/>
              </w:rPr>
            </w:pPr>
            <w:r w:rsidRPr="003D1935">
              <w:rPr>
                <w:i/>
                <w:iCs/>
              </w:rPr>
              <w:t>Activation</w:t>
            </w:r>
          </w:p>
        </w:tc>
        <w:tc>
          <w:tcPr>
            <w:tcW w:w="3402" w:type="dxa"/>
          </w:tcPr>
          <w:p w14:paraId="7E75FE24" w14:textId="77777777" w:rsidR="00CF3110" w:rsidRPr="003D1935" w:rsidRDefault="00CF3110" w:rsidP="006C38E4">
            <w:pPr>
              <w:spacing w:line="360" w:lineRule="auto"/>
            </w:pPr>
            <w:r w:rsidRPr="003D1935">
              <w:rPr>
                <w:i/>
                <w:iCs/>
              </w:rPr>
              <w:t>Activation</w:t>
            </w:r>
            <w:r w:rsidRPr="003D1935">
              <w:t xml:space="preserve"> </w:t>
            </w:r>
            <w:r>
              <w:t xml:space="preserve">adalah </w:t>
            </w:r>
            <w:r w:rsidRPr="003D1935">
              <w:t>kapan objek melakukan sesuatu atau menjalankan tindakan tertentu selama interaksi.</w:t>
            </w:r>
          </w:p>
        </w:tc>
      </w:tr>
      <w:tr w:rsidR="00CF3110" w:rsidRPr="003D1935" w14:paraId="369C0AB1" w14:textId="77777777" w:rsidTr="006C38E4">
        <w:trPr>
          <w:trHeight w:val="567"/>
        </w:trPr>
        <w:tc>
          <w:tcPr>
            <w:tcW w:w="2972" w:type="dxa"/>
            <w:vAlign w:val="center"/>
          </w:tcPr>
          <w:p w14:paraId="15A99DF7" w14:textId="77777777" w:rsidR="00CF3110" w:rsidRPr="003D1935" w:rsidRDefault="00CF3110" w:rsidP="006C38E4">
            <w:pPr>
              <w:spacing w:line="360" w:lineRule="auto"/>
              <w:jc w:val="center"/>
            </w:pPr>
            <w:r w:rsidRPr="003D1935">
              <w:rPr>
                <w:noProof/>
              </w:rPr>
              <w:drawing>
                <wp:inline distT="0" distB="0" distL="0" distR="0" wp14:anchorId="2951512B" wp14:editId="2FA39698">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71DBF62" w14:textId="77777777" w:rsidR="00CF3110" w:rsidRPr="003D1935" w:rsidRDefault="00CF3110" w:rsidP="006C38E4">
            <w:pPr>
              <w:spacing w:line="360" w:lineRule="auto"/>
              <w:jc w:val="center"/>
              <w:rPr>
                <w:i/>
                <w:iCs/>
              </w:rPr>
            </w:pPr>
            <w:r w:rsidRPr="003D1935">
              <w:rPr>
                <w:i/>
                <w:iCs/>
              </w:rPr>
              <w:t>Message</w:t>
            </w:r>
          </w:p>
        </w:tc>
        <w:tc>
          <w:tcPr>
            <w:tcW w:w="3402" w:type="dxa"/>
          </w:tcPr>
          <w:p w14:paraId="3B43E459" w14:textId="77777777" w:rsidR="00CF3110" w:rsidRPr="003D1935" w:rsidRDefault="00CF3110" w:rsidP="006C38E4">
            <w:pPr>
              <w:spacing w:line="360" w:lineRule="auto"/>
            </w:pPr>
            <w:r w:rsidRPr="003D1935">
              <w:rPr>
                <w:i/>
                <w:iCs/>
              </w:rPr>
              <w:t>Message</w:t>
            </w:r>
            <w:r w:rsidRPr="003D1935">
              <w:t xml:space="preserve"> </w:t>
            </w:r>
            <w:r>
              <w:t xml:space="preserve">adalah </w:t>
            </w:r>
            <w:r w:rsidRPr="003D1935">
              <w:t>cara objek berkomunikasi satu sama lain dengan mengirim pesan yang berisi informasi tentang apa yang harus dilakukan.</w:t>
            </w:r>
          </w:p>
        </w:tc>
      </w:tr>
      <w:tr w:rsidR="00CF3110" w:rsidRPr="003D1935" w14:paraId="778A9BB8" w14:textId="77777777" w:rsidTr="006C38E4">
        <w:trPr>
          <w:trHeight w:val="567"/>
        </w:trPr>
        <w:tc>
          <w:tcPr>
            <w:tcW w:w="2972" w:type="dxa"/>
            <w:vAlign w:val="center"/>
          </w:tcPr>
          <w:p w14:paraId="1B52F268" w14:textId="77777777" w:rsidR="00CF3110" w:rsidRPr="003D1935" w:rsidRDefault="00CF3110" w:rsidP="006C38E4">
            <w:pPr>
              <w:spacing w:line="360" w:lineRule="auto"/>
              <w:jc w:val="center"/>
            </w:pPr>
            <w:r w:rsidRPr="003D1935">
              <w:rPr>
                <w:noProof/>
              </w:rPr>
              <w:drawing>
                <wp:inline distT="0" distB="0" distL="0" distR="0" wp14:anchorId="31D512FF" wp14:editId="564688F1">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582A4BE8" w14:textId="77777777" w:rsidR="00CF3110" w:rsidRPr="003D1935" w:rsidRDefault="00CF3110" w:rsidP="006C38E4">
            <w:pPr>
              <w:spacing w:line="360" w:lineRule="auto"/>
              <w:jc w:val="center"/>
              <w:rPr>
                <w:i/>
                <w:iCs/>
              </w:rPr>
            </w:pPr>
            <w:r w:rsidRPr="003D1935">
              <w:rPr>
                <w:i/>
                <w:iCs/>
              </w:rPr>
              <w:t>Return</w:t>
            </w:r>
          </w:p>
        </w:tc>
        <w:tc>
          <w:tcPr>
            <w:tcW w:w="3402" w:type="dxa"/>
          </w:tcPr>
          <w:p w14:paraId="69AEF219" w14:textId="77777777" w:rsidR="00CF3110" w:rsidRPr="003D1935" w:rsidRDefault="00CF3110" w:rsidP="006C38E4">
            <w:pPr>
              <w:spacing w:line="360" w:lineRule="auto"/>
            </w:pPr>
            <w:r w:rsidRPr="003D1935">
              <w:rPr>
                <w:i/>
                <w:iCs/>
              </w:rPr>
              <w:t>Return</w:t>
            </w:r>
            <w:r w:rsidRPr="003D1935">
              <w:t xml:space="preserve"> </w:t>
            </w:r>
            <w:r>
              <w:t xml:space="preserve">adalah </w:t>
            </w:r>
            <w:r w:rsidRPr="003D1935">
              <w:t>kapan objek memberikan hasil atau respons setelah menerima pesan.</w:t>
            </w:r>
          </w:p>
        </w:tc>
      </w:tr>
      <w:tr w:rsidR="00CF3110" w:rsidRPr="003D1935" w14:paraId="66D30665" w14:textId="77777777" w:rsidTr="006C38E4">
        <w:trPr>
          <w:trHeight w:val="567"/>
        </w:trPr>
        <w:tc>
          <w:tcPr>
            <w:tcW w:w="2972" w:type="dxa"/>
            <w:vAlign w:val="center"/>
          </w:tcPr>
          <w:p w14:paraId="1B84DE9A" w14:textId="77777777" w:rsidR="00CF3110" w:rsidRPr="003D1935" w:rsidRDefault="00CF3110" w:rsidP="006C38E4">
            <w:pPr>
              <w:spacing w:line="360" w:lineRule="auto"/>
              <w:jc w:val="center"/>
            </w:pPr>
            <w:r w:rsidRPr="003D1935">
              <w:rPr>
                <w:noProof/>
              </w:rPr>
              <w:drawing>
                <wp:inline distT="0" distB="0" distL="0" distR="0" wp14:anchorId="6B006A41" wp14:editId="09F91E40">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35C7E0E" w14:textId="77777777" w:rsidR="00CF3110" w:rsidRPr="003D1935" w:rsidRDefault="00CF3110" w:rsidP="006C38E4">
            <w:pPr>
              <w:spacing w:line="360" w:lineRule="auto"/>
              <w:jc w:val="center"/>
              <w:rPr>
                <w:i/>
                <w:iCs/>
              </w:rPr>
            </w:pPr>
            <w:r w:rsidRPr="003D1935">
              <w:rPr>
                <w:i/>
                <w:iCs/>
              </w:rPr>
              <w:t>Callback</w:t>
            </w:r>
          </w:p>
        </w:tc>
        <w:tc>
          <w:tcPr>
            <w:tcW w:w="3402" w:type="dxa"/>
          </w:tcPr>
          <w:p w14:paraId="1E5CBD33" w14:textId="77777777" w:rsidR="00CF3110" w:rsidRPr="003D1935" w:rsidRDefault="00CF3110" w:rsidP="006C38E4">
            <w:pPr>
              <w:spacing w:line="360" w:lineRule="auto"/>
            </w:pPr>
            <w:r w:rsidRPr="003D1935">
              <w:rPr>
                <w:i/>
                <w:iCs/>
              </w:rPr>
              <w:t>Callback</w:t>
            </w:r>
            <w:r w:rsidRPr="003D1935">
              <w:t xml:space="preserve"> </w:t>
            </w:r>
            <w:r>
              <w:t xml:space="preserve">adalah </w:t>
            </w:r>
            <w:r w:rsidRPr="003D1935">
              <w:t>saat sistem menjalankan suatu tindakan khusus saat kondisi tertentu terpenuhi.</w:t>
            </w:r>
          </w:p>
        </w:tc>
      </w:tr>
      <w:tr w:rsidR="00CF3110" w:rsidRPr="003D1935" w14:paraId="0DDC1A16" w14:textId="77777777" w:rsidTr="006C38E4">
        <w:trPr>
          <w:trHeight w:val="567"/>
        </w:trPr>
        <w:tc>
          <w:tcPr>
            <w:tcW w:w="2972" w:type="dxa"/>
            <w:vAlign w:val="center"/>
          </w:tcPr>
          <w:p w14:paraId="48A94BB9" w14:textId="77777777" w:rsidR="00CF3110" w:rsidRPr="003D1935" w:rsidRDefault="00CF3110" w:rsidP="006C38E4">
            <w:pPr>
              <w:spacing w:line="360" w:lineRule="auto"/>
              <w:jc w:val="center"/>
            </w:pPr>
            <w:r w:rsidRPr="003D1935">
              <w:rPr>
                <w:noProof/>
              </w:rPr>
              <w:drawing>
                <wp:inline distT="0" distB="0" distL="0" distR="0" wp14:anchorId="350A409D" wp14:editId="655D85D3">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21CADBCA" w14:textId="77777777" w:rsidR="00CF3110" w:rsidRPr="003D1935" w:rsidRDefault="00CF3110" w:rsidP="006C38E4">
            <w:pPr>
              <w:spacing w:line="360" w:lineRule="auto"/>
              <w:jc w:val="center"/>
              <w:rPr>
                <w:i/>
                <w:iCs/>
              </w:rPr>
            </w:pPr>
            <w:r w:rsidRPr="003D1935">
              <w:rPr>
                <w:i/>
                <w:iCs/>
              </w:rPr>
              <w:t>Self-Call</w:t>
            </w:r>
          </w:p>
        </w:tc>
        <w:tc>
          <w:tcPr>
            <w:tcW w:w="3402" w:type="dxa"/>
          </w:tcPr>
          <w:p w14:paraId="7E5E9737" w14:textId="77777777" w:rsidR="00CF3110" w:rsidRPr="003D1935" w:rsidRDefault="00CF3110" w:rsidP="006C38E4">
            <w:pPr>
              <w:spacing w:line="360" w:lineRule="auto"/>
            </w:pPr>
            <w:r w:rsidRPr="003D1935">
              <w:rPr>
                <w:i/>
                <w:iCs/>
              </w:rPr>
              <w:t>Self-Call</w:t>
            </w:r>
            <w:r>
              <w:t xml:space="preserve"> adalah </w:t>
            </w:r>
            <w:r w:rsidRPr="003D1935">
              <w:t>saat objek melakukan tindakan pada dirinya sendiri dengan cara memanggil metodenya sendiri.</w:t>
            </w:r>
          </w:p>
        </w:tc>
      </w:tr>
    </w:tbl>
    <w:p w14:paraId="4FE17045" w14:textId="77777777" w:rsidR="00CF3110" w:rsidRDefault="00CF3110" w:rsidP="00CF3110">
      <w:pPr>
        <w:spacing w:line="480" w:lineRule="auto"/>
      </w:pPr>
    </w:p>
    <w:p w14:paraId="169CDC56" w14:textId="77777777" w:rsidR="00CF3110" w:rsidRPr="007840A5" w:rsidRDefault="00CF3110">
      <w:pPr>
        <w:pStyle w:val="Heading3"/>
        <w:numPr>
          <w:ilvl w:val="2"/>
          <w:numId w:val="4"/>
        </w:numPr>
        <w:spacing w:line="480" w:lineRule="auto"/>
        <w:ind w:left="567" w:hanging="567"/>
        <w:rPr>
          <w:i/>
          <w:iCs/>
        </w:rPr>
      </w:pPr>
      <w:bookmarkStart w:id="231" w:name="_Toc177131218"/>
      <w:bookmarkStart w:id="232" w:name="_Toc211679457"/>
      <w:r w:rsidRPr="007840A5">
        <w:rPr>
          <w:i/>
          <w:iCs/>
        </w:rPr>
        <w:t xml:space="preserve">Class </w:t>
      </w:r>
      <w:r w:rsidRPr="00470DB2">
        <w:t>Diagram</w:t>
      </w:r>
      <w:bookmarkEnd w:id="231"/>
      <w:bookmarkEnd w:id="232"/>
    </w:p>
    <w:p w14:paraId="1ABD9DD8" w14:textId="6E38EA8F" w:rsidR="00CF3110" w:rsidRPr="004B3357" w:rsidRDefault="00624319" w:rsidP="00624319">
      <w:pPr>
        <w:spacing w:line="360" w:lineRule="auto"/>
        <w:ind w:firstLine="567"/>
        <w:rPr>
          <w:color w:val="auto"/>
        </w:rPr>
      </w:pPr>
      <w:r w:rsidRPr="00624319">
        <w:rPr>
          <w:i/>
          <w:iCs/>
          <w:color w:val="auto"/>
        </w:rPr>
        <w:t>Class</w:t>
      </w:r>
      <w:r w:rsidRPr="00624319">
        <w:rPr>
          <w:color w:val="auto"/>
        </w:rPr>
        <w:t xml:space="preserve"> diagram adalah deskripsi yang paling penting dan paling banyak digunakan dari sebuah sistem berbasis objek. </w:t>
      </w:r>
      <w:r w:rsidRPr="009524F8">
        <w:rPr>
          <w:i/>
          <w:iCs/>
          <w:color w:val="auto"/>
        </w:rPr>
        <w:t>Class</w:t>
      </w:r>
      <w:r w:rsidRPr="00624319">
        <w:rPr>
          <w:color w:val="auto"/>
        </w:rPr>
        <w:t xml:space="preserve"> diagram menunjukkan struktur statis dari </w:t>
      </w:r>
      <w:r w:rsidRPr="00953C82">
        <w:rPr>
          <w:i/>
          <w:iCs/>
          <w:color w:val="auto"/>
        </w:rPr>
        <w:t>class-class</w:t>
      </w:r>
      <w:r w:rsidRPr="00624319">
        <w:rPr>
          <w:color w:val="auto"/>
        </w:rPr>
        <w:t xml:space="preserve"> inti yang membangun sistem. </w:t>
      </w:r>
      <w:r w:rsidRPr="001E6E1E">
        <w:rPr>
          <w:i/>
          <w:iCs/>
          <w:color w:val="auto"/>
        </w:rPr>
        <w:t>Class</w:t>
      </w:r>
      <w:r w:rsidRPr="00624319">
        <w:rPr>
          <w:color w:val="auto"/>
        </w:rPr>
        <w:t xml:space="preserve"> diagram menampilkan </w:t>
      </w:r>
      <w:r w:rsidRPr="000829CB">
        <w:rPr>
          <w:i/>
          <w:iCs/>
          <w:color w:val="auto"/>
        </w:rPr>
        <w:t>attribute</w:t>
      </w:r>
      <w:r w:rsidRPr="00624319">
        <w:rPr>
          <w:color w:val="auto"/>
        </w:rPr>
        <w:t xml:space="preserve"> dan </w:t>
      </w:r>
      <w:r w:rsidRPr="00D75F1B">
        <w:rPr>
          <w:i/>
          <w:iCs/>
          <w:color w:val="auto"/>
        </w:rPr>
        <w:t>method</w:t>
      </w:r>
      <w:r w:rsidRPr="00624319">
        <w:rPr>
          <w:color w:val="auto"/>
        </w:rPr>
        <w:t xml:space="preserve"> pada setiap </w:t>
      </w:r>
      <w:r w:rsidRPr="00907F59">
        <w:rPr>
          <w:i/>
          <w:iCs/>
          <w:color w:val="auto"/>
        </w:rPr>
        <w:t>class</w:t>
      </w:r>
      <w:r w:rsidRPr="00624319">
        <w:rPr>
          <w:color w:val="auto"/>
        </w:rPr>
        <w:t xml:space="preserve">, selain itu </w:t>
      </w:r>
      <w:r w:rsidRPr="00BB36D7">
        <w:rPr>
          <w:i/>
          <w:iCs/>
          <w:color w:val="auto"/>
        </w:rPr>
        <w:t>class</w:t>
      </w:r>
      <w:r w:rsidRPr="00624319">
        <w:rPr>
          <w:color w:val="auto"/>
        </w:rPr>
        <w:t xml:space="preserve"> diagram juga menampilkan </w:t>
      </w:r>
      <w:r w:rsidRPr="00562F3E">
        <w:rPr>
          <w:i/>
          <w:iCs/>
          <w:color w:val="auto"/>
        </w:rPr>
        <w:t>relation</w:t>
      </w:r>
      <w:r w:rsidRPr="00624319">
        <w:rPr>
          <w:color w:val="auto"/>
        </w:rPr>
        <w:t xml:space="preserve"> yang terdapat di antara setiap </w:t>
      </w:r>
      <w:r w:rsidRPr="00CE7E90">
        <w:rPr>
          <w:i/>
          <w:iCs/>
          <w:color w:val="auto"/>
        </w:rPr>
        <w:t>class</w:t>
      </w:r>
      <w:r>
        <w:rPr>
          <w:color w:val="auto"/>
        </w:rPr>
        <w:t xml:space="preserve"> </w:t>
      </w:r>
      <w:sdt>
        <w:sdtPr>
          <w:rPr>
            <w:color w:val="000000"/>
          </w:rPr>
          <w:tag w:val="MENDELEY_CITATION_v3_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"/>
          <w:id w:val="1695428317"/>
          <w:placeholder>
            <w:docPart w:val="DefaultPlaceholder_-1854013440"/>
          </w:placeholder>
        </w:sdtPr>
        <w:sdtContent>
          <w:r w:rsidR="000B1C4C" w:rsidRPr="000B1C4C">
            <w:rPr>
              <w:color w:val="000000"/>
            </w:rPr>
            <w:t>(Nurqueen Paradis dkk., 2022)</w:t>
          </w:r>
        </w:sdtContent>
      </w:sdt>
      <w:r w:rsidRPr="00624319">
        <w:rPr>
          <w:color w:val="auto"/>
        </w:rPr>
        <w:t>.</w:t>
      </w:r>
    </w:p>
    <w:p w14:paraId="589ED6C6" w14:textId="77777777" w:rsidR="00563C08" w:rsidRDefault="00563C08">
      <w:pPr>
        <w:spacing w:after="160"/>
        <w:jc w:val="left"/>
        <w:rPr>
          <w:noProof/>
          <w:color w:val="auto"/>
          <w:szCs w:val="24"/>
        </w:rPr>
      </w:pPr>
      <w:bookmarkStart w:id="233" w:name="_Toc174932847"/>
      <w:r>
        <w:rPr>
          <w:i/>
          <w:iCs/>
          <w:color w:val="auto"/>
          <w:szCs w:val="24"/>
        </w:rPr>
        <w:br w:type="page"/>
      </w:r>
    </w:p>
    <w:p w14:paraId="775D2FB2" w14:textId="06B8A940" w:rsidR="00CF3110" w:rsidRPr="00EA40F3" w:rsidRDefault="00CF3110" w:rsidP="00CF3110">
      <w:pPr>
        <w:pStyle w:val="Caption"/>
        <w:spacing w:after="0" w:line="360" w:lineRule="auto"/>
        <w:jc w:val="center"/>
        <w:rPr>
          <w:i w:val="0"/>
          <w:iCs w:val="0"/>
          <w:color w:val="auto"/>
          <w:sz w:val="24"/>
          <w:szCs w:val="24"/>
        </w:rPr>
      </w:pPr>
      <w:bookmarkStart w:id="234" w:name="_Toc211679575"/>
      <w:r w:rsidRPr="00EA40F3">
        <w:rPr>
          <w:i w:val="0"/>
          <w:iCs w:val="0"/>
          <w:color w:val="auto"/>
          <w:sz w:val="24"/>
          <w:szCs w:val="24"/>
        </w:rPr>
        <w:lastRenderedPageBreak/>
        <w:t xml:space="preserve">Tabel 2. </w:t>
      </w:r>
      <w:r w:rsidRPr="00EA40F3">
        <w:rPr>
          <w:i w:val="0"/>
          <w:iCs w:val="0"/>
          <w:color w:val="auto"/>
          <w:sz w:val="24"/>
          <w:szCs w:val="24"/>
        </w:rPr>
        <w:fldChar w:fldCharType="begin"/>
      </w:r>
      <w:r w:rsidRPr="00EA40F3">
        <w:rPr>
          <w:i w:val="0"/>
          <w:iCs w:val="0"/>
          <w:color w:val="auto"/>
          <w:sz w:val="24"/>
          <w:szCs w:val="24"/>
        </w:rPr>
        <w:instrText xml:space="preserve"> SEQ Tabel_2. \* ARABIC </w:instrText>
      </w:r>
      <w:r w:rsidRPr="00EA40F3">
        <w:rPr>
          <w:i w:val="0"/>
          <w:iCs w:val="0"/>
          <w:color w:val="auto"/>
          <w:sz w:val="24"/>
          <w:szCs w:val="24"/>
        </w:rPr>
        <w:fldChar w:fldCharType="separate"/>
      </w:r>
      <w:r w:rsidR="00A34872">
        <w:rPr>
          <w:i w:val="0"/>
          <w:iCs w:val="0"/>
          <w:color w:val="auto"/>
          <w:sz w:val="24"/>
          <w:szCs w:val="24"/>
        </w:rPr>
        <w:t>4</w:t>
      </w:r>
      <w:r w:rsidRPr="00EA40F3">
        <w:rPr>
          <w:i w:val="0"/>
          <w:iCs w:val="0"/>
          <w:color w:val="auto"/>
          <w:sz w:val="24"/>
          <w:szCs w:val="24"/>
        </w:rPr>
        <w:fldChar w:fldCharType="end"/>
      </w:r>
      <w:r w:rsidRPr="00EA40F3">
        <w:rPr>
          <w:i w:val="0"/>
          <w:iCs w:val="0"/>
          <w:color w:val="auto"/>
          <w:sz w:val="24"/>
          <w:szCs w:val="24"/>
        </w:rPr>
        <w:t xml:space="preserve"> </w:t>
      </w:r>
      <w:r w:rsidR="0012521F">
        <w:rPr>
          <w:i w:val="0"/>
          <w:iCs w:val="0"/>
          <w:color w:val="auto"/>
          <w:sz w:val="24"/>
          <w:szCs w:val="24"/>
        </w:rPr>
        <w:t xml:space="preserve">Tabel </w:t>
      </w:r>
      <w:r w:rsidR="0012521F" w:rsidRPr="00EA40F3">
        <w:rPr>
          <w:i w:val="0"/>
          <w:iCs w:val="0"/>
          <w:color w:val="auto"/>
          <w:sz w:val="24"/>
          <w:szCs w:val="24"/>
        </w:rPr>
        <w:t xml:space="preserve">Simbol </w:t>
      </w:r>
      <w:r w:rsidR="0012521F" w:rsidRPr="00B77BE3">
        <w:rPr>
          <w:color w:val="auto"/>
          <w:sz w:val="24"/>
          <w:szCs w:val="24"/>
        </w:rPr>
        <w:t xml:space="preserve">Class </w:t>
      </w:r>
      <w:r w:rsidR="0012521F" w:rsidRPr="00465876">
        <w:rPr>
          <w:i w:val="0"/>
          <w:iCs w:val="0"/>
          <w:color w:val="auto"/>
          <w:sz w:val="24"/>
          <w:szCs w:val="24"/>
        </w:rPr>
        <w:t>Diagram</w:t>
      </w:r>
      <w:bookmarkEnd w:id="233"/>
      <w:bookmarkEnd w:id="234"/>
    </w:p>
    <w:tbl>
      <w:tblPr>
        <w:tblStyle w:val="TableGrid"/>
        <w:tblW w:w="7933" w:type="dxa"/>
        <w:tblCellMar>
          <w:top w:w="108" w:type="dxa"/>
          <w:bottom w:w="108" w:type="dxa"/>
        </w:tblCellMar>
        <w:tblLook w:val="04A0" w:firstRow="1" w:lastRow="0" w:firstColumn="1" w:lastColumn="0" w:noHBand="0" w:noVBand="1"/>
      </w:tblPr>
      <w:tblGrid>
        <w:gridCol w:w="2951"/>
        <w:gridCol w:w="1745"/>
        <w:gridCol w:w="3237"/>
      </w:tblGrid>
      <w:tr w:rsidR="00CF3110" w:rsidRPr="003D1935" w14:paraId="2ABE1F86" w14:textId="77777777" w:rsidTr="006C38E4">
        <w:trPr>
          <w:trHeight w:val="567"/>
        </w:trPr>
        <w:tc>
          <w:tcPr>
            <w:tcW w:w="2972" w:type="dxa"/>
            <w:vAlign w:val="center"/>
          </w:tcPr>
          <w:p w14:paraId="4CFBC3C3"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7191F2AB"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07177A5E" w14:textId="77777777" w:rsidR="00CF3110" w:rsidRPr="003D1935" w:rsidRDefault="00CF3110" w:rsidP="006C38E4">
            <w:pPr>
              <w:spacing w:line="360" w:lineRule="auto"/>
              <w:jc w:val="center"/>
              <w:rPr>
                <w:b/>
                <w:bCs/>
              </w:rPr>
            </w:pPr>
            <w:r w:rsidRPr="003D1935">
              <w:rPr>
                <w:b/>
                <w:bCs/>
              </w:rPr>
              <w:t>Deskripsi</w:t>
            </w:r>
          </w:p>
        </w:tc>
      </w:tr>
      <w:tr w:rsidR="00CF3110" w:rsidRPr="003D1935" w14:paraId="1F51FB83" w14:textId="77777777" w:rsidTr="006C38E4">
        <w:trPr>
          <w:trHeight w:val="567"/>
        </w:trPr>
        <w:tc>
          <w:tcPr>
            <w:tcW w:w="2972" w:type="dxa"/>
            <w:vAlign w:val="center"/>
          </w:tcPr>
          <w:p w14:paraId="5ACC1412" w14:textId="77777777" w:rsidR="00CF3110" w:rsidRPr="003D1935" w:rsidRDefault="00CF3110" w:rsidP="006C38E4">
            <w:pPr>
              <w:spacing w:line="360" w:lineRule="auto"/>
              <w:jc w:val="center"/>
            </w:pPr>
            <w:r>
              <w:rPr>
                <w:noProof/>
              </w:rPr>
              <w:drawing>
                <wp:inline distT="0" distB="0" distL="0" distR="0" wp14:anchorId="4FE3D1BC" wp14:editId="71F1EA37">
                  <wp:extent cx="1620000" cy="900000"/>
                  <wp:effectExtent l="0" t="0" r="0" b="0"/>
                  <wp:docPr id="788232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0000" cy="900000"/>
                          </a:xfrm>
                          <a:prstGeom prst="rect">
                            <a:avLst/>
                          </a:prstGeom>
                          <a:noFill/>
                          <a:ln>
                            <a:noFill/>
                          </a:ln>
                        </pic:spPr>
                      </pic:pic>
                    </a:graphicData>
                  </a:graphic>
                </wp:inline>
              </w:drawing>
            </w:r>
          </w:p>
        </w:tc>
        <w:tc>
          <w:tcPr>
            <w:tcW w:w="1559" w:type="dxa"/>
            <w:vAlign w:val="center"/>
          </w:tcPr>
          <w:p w14:paraId="622ADFD0" w14:textId="77777777" w:rsidR="00CF3110" w:rsidRPr="003D1935" w:rsidRDefault="00CF3110" w:rsidP="006C38E4">
            <w:pPr>
              <w:spacing w:line="360" w:lineRule="auto"/>
              <w:jc w:val="center"/>
            </w:pPr>
            <w:r>
              <w:rPr>
                <w:i/>
                <w:iCs/>
              </w:rPr>
              <w:t>Class</w:t>
            </w:r>
            <w:r w:rsidRPr="00491E09">
              <w:t>/</w:t>
            </w:r>
            <w:r>
              <w:t>Kelas</w:t>
            </w:r>
          </w:p>
        </w:tc>
        <w:tc>
          <w:tcPr>
            <w:tcW w:w="3402" w:type="dxa"/>
          </w:tcPr>
          <w:p w14:paraId="21D91045" w14:textId="77777777" w:rsidR="00CF3110" w:rsidRPr="003D1935" w:rsidRDefault="00CF3110" w:rsidP="006C38E4">
            <w:pPr>
              <w:spacing w:line="360" w:lineRule="auto"/>
            </w:pPr>
            <w:r w:rsidRPr="007732D8">
              <w:rPr>
                <w:i/>
                <w:iCs/>
              </w:rPr>
              <w:t>Class</w:t>
            </w:r>
            <w:r>
              <w:rPr>
                <w:i/>
                <w:iCs/>
              </w:rPr>
              <w:t xml:space="preserve"> </w:t>
            </w:r>
            <w:r w:rsidRPr="007E0390">
              <w:t xml:space="preserve">digambarkan sebagai kotak dengan tiga bagian: bagian atas untuk nama </w:t>
            </w:r>
            <w:r w:rsidRPr="007E0390">
              <w:rPr>
                <w:i/>
                <w:iCs/>
              </w:rPr>
              <w:t>class</w:t>
            </w:r>
            <w:r w:rsidRPr="007E0390">
              <w:t xml:space="preserve">, bagian tengah untuk </w:t>
            </w:r>
            <w:r w:rsidRPr="0031321D">
              <w:rPr>
                <w:i/>
                <w:iCs/>
              </w:rPr>
              <w:t>property</w:t>
            </w:r>
            <w:r w:rsidRPr="007E0390">
              <w:t xml:space="preserve">/atribut, dan bagian bawah untuk </w:t>
            </w:r>
            <w:r w:rsidRPr="00F27640">
              <w:rPr>
                <w:i/>
                <w:iCs/>
              </w:rPr>
              <w:t>method</w:t>
            </w:r>
            <w:r w:rsidRPr="00653E92">
              <w:t>/</w:t>
            </w:r>
            <w:r>
              <w:t>metode</w:t>
            </w:r>
            <w:r w:rsidRPr="007E0390">
              <w:t>.</w:t>
            </w:r>
          </w:p>
        </w:tc>
      </w:tr>
      <w:tr w:rsidR="00CF3110" w:rsidRPr="003D1935" w14:paraId="2467D18A" w14:textId="77777777" w:rsidTr="006C38E4">
        <w:trPr>
          <w:trHeight w:val="567"/>
        </w:trPr>
        <w:tc>
          <w:tcPr>
            <w:tcW w:w="2972" w:type="dxa"/>
            <w:vAlign w:val="center"/>
          </w:tcPr>
          <w:p w14:paraId="272A9F44" w14:textId="77777777" w:rsidR="00CF3110" w:rsidRDefault="00CF3110" w:rsidP="006C38E4">
            <w:pPr>
              <w:spacing w:line="360" w:lineRule="auto"/>
              <w:jc w:val="center"/>
              <w:rPr>
                <w:noProof/>
              </w:rPr>
            </w:pPr>
            <w:r>
              <w:rPr>
                <w:noProof/>
              </w:rPr>
              <w:drawing>
                <wp:inline distT="0" distB="0" distL="0" distR="0" wp14:anchorId="68B346C6" wp14:editId="40AF1171">
                  <wp:extent cx="1620000" cy="154800"/>
                  <wp:effectExtent l="0" t="0" r="0" b="0"/>
                  <wp:docPr id="46527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0000" cy="154800"/>
                          </a:xfrm>
                          <a:prstGeom prst="rect">
                            <a:avLst/>
                          </a:prstGeom>
                          <a:noFill/>
                          <a:ln>
                            <a:noFill/>
                          </a:ln>
                        </pic:spPr>
                      </pic:pic>
                    </a:graphicData>
                  </a:graphic>
                </wp:inline>
              </w:drawing>
            </w:r>
          </w:p>
        </w:tc>
        <w:tc>
          <w:tcPr>
            <w:tcW w:w="1559" w:type="dxa"/>
            <w:vAlign w:val="center"/>
          </w:tcPr>
          <w:p w14:paraId="292CC2E7" w14:textId="77777777" w:rsidR="00CF3110" w:rsidRPr="00114335" w:rsidRDefault="00CF3110" w:rsidP="006C38E4">
            <w:pPr>
              <w:spacing w:line="360" w:lineRule="auto"/>
              <w:jc w:val="center"/>
            </w:pPr>
            <w:r w:rsidRPr="00114335">
              <w:rPr>
                <w:i/>
                <w:iCs/>
              </w:rPr>
              <w:t>Association</w:t>
            </w:r>
            <w:r>
              <w:t>/</w:t>
            </w:r>
            <w:r>
              <w:rPr>
                <w:color w:val="auto"/>
              </w:rPr>
              <w:t xml:space="preserve"> A</w:t>
            </w:r>
            <w:r w:rsidRPr="00E36405">
              <w:rPr>
                <w:color w:val="auto"/>
              </w:rPr>
              <w:t>sosiasi</w:t>
            </w:r>
          </w:p>
        </w:tc>
        <w:tc>
          <w:tcPr>
            <w:tcW w:w="3402" w:type="dxa"/>
          </w:tcPr>
          <w:p w14:paraId="353DF188" w14:textId="77777777" w:rsidR="00CF3110" w:rsidRPr="007E0390" w:rsidRDefault="00CF3110" w:rsidP="006C38E4">
            <w:pPr>
              <w:spacing w:line="360" w:lineRule="auto"/>
            </w:pPr>
            <w:r w:rsidRPr="00AA70F1">
              <w:rPr>
                <w:i/>
                <w:iCs/>
              </w:rPr>
              <w:t>Association</w:t>
            </w:r>
            <w:r>
              <w:t xml:space="preserve"> digunakan </w:t>
            </w:r>
            <w:r w:rsidRPr="007732D8">
              <w:t xml:space="preserve">untuk menunjukkan hubungan antar </w:t>
            </w:r>
            <w:r w:rsidRPr="005B5051">
              <w:rPr>
                <w:i/>
                <w:iCs/>
              </w:rPr>
              <w:t>class</w:t>
            </w:r>
            <w:r w:rsidRPr="007732D8">
              <w:t xml:space="preserve">. Diwakili oleh garis lurus yang menghubungkan dua </w:t>
            </w:r>
            <w:r w:rsidRPr="005B5051">
              <w:rPr>
                <w:i/>
                <w:iCs/>
              </w:rPr>
              <w:t>class</w:t>
            </w:r>
            <w:r w:rsidRPr="007732D8">
              <w:t>.</w:t>
            </w:r>
          </w:p>
        </w:tc>
      </w:tr>
      <w:tr w:rsidR="00CF3110" w:rsidRPr="003D1935" w14:paraId="5FE874E3" w14:textId="77777777" w:rsidTr="006C38E4">
        <w:trPr>
          <w:trHeight w:val="567"/>
        </w:trPr>
        <w:tc>
          <w:tcPr>
            <w:tcW w:w="2972" w:type="dxa"/>
            <w:vAlign w:val="center"/>
          </w:tcPr>
          <w:p w14:paraId="3DDE5A86" w14:textId="77777777" w:rsidR="00CF3110" w:rsidRDefault="00CF3110" w:rsidP="006C38E4">
            <w:pPr>
              <w:spacing w:line="360" w:lineRule="auto"/>
              <w:jc w:val="center"/>
              <w:rPr>
                <w:noProof/>
              </w:rPr>
            </w:pPr>
            <w:r>
              <w:rPr>
                <w:noProof/>
              </w:rPr>
              <w:drawing>
                <wp:inline distT="0" distB="0" distL="0" distR="0" wp14:anchorId="173CEB07" wp14:editId="17113041">
                  <wp:extent cx="1620000" cy="306000"/>
                  <wp:effectExtent l="0" t="0" r="0" b="0"/>
                  <wp:docPr id="2127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0000" cy="306000"/>
                          </a:xfrm>
                          <a:prstGeom prst="rect">
                            <a:avLst/>
                          </a:prstGeom>
                          <a:noFill/>
                          <a:ln>
                            <a:noFill/>
                          </a:ln>
                        </pic:spPr>
                      </pic:pic>
                    </a:graphicData>
                  </a:graphic>
                </wp:inline>
              </w:drawing>
            </w:r>
          </w:p>
        </w:tc>
        <w:tc>
          <w:tcPr>
            <w:tcW w:w="1559" w:type="dxa"/>
            <w:vAlign w:val="center"/>
          </w:tcPr>
          <w:p w14:paraId="164393C9" w14:textId="77777777" w:rsidR="00CF3110" w:rsidRPr="00114335" w:rsidRDefault="00CF3110" w:rsidP="006C38E4">
            <w:pPr>
              <w:spacing w:line="360" w:lineRule="auto"/>
              <w:jc w:val="center"/>
              <w:rPr>
                <w:i/>
                <w:iCs/>
              </w:rPr>
            </w:pPr>
            <w:r w:rsidRPr="00A7629E">
              <w:rPr>
                <w:i/>
                <w:iCs/>
              </w:rPr>
              <w:t>Generalization</w:t>
            </w:r>
            <w:r w:rsidRPr="00A7629E">
              <w:t>/</w:t>
            </w:r>
            <w:r w:rsidRPr="0004640D">
              <w:t xml:space="preserve"> Pewarisan</w:t>
            </w:r>
          </w:p>
        </w:tc>
        <w:tc>
          <w:tcPr>
            <w:tcW w:w="3402" w:type="dxa"/>
          </w:tcPr>
          <w:p w14:paraId="398935F9" w14:textId="77777777" w:rsidR="00CF3110" w:rsidRPr="00F91431" w:rsidRDefault="00CF3110" w:rsidP="006C38E4">
            <w:pPr>
              <w:spacing w:line="360" w:lineRule="auto"/>
            </w:pPr>
            <w:r w:rsidRPr="00A7629E">
              <w:rPr>
                <w:i/>
                <w:iCs/>
              </w:rPr>
              <w:t>Generalization</w:t>
            </w:r>
            <w:r>
              <w:rPr>
                <w:i/>
                <w:iCs/>
              </w:rPr>
              <w:t xml:space="preserve"> </w:t>
            </w:r>
            <w:r>
              <w:t>digunakan untuk m</w:t>
            </w:r>
            <w:r w:rsidRPr="00F91431">
              <w:t xml:space="preserve">enunjukkan hubungan hierarki antar </w:t>
            </w:r>
            <w:r w:rsidRPr="00F91431">
              <w:rPr>
                <w:i/>
                <w:iCs/>
              </w:rPr>
              <w:t>class</w:t>
            </w:r>
            <w:r w:rsidRPr="00F91431">
              <w:t xml:space="preserve">, dengan </w:t>
            </w:r>
            <w:r w:rsidRPr="00F91431">
              <w:rPr>
                <w:i/>
                <w:iCs/>
              </w:rPr>
              <w:t>child class</w:t>
            </w:r>
            <w:r>
              <w:t xml:space="preserve"> </w:t>
            </w:r>
            <w:r w:rsidRPr="00F91431">
              <w:t xml:space="preserve">mewarisi atribut dan metode dari </w:t>
            </w:r>
            <w:r w:rsidRPr="008A6447">
              <w:rPr>
                <w:i/>
                <w:iCs/>
              </w:rPr>
              <w:t>parent class</w:t>
            </w:r>
            <w:r w:rsidRPr="00F91431">
              <w:t xml:space="preserve">. Digambarkan sebagai garis lurus dengan segitiga putih di ujungnya, mengarah ke </w:t>
            </w:r>
            <w:r w:rsidRPr="009A041B">
              <w:rPr>
                <w:i/>
                <w:iCs/>
              </w:rPr>
              <w:t>parent class</w:t>
            </w:r>
            <w:r w:rsidRPr="00F91431">
              <w:t>.</w:t>
            </w:r>
          </w:p>
        </w:tc>
      </w:tr>
      <w:tr w:rsidR="00CF3110" w:rsidRPr="003D1935" w14:paraId="702E0AD8" w14:textId="77777777" w:rsidTr="006C38E4">
        <w:trPr>
          <w:trHeight w:val="567"/>
        </w:trPr>
        <w:tc>
          <w:tcPr>
            <w:tcW w:w="2972" w:type="dxa"/>
            <w:vAlign w:val="center"/>
          </w:tcPr>
          <w:p w14:paraId="73D903BA" w14:textId="77777777" w:rsidR="00CF3110" w:rsidRDefault="00CF3110" w:rsidP="006C38E4">
            <w:pPr>
              <w:spacing w:line="360" w:lineRule="auto"/>
              <w:jc w:val="center"/>
              <w:rPr>
                <w:noProof/>
              </w:rPr>
            </w:pPr>
            <w:r>
              <w:rPr>
                <w:noProof/>
              </w:rPr>
              <w:drawing>
                <wp:inline distT="0" distB="0" distL="0" distR="0" wp14:anchorId="0974F6BF" wp14:editId="672ABBA6">
                  <wp:extent cx="1620000" cy="219600"/>
                  <wp:effectExtent l="0" t="0" r="0" b="9525"/>
                  <wp:docPr id="1697461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6770D98C" w14:textId="77777777" w:rsidR="00CF3110" w:rsidRPr="00573B79" w:rsidRDefault="00CF3110" w:rsidP="006C38E4">
            <w:pPr>
              <w:spacing w:line="360" w:lineRule="auto"/>
              <w:jc w:val="center"/>
            </w:pPr>
            <w:r w:rsidRPr="00573B79">
              <w:rPr>
                <w:i/>
                <w:iCs/>
              </w:rPr>
              <w:t>Aggregation</w:t>
            </w:r>
            <w:r>
              <w:t>/</w:t>
            </w:r>
            <w:r>
              <w:rPr>
                <w:color w:val="auto"/>
              </w:rPr>
              <w:t xml:space="preserve"> Agregasi</w:t>
            </w:r>
          </w:p>
        </w:tc>
        <w:tc>
          <w:tcPr>
            <w:tcW w:w="3402" w:type="dxa"/>
          </w:tcPr>
          <w:p w14:paraId="6F56CE1C" w14:textId="77777777" w:rsidR="00CF3110" w:rsidRPr="00573B79" w:rsidRDefault="00CF3110" w:rsidP="006C38E4">
            <w:pPr>
              <w:spacing w:line="360" w:lineRule="auto"/>
            </w:pPr>
            <w:r>
              <w:rPr>
                <w:i/>
                <w:iCs/>
              </w:rPr>
              <w:t xml:space="preserve">Aggregation </w:t>
            </w:r>
            <w:r>
              <w:t>digunakan untuk m</w:t>
            </w:r>
            <w:r w:rsidRPr="00573B79">
              <w:t xml:space="preserve">enunjukkan hubungan </w:t>
            </w:r>
            <w:r>
              <w:t>“</w:t>
            </w:r>
            <w:r w:rsidRPr="00573B79">
              <w:t>bagian-dari</w:t>
            </w:r>
            <w:r>
              <w:t>”</w:t>
            </w:r>
            <w:r w:rsidRPr="00573B79">
              <w:t xml:space="preserve"> di mana satu kelas terdiri dari objek-objek </w:t>
            </w:r>
            <w:r w:rsidRPr="00C82F65">
              <w:rPr>
                <w:i/>
                <w:iCs/>
              </w:rPr>
              <w:t>class</w:t>
            </w:r>
            <w:r w:rsidRPr="00573B79">
              <w:t xml:space="preserve"> lain. Digambarkan sebagai garis dengan berlian putih di ujungnya.</w:t>
            </w:r>
          </w:p>
        </w:tc>
      </w:tr>
      <w:tr w:rsidR="00CF3110" w:rsidRPr="003D1935" w14:paraId="4049F224" w14:textId="77777777" w:rsidTr="006C38E4">
        <w:trPr>
          <w:trHeight w:val="567"/>
        </w:trPr>
        <w:tc>
          <w:tcPr>
            <w:tcW w:w="2972" w:type="dxa"/>
            <w:vAlign w:val="center"/>
          </w:tcPr>
          <w:p w14:paraId="3162F848" w14:textId="77777777" w:rsidR="00CF3110" w:rsidRDefault="00CF3110" w:rsidP="006C38E4">
            <w:pPr>
              <w:spacing w:line="360" w:lineRule="auto"/>
              <w:jc w:val="center"/>
              <w:rPr>
                <w:noProof/>
              </w:rPr>
            </w:pPr>
            <w:r>
              <w:rPr>
                <w:noProof/>
              </w:rPr>
              <w:lastRenderedPageBreak/>
              <w:drawing>
                <wp:inline distT="0" distB="0" distL="0" distR="0" wp14:anchorId="6D6DCD55" wp14:editId="286B23A7">
                  <wp:extent cx="1620000" cy="219600"/>
                  <wp:effectExtent l="0" t="0" r="0" b="9525"/>
                  <wp:docPr id="1841359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3CDBA6B7" w14:textId="77777777" w:rsidR="00CF3110" w:rsidRPr="007F70A3" w:rsidRDefault="00CF3110" w:rsidP="006C38E4">
            <w:pPr>
              <w:spacing w:line="360" w:lineRule="auto"/>
              <w:jc w:val="center"/>
            </w:pPr>
            <w:r w:rsidRPr="007F70A3">
              <w:rPr>
                <w:i/>
                <w:iCs/>
              </w:rPr>
              <w:t>Composition</w:t>
            </w:r>
            <w:r>
              <w:t>/</w:t>
            </w:r>
            <w:r>
              <w:rPr>
                <w:color w:val="auto"/>
              </w:rPr>
              <w:t xml:space="preserve"> Komposisi</w:t>
            </w:r>
          </w:p>
        </w:tc>
        <w:tc>
          <w:tcPr>
            <w:tcW w:w="3402" w:type="dxa"/>
          </w:tcPr>
          <w:p w14:paraId="51979C09" w14:textId="77777777" w:rsidR="00CF3110" w:rsidRPr="00C57CB3" w:rsidRDefault="00CF3110" w:rsidP="006C38E4">
            <w:pPr>
              <w:spacing w:line="360" w:lineRule="auto"/>
            </w:pPr>
            <w:r w:rsidRPr="00C57CB3">
              <w:t xml:space="preserve">Mirip dengan </w:t>
            </w:r>
            <w:r w:rsidRPr="00C57CB3">
              <w:rPr>
                <w:i/>
                <w:iCs/>
              </w:rPr>
              <w:t>aggregation</w:t>
            </w:r>
            <w:r w:rsidRPr="00C57CB3">
              <w:t xml:space="preserve"> tetapi hubungan ini lebih kuat; objek bagian tidak dapat berdiri sendiri tanpa objek utama. Digambarkan dengan berlian hitam di ujung garis.</w:t>
            </w:r>
          </w:p>
        </w:tc>
      </w:tr>
      <w:tr w:rsidR="00CF3110" w:rsidRPr="003D1935" w14:paraId="7A804826" w14:textId="77777777" w:rsidTr="006C38E4">
        <w:trPr>
          <w:trHeight w:val="567"/>
        </w:trPr>
        <w:tc>
          <w:tcPr>
            <w:tcW w:w="2972" w:type="dxa"/>
            <w:vAlign w:val="center"/>
          </w:tcPr>
          <w:p w14:paraId="6FDB25FE" w14:textId="77777777" w:rsidR="00CF3110" w:rsidRDefault="00CF3110" w:rsidP="006C38E4">
            <w:pPr>
              <w:spacing w:line="360" w:lineRule="auto"/>
              <w:jc w:val="center"/>
              <w:rPr>
                <w:noProof/>
              </w:rPr>
            </w:pPr>
            <w:r>
              <w:rPr>
                <w:noProof/>
              </w:rPr>
              <w:drawing>
                <wp:inline distT="0" distB="0" distL="0" distR="0" wp14:anchorId="31437531" wp14:editId="03F3A322">
                  <wp:extent cx="1620000" cy="244800"/>
                  <wp:effectExtent l="0" t="0" r="0" b="3175"/>
                  <wp:docPr id="1649836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0000" cy="244800"/>
                          </a:xfrm>
                          <a:prstGeom prst="rect">
                            <a:avLst/>
                          </a:prstGeom>
                          <a:noFill/>
                          <a:ln>
                            <a:noFill/>
                          </a:ln>
                        </pic:spPr>
                      </pic:pic>
                    </a:graphicData>
                  </a:graphic>
                </wp:inline>
              </w:drawing>
            </w:r>
          </w:p>
        </w:tc>
        <w:tc>
          <w:tcPr>
            <w:tcW w:w="1559" w:type="dxa"/>
            <w:vAlign w:val="center"/>
          </w:tcPr>
          <w:p w14:paraId="454D7616" w14:textId="77777777" w:rsidR="00CF3110" w:rsidRPr="00C57CB3" w:rsidRDefault="00CF3110" w:rsidP="006C38E4">
            <w:pPr>
              <w:spacing w:line="360" w:lineRule="auto"/>
              <w:jc w:val="center"/>
            </w:pPr>
            <w:r w:rsidRPr="00C57CB3">
              <w:rPr>
                <w:i/>
                <w:iCs/>
              </w:rPr>
              <w:t>Depedency</w:t>
            </w:r>
            <w:r>
              <w:t>/</w:t>
            </w:r>
            <w:r w:rsidRPr="00E36405">
              <w:rPr>
                <w:color w:val="auto"/>
              </w:rPr>
              <w:t xml:space="preserve"> </w:t>
            </w:r>
            <w:r>
              <w:rPr>
                <w:color w:val="auto"/>
              </w:rPr>
              <w:t>K</w:t>
            </w:r>
            <w:r w:rsidRPr="00E36405">
              <w:rPr>
                <w:color w:val="auto"/>
              </w:rPr>
              <w:t>etergantungan</w:t>
            </w:r>
          </w:p>
        </w:tc>
        <w:tc>
          <w:tcPr>
            <w:tcW w:w="3402" w:type="dxa"/>
          </w:tcPr>
          <w:p w14:paraId="47B80AB9" w14:textId="77777777" w:rsidR="00CF3110" w:rsidRPr="00C57CB3" w:rsidRDefault="00CF3110" w:rsidP="006C38E4">
            <w:pPr>
              <w:spacing w:line="360" w:lineRule="auto"/>
            </w:pPr>
            <w:r w:rsidRPr="00C57CB3">
              <w:rPr>
                <w:i/>
                <w:iCs/>
              </w:rPr>
              <w:t>Depedency</w:t>
            </w:r>
            <w:r>
              <w:t xml:space="preserve"> digunakan untuk m</w:t>
            </w:r>
            <w:r w:rsidRPr="00C57CB3">
              <w:t xml:space="preserve">enunjukkan bahwa satu </w:t>
            </w:r>
            <w:r w:rsidRPr="00BC1DAD">
              <w:rPr>
                <w:i/>
                <w:iCs/>
              </w:rPr>
              <w:t>class</w:t>
            </w:r>
            <w:r>
              <w:t xml:space="preserve"> </w:t>
            </w:r>
            <w:r w:rsidRPr="00C57CB3">
              <w:t xml:space="preserve">bergantung pada </w:t>
            </w:r>
            <w:r w:rsidRPr="00BC1DAD">
              <w:rPr>
                <w:i/>
                <w:iCs/>
              </w:rPr>
              <w:t>class</w:t>
            </w:r>
            <w:r>
              <w:t xml:space="preserve"> </w:t>
            </w:r>
            <w:r w:rsidRPr="00C57CB3">
              <w:t xml:space="preserve">lain (menggunakan </w:t>
            </w:r>
            <w:r w:rsidRPr="004D5390">
              <w:rPr>
                <w:i/>
                <w:iCs/>
              </w:rPr>
              <w:t>class</w:t>
            </w:r>
            <w:r>
              <w:t xml:space="preserve"> </w:t>
            </w:r>
            <w:r w:rsidRPr="00C57CB3">
              <w:t>lain dalam operasi). Diwakili oleh garis putus-putus dengan panah mengarah ke kelas yang menjadi tumpuan.</w:t>
            </w:r>
          </w:p>
        </w:tc>
      </w:tr>
    </w:tbl>
    <w:p w14:paraId="265CDE0E" w14:textId="77777777" w:rsidR="00CF3110" w:rsidRDefault="00CF3110" w:rsidP="00CF3110">
      <w:pPr>
        <w:spacing w:line="480" w:lineRule="auto"/>
      </w:pPr>
    </w:p>
    <w:p w14:paraId="53BF897D" w14:textId="77777777" w:rsidR="00CF3110" w:rsidRPr="003D1935" w:rsidRDefault="00CF3110">
      <w:pPr>
        <w:pStyle w:val="Heading2"/>
        <w:numPr>
          <w:ilvl w:val="1"/>
          <w:numId w:val="6"/>
        </w:numPr>
        <w:spacing w:line="480" w:lineRule="auto"/>
        <w:ind w:left="567" w:hanging="567"/>
      </w:pPr>
      <w:bookmarkStart w:id="235" w:name="_Toc177131219"/>
      <w:bookmarkStart w:id="236" w:name="_Toc211679458"/>
      <w:r w:rsidRPr="003D1935">
        <w:t>Aplikasi Pendukung</w:t>
      </w:r>
      <w:bookmarkEnd w:id="235"/>
      <w:bookmarkEnd w:id="236"/>
    </w:p>
    <w:p w14:paraId="7E214C51" w14:textId="585DE767" w:rsidR="00DD7A73" w:rsidRDefault="009D022F" w:rsidP="009D022F">
      <w:pPr>
        <w:spacing w:line="360" w:lineRule="auto"/>
        <w:ind w:firstLine="567"/>
      </w:pPr>
      <w:r w:rsidRPr="009D022F">
        <w:t xml:space="preserve">Aplikasi yang mendukung pembuatan </w:t>
      </w:r>
      <w:r w:rsidRPr="000A6E87">
        <w:rPr>
          <w:i/>
          <w:iCs/>
        </w:rPr>
        <w:t>website</w:t>
      </w:r>
      <w:r w:rsidRPr="009D022F">
        <w:t xml:space="preserve"> melibatkan berbagai komponen penting yang saling berhubungan dan memiliki peran tersendiri dalam membentuk sebuah sistem </w:t>
      </w:r>
      <w:r w:rsidRPr="00693BCD">
        <w:rPr>
          <w:i/>
          <w:iCs/>
        </w:rPr>
        <w:t>web</w:t>
      </w:r>
      <w:r w:rsidRPr="009D022F">
        <w:t xml:space="preserve"> yang utuh. Setiap komponen bekerja secara terintegrasi untuk memastikan proses pengembangan, pengelolaan, hingga publikasi </w:t>
      </w:r>
      <w:r w:rsidRPr="00DA7695">
        <w:rPr>
          <w:i/>
          <w:iCs/>
        </w:rPr>
        <w:t>website</w:t>
      </w:r>
      <w:r w:rsidRPr="009D022F">
        <w:t xml:space="preserve"> dapat berjalan dengan baik dan efisien. </w:t>
      </w:r>
      <w:r w:rsidR="00223483" w:rsidRPr="00223483">
        <w:t xml:space="preserve">Berikut aplikasi-aplikasi pendukung yang berperan penting dalam proses pembuatan dan pengembangan </w:t>
      </w:r>
      <w:r w:rsidR="00223483" w:rsidRPr="00795488">
        <w:rPr>
          <w:i/>
          <w:iCs/>
        </w:rPr>
        <w:t>website</w:t>
      </w:r>
      <w:r w:rsidR="00223483" w:rsidRPr="00223483">
        <w:t>:</w:t>
      </w:r>
    </w:p>
    <w:p w14:paraId="63C5B726" w14:textId="77777777" w:rsidR="00B46A59" w:rsidRDefault="00B46A59" w:rsidP="00B46A59">
      <w:pPr>
        <w:spacing w:line="480" w:lineRule="auto"/>
      </w:pPr>
    </w:p>
    <w:p w14:paraId="1370BFBE" w14:textId="77777777" w:rsidR="007C4DAF" w:rsidRPr="007C4DAF" w:rsidRDefault="007C4DAF">
      <w:pPr>
        <w:pStyle w:val="ListParagraph"/>
        <w:keepNext/>
        <w:keepLines/>
        <w:numPr>
          <w:ilvl w:val="0"/>
          <w:numId w:val="20"/>
        </w:numPr>
        <w:spacing w:line="480" w:lineRule="auto"/>
        <w:contextualSpacing w:val="0"/>
        <w:outlineLvl w:val="2"/>
        <w:rPr>
          <w:rFonts w:eastAsiaTheme="majorEastAsia" w:cstheme="majorBidi"/>
          <w:b/>
          <w:vanish/>
          <w:szCs w:val="24"/>
        </w:rPr>
      </w:pPr>
      <w:bookmarkStart w:id="237" w:name="_Toc203946346"/>
      <w:bookmarkStart w:id="238" w:name="_Toc211679459"/>
      <w:bookmarkEnd w:id="238"/>
    </w:p>
    <w:p w14:paraId="17C40C10" w14:textId="77777777" w:rsidR="007C4DAF" w:rsidRPr="007C4DAF" w:rsidRDefault="007C4DAF">
      <w:pPr>
        <w:pStyle w:val="ListParagraph"/>
        <w:keepNext/>
        <w:keepLines/>
        <w:numPr>
          <w:ilvl w:val="1"/>
          <w:numId w:val="20"/>
        </w:numPr>
        <w:spacing w:line="480" w:lineRule="auto"/>
        <w:contextualSpacing w:val="0"/>
        <w:outlineLvl w:val="2"/>
        <w:rPr>
          <w:rFonts w:eastAsiaTheme="majorEastAsia" w:cstheme="majorBidi"/>
          <w:b/>
          <w:vanish/>
          <w:szCs w:val="24"/>
        </w:rPr>
      </w:pPr>
      <w:bookmarkStart w:id="239" w:name="_Toc211679460"/>
      <w:bookmarkEnd w:id="239"/>
    </w:p>
    <w:p w14:paraId="07894442" w14:textId="77777777" w:rsidR="007C4DAF" w:rsidRPr="007C4DAF" w:rsidRDefault="007C4DAF">
      <w:pPr>
        <w:pStyle w:val="ListParagraph"/>
        <w:keepNext/>
        <w:keepLines/>
        <w:numPr>
          <w:ilvl w:val="1"/>
          <w:numId w:val="20"/>
        </w:numPr>
        <w:spacing w:line="480" w:lineRule="auto"/>
        <w:contextualSpacing w:val="0"/>
        <w:outlineLvl w:val="2"/>
        <w:rPr>
          <w:rFonts w:eastAsiaTheme="majorEastAsia" w:cstheme="majorBidi"/>
          <w:b/>
          <w:vanish/>
          <w:szCs w:val="24"/>
        </w:rPr>
      </w:pPr>
      <w:bookmarkStart w:id="240" w:name="_Toc211679461"/>
      <w:bookmarkEnd w:id="240"/>
    </w:p>
    <w:p w14:paraId="48532E5C" w14:textId="77777777" w:rsidR="007C4DAF" w:rsidRPr="007C4DAF" w:rsidRDefault="007C4DAF">
      <w:pPr>
        <w:pStyle w:val="ListParagraph"/>
        <w:keepNext/>
        <w:keepLines/>
        <w:numPr>
          <w:ilvl w:val="1"/>
          <w:numId w:val="20"/>
        </w:numPr>
        <w:spacing w:line="480" w:lineRule="auto"/>
        <w:contextualSpacing w:val="0"/>
        <w:outlineLvl w:val="2"/>
        <w:rPr>
          <w:rFonts w:eastAsiaTheme="majorEastAsia" w:cstheme="majorBidi"/>
          <w:b/>
          <w:vanish/>
          <w:szCs w:val="24"/>
        </w:rPr>
      </w:pPr>
      <w:bookmarkStart w:id="241" w:name="_Toc211679462"/>
      <w:bookmarkEnd w:id="241"/>
    </w:p>
    <w:p w14:paraId="6B7A99AD" w14:textId="77777777" w:rsidR="007C4DAF" w:rsidRPr="007C4DAF" w:rsidRDefault="007C4DAF">
      <w:pPr>
        <w:pStyle w:val="ListParagraph"/>
        <w:keepNext/>
        <w:keepLines/>
        <w:numPr>
          <w:ilvl w:val="1"/>
          <w:numId w:val="20"/>
        </w:numPr>
        <w:spacing w:line="480" w:lineRule="auto"/>
        <w:contextualSpacing w:val="0"/>
        <w:outlineLvl w:val="2"/>
        <w:rPr>
          <w:rFonts w:eastAsiaTheme="majorEastAsia" w:cstheme="majorBidi"/>
          <w:b/>
          <w:vanish/>
          <w:szCs w:val="24"/>
        </w:rPr>
      </w:pPr>
      <w:bookmarkStart w:id="242" w:name="_Toc211679463"/>
      <w:bookmarkEnd w:id="242"/>
    </w:p>
    <w:p w14:paraId="428D6B84" w14:textId="77777777" w:rsidR="00DD7A73" w:rsidRDefault="00587023">
      <w:pPr>
        <w:pStyle w:val="Heading3"/>
        <w:numPr>
          <w:ilvl w:val="2"/>
          <w:numId w:val="20"/>
        </w:numPr>
        <w:spacing w:line="480" w:lineRule="auto"/>
        <w:ind w:left="567" w:hanging="567"/>
      </w:pPr>
      <w:bookmarkStart w:id="243" w:name="_Toc211679464"/>
      <w:r w:rsidRPr="00587023">
        <w:t>Visual Studio Code</w:t>
      </w:r>
      <w:bookmarkEnd w:id="237"/>
      <w:bookmarkEnd w:id="243"/>
    </w:p>
    <w:p w14:paraId="349045C2" w14:textId="77777777" w:rsidR="0013566D" w:rsidRDefault="0013566D" w:rsidP="0013566D">
      <w:pPr>
        <w:keepNext/>
        <w:jc w:val="center"/>
      </w:pPr>
      <w:r>
        <w:rPr>
          <w:noProof/>
        </w:rPr>
        <w:drawing>
          <wp:inline distT="0" distB="0" distL="0" distR="0" wp14:anchorId="58D766EC" wp14:editId="4681FBCD">
            <wp:extent cx="1080000" cy="1080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11E9662" w14:textId="56874836" w:rsidR="00AA5FA3" w:rsidRPr="00B46A59" w:rsidRDefault="0013566D" w:rsidP="00B46A59">
      <w:pPr>
        <w:pStyle w:val="Caption"/>
        <w:spacing w:after="0" w:line="360" w:lineRule="auto"/>
        <w:jc w:val="center"/>
        <w:rPr>
          <w:i w:val="0"/>
          <w:iCs w:val="0"/>
          <w:color w:val="000000" w:themeColor="text1"/>
          <w:sz w:val="24"/>
          <w:szCs w:val="24"/>
        </w:rPr>
      </w:pPr>
      <w:bookmarkStart w:id="244" w:name="_Toc211679534"/>
      <w:r w:rsidRPr="0013566D">
        <w:rPr>
          <w:i w:val="0"/>
          <w:iCs w:val="0"/>
          <w:color w:val="000000" w:themeColor="text1"/>
          <w:sz w:val="24"/>
          <w:szCs w:val="24"/>
        </w:rPr>
        <w:t xml:space="preserve">Gambar 2. </w:t>
      </w:r>
      <w:r w:rsidRPr="0013566D">
        <w:rPr>
          <w:i w:val="0"/>
          <w:iCs w:val="0"/>
          <w:color w:val="000000" w:themeColor="text1"/>
          <w:sz w:val="24"/>
          <w:szCs w:val="24"/>
        </w:rPr>
        <w:fldChar w:fldCharType="begin"/>
      </w:r>
      <w:r w:rsidRPr="0013566D">
        <w:rPr>
          <w:i w:val="0"/>
          <w:iCs w:val="0"/>
          <w:color w:val="000000" w:themeColor="text1"/>
          <w:sz w:val="24"/>
          <w:szCs w:val="24"/>
        </w:rPr>
        <w:instrText xml:space="preserve"> SEQ Gambar_2. \* ARABIC </w:instrText>
      </w:r>
      <w:r w:rsidRPr="0013566D">
        <w:rPr>
          <w:i w:val="0"/>
          <w:iCs w:val="0"/>
          <w:color w:val="000000" w:themeColor="text1"/>
          <w:sz w:val="24"/>
          <w:szCs w:val="24"/>
        </w:rPr>
        <w:fldChar w:fldCharType="separate"/>
      </w:r>
      <w:r w:rsidR="00A34872">
        <w:rPr>
          <w:i w:val="0"/>
          <w:iCs w:val="0"/>
          <w:color w:val="000000" w:themeColor="text1"/>
          <w:sz w:val="24"/>
          <w:szCs w:val="24"/>
        </w:rPr>
        <w:t>8</w:t>
      </w:r>
      <w:r w:rsidRPr="0013566D">
        <w:rPr>
          <w:i w:val="0"/>
          <w:iCs w:val="0"/>
          <w:color w:val="000000" w:themeColor="text1"/>
          <w:sz w:val="24"/>
          <w:szCs w:val="24"/>
        </w:rPr>
        <w:fldChar w:fldCharType="end"/>
      </w:r>
      <w:r w:rsidRPr="0013566D">
        <w:rPr>
          <w:i w:val="0"/>
          <w:iCs w:val="0"/>
          <w:color w:val="000000" w:themeColor="text1"/>
          <w:sz w:val="24"/>
          <w:szCs w:val="24"/>
        </w:rPr>
        <w:t xml:space="preserve"> Visual Studio Code</w:t>
      </w:r>
      <w:bookmarkEnd w:id="244"/>
    </w:p>
    <w:p w14:paraId="0EFD0725" w14:textId="0F1E331A" w:rsidR="00DD7A73" w:rsidRDefault="001A2952" w:rsidP="001A2952">
      <w:pPr>
        <w:spacing w:line="360" w:lineRule="auto"/>
        <w:ind w:firstLine="567"/>
      </w:pPr>
      <w:r w:rsidRPr="001A2952">
        <w:lastRenderedPageBreak/>
        <w:t xml:space="preserve">Visual Studio Code adalah </w:t>
      </w:r>
      <w:r w:rsidR="001E1CC2" w:rsidRPr="001E1CC2">
        <w:rPr>
          <w:i/>
          <w:iCs/>
        </w:rPr>
        <w:t>s</w:t>
      </w:r>
      <w:r w:rsidRPr="001E1CC2">
        <w:rPr>
          <w:i/>
          <w:iCs/>
        </w:rPr>
        <w:t>oftware</w:t>
      </w:r>
      <w:r w:rsidRPr="001A2952">
        <w:t xml:space="preserve"> yang sangat ringan, namun kuat </w:t>
      </w:r>
      <w:r w:rsidRPr="00BB36F6">
        <w:rPr>
          <w:i/>
          <w:iCs/>
        </w:rPr>
        <w:t>editor</w:t>
      </w:r>
      <w:r w:rsidRPr="001A2952">
        <w:t xml:space="preserve"> kode sumbernya yang berjalan dari </w:t>
      </w:r>
      <w:r w:rsidRPr="00C42C0A">
        <w:rPr>
          <w:i/>
          <w:iCs/>
        </w:rPr>
        <w:t>desktop</w:t>
      </w:r>
      <w:r w:rsidRPr="001A2952">
        <w:t>. Visual Studio Code digunakan untuk pembuatan kode-kode program dibutuhkan sebuah aplikasi yang mumpuni</w:t>
      </w:r>
      <w:r w:rsidR="00B46A59">
        <w:t xml:space="preserve"> </w:t>
      </w:r>
      <w:sdt>
        <w:sdtPr>
          <w:rPr>
            <w:color w:val="000000"/>
          </w:rPr>
          <w:tag w:val="MENDELEY_CITATION_v3_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"/>
          <w:id w:val="133530035"/>
          <w:placeholder>
            <w:docPart w:val="DefaultPlaceholder_-1854013440"/>
          </w:placeholder>
        </w:sdtPr>
        <w:sdtContent>
          <w:r w:rsidR="000B1C4C" w:rsidRPr="000B1C4C">
            <w:rPr>
              <w:color w:val="000000"/>
            </w:rPr>
            <w:t>(Syarif dkk., 2023)</w:t>
          </w:r>
        </w:sdtContent>
      </w:sdt>
      <w:r>
        <w:t>.</w:t>
      </w:r>
    </w:p>
    <w:p w14:paraId="646A6ECA" w14:textId="77777777" w:rsidR="001A2952" w:rsidRPr="00DD7A73" w:rsidRDefault="001A2952" w:rsidP="00B46A59">
      <w:pPr>
        <w:spacing w:line="480" w:lineRule="auto"/>
      </w:pPr>
    </w:p>
    <w:p w14:paraId="3E8C3838" w14:textId="77777777" w:rsidR="00DD7A73" w:rsidRDefault="00DD7A73">
      <w:pPr>
        <w:pStyle w:val="Heading3"/>
        <w:numPr>
          <w:ilvl w:val="2"/>
          <w:numId w:val="20"/>
        </w:numPr>
        <w:spacing w:line="480" w:lineRule="auto"/>
        <w:ind w:left="567" w:hanging="567"/>
      </w:pPr>
      <w:bookmarkStart w:id="245" w:name="_Toc211679465"/>
      <w:r>
        <w:t>Draw.io</w:t>
      </w:r>
      <w:bookmarkEnd w:id="245"/>
    </w:p>
    <w:p w14:paraId="0759DE1D" w14:textId="77777777" w:rsidR="0017096F" w:rsidRDefault="00246E72" w:rsidP="0017096F">
      <w:pPr>
        <w:keepNext/>
        <w:jc w:val="center"/>
      </w:pPr>
      <w:r>
        <w:rPr>
          <w:noProof/>
        </w:rPr>
        <w:drawing>
          <wp:inline distT="0" distB="0" distL="0" distR="0" wp14:anchorId="501E1FB6" wp14:editId="2100CB33">
            <wp:extent cx="1440000" cy="1440000"/>
            <wp:effectExtent l="0" t="0" r="8255" b="8255"/>
            <wp:docPr id="41" name="Picture 41" descr="draw.io Diagrams - Unduh dan instal gratis di Windows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o Diagrams - Unduh dan instal gratis di Windows | Microsoft Sto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79D0FB4" w14:textId="1C3BC4C5" w:rsidR="00246E72" w:rsidRDefault="0017096F" w:rsidP="0017096F">
      <w:pPr>
        <w:pStyle w:val="Caption"/>
        <w:spacing w:after="0" w:line="360" w:lineRule="auto"/>
        <w:jc w:val="center"/>
        <w:rPr>
          <w:i w:val="0"/>
          <w:iCs w:val="0"/>
          <w:color w:val="000000" w:themeColor="text1"/>
          <w:sz w:val="24"/>
          <w:szCs w:val="24"/>
        </w:rPr>
      </w:pPr>
      <w:bookmarkStart w:id="246" w:name="_Toc211679535"/>
      <w:r w:rsidRPr="0017096F">
        <w:rPr>
          <w:i w:val="0"/>
          <w:iCs w:val="0"/>
          <w:color w:val="000000" w:themeColor="text1"/>
          <w:sz w:val="24"/>
          <w:szCs w:val="24"/>
        </w:rPr>
        <w:t xml:space="preserve">Gambar 2. </w:t>
      </w:r>
      <w:r w:rsidRPr="0017096F">
        <w:rPr>
          <w:i w:val="0"/>
          <w:iCs w:val="0"/>
          <w:color w:val="000000" w:themeColor="text1"/>
          <w:sz w:val="24"/>
          <w:szCs w:val="24"/>
        </w:rPr>
        <w:fldChar w:fldCharType="begin"/>
      </w:r>
      <w:r w:rsidRPr="0017096F">
        <w:rPr>
          <w:i w:val="0"/>
          <w:iCs w:val="0"/>
          <w:color w:val="000000" w:themeColor="text1"/>
          <w:sz w:val="24"/>
          <w:szCs w:val="24"/>
        </w:rPr>
        <w:instrText xml:space="preserve"> SEQ Gambar_2. \* ARABIC </w:instrText>
      </w:r>
      <w:r w:rsidRPr="0017096F">
        <w:rPr>
          <w:i w:val="0"/>
          <w:iCs w:val="0"/>
          <w:color w:val="000000" w:themeColor="text1"/>
          <w:sz w:val="24"/>
          <w:szCs w:val="24"/>
        </w:rPr>
        <w:fldChar w:fldCharType="separate"/>
      </w:r>
      <w:r w:rsidR="00A34872">
        <w:rPr>
          <w:i w:val="0"/>
          <w:iCs w:val="0"/>
          <w:color w:val="000000" w:themeColor="text1"/>
          <w:sz w:val="24"/>
          <w:szCs w:val="24"/>
        </w:rPr>
        <w:t>9</w:t>
      </w:r>
      <w:r w:rsidRPr="0017096F">
        <w:rPr>
          <w:i w:val="0"/>
          <w:iCs w:val="0"/>
          <w:color w:val="000000" w:themeColor="text1"/>
          <w:sz w:val="24"/>
          <w:szCs w:val="24"/>
        </w:rPr>
        <w:fldChar w:fldCharType="end"/>
      </w:r>
      <w:r w:rsidRPr="0017096F">
        <w:rPr>
          <w:i w:val="0"/>
          <w:iCs w:val="0"/>
          <w:color w:val="000000" w:themeColor="text1"/>
          <w:sz w:val="24"/>
          <w:szCs w:val="24"/>
        </w:rPr>
        <w:t xml:space="preserve"> Draw.io</w:t>
      </w:r>
      <w:bookmarkEnd w:id="246"/>
    </w:p>
    <w:p w14:paraId="36C9CAC4" w14:textId="77777777" w:rsidR="0017096F" w:rsidRPr="0017096F" w:rsidRDefault="0017096F" w:rsidP="00C61942">
      <w:pPr>
        <w:spacing w:line="360" w:lineRule="auto"/>
      </w:pPr>
    </w:p>
    <w:p w14:paraId="0A032F9E" w14:textId="72B006F2" w:rsidR="00DD7A73" w:rsidRDefault="00B46A59" w:rsidP="00C46BB2">
      <w:pPr>
        <w:spacing w:line="360" w:lineRule="auto"/>
        <w:ind w:firstLine="567"/>
      </w:pPr>
      <w:r w:rsidRPr="00B46A59">
        <w:t xml:space="preserve">Draw.io adalah sebuah </w:t>
      </w:r>
      <w:r w:rsidRPr="00EA5E1A">
        <w:rPr>
          <w:i/>
          <w:iCs/>
        </w:rPr>
        <w:t>website</w:t>
      </w:r>
      <w:r w:rsidRPr="00B46A59">
        <w:t xml:space="preserve"> yang didesain khusus untuk menggambarkan diagram UML secara </w:t>
      </w:r>
      <w:r w:rsidRPr="00593499">
        <w:rPr>
          <w:i/>
          <w:iCs/>
        </w:rPr>
        <w:t>online</w:t>
      </w:r>
      <w:r w:rsidRPr="00B46A59">
        <w:t>. Di</w:t>
      </w:r>
      <w:r w:rsidR="00D12D9E">
        <w:t xml:space="preserve"> </w:t>
      </w:r>
      <w:r w:rsidRPr="00B46A59">
        <w:t>mana punya tampilan yang sangat responsive dan terintergrasi dengan</w:t>
      </w:r>
      <w:r>
        <w:t xml:space="preserve"> </w:t>
      </w:r>
      <w:r w:rsidRPr="00B46A59">
        <w:t xml:space="preserve">layanan penyimpanan </w:t>
      </w:r>
      <w:r w:rsidRPr="00D12D9E">
        <w:rPr>
          <w:i/>
          <w:iCs/>
        </w:rPr>
        <w:t>file</w:t>
      </w:r>
      <w:r w:rsidRPr="00B46A59">
        <w:t xml:space="preserve"> milik </w:t>
      </w:r>
      <w:r w:rsidR="005E035D">
        <w:t>G</w:t>
      </w:r>
      <w:r w:rsidRPr="00B46A59">
        <w:t xml:space="preserve">oogle yaitu Google Drive sehingga </w:t>
      </w:r>
      <w:r w:rsidR="005E035D">
        <w:t>D</w:t>
      </w:r>
      <w:r w:rsidRPr="00B46A59">
        <w:t>raw.io menjadi alternatif dalam pembuatan diagram UML dengan waktu yang lebih singkat</w:t>
      </w:r>
      <w:r w:rsidR="00C4087E">
        <w:t xml:space="preserve"> </w:t>
      </w:r>
      <w:sdt>
        <w:sdtPr>
          <w:rPr>
            <w:color w:val="000000"/>
          </w:rPr>
          <w:tag w:val="MENDELEY_CITATION_v3_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"/>
          <w:id w:val="1404868471"/>
          <w:placeholder>
            <w:docPart w:val="DefaultPlaceholder_-1854013440"/>
          </w:placeholder>
        </w:sdtPr>
        <w:sdtContent>
          <w:r w:rsidR="000B1C4C" w:rsidRPr="000B1C4C">
            <w:rPr>
              <w:color w:val="000000"/>
            </w:rPr>
            <w:t>(Marthiawati dkk., 2024)</w:t>
          </w:r>
        </w:sdtContent>
      </w:sdt>
      <w:r w:rsidRPr="00B46A59">
        <w:t>.</w:t>
      </w:r>
    </w:p>
    <w:p w14:paraId="398AA450" w14:textId="77777777" w:rsidR="00B46A59" w:rsidRPr="00DD7A73" w:rsidRDefault="00B46A59" w:rsidP="00B46A59">
      <w:pPr>
        <w:spacing w:line="480" w:lineRule="auto"/>
      </w:pPr>
    </w:p>
    <w:p w14:paraId="5940B3CA" w14:textId="77777777" w:rsidR="00DD7A73" w:rsidRDefault="00DD7A73">
      <w:pPr>
        <w:pStyle w:val="Heading3"/>
        <w:numPr>
          <w:ilvl w:val="2"/>
          <w:numId w:val="20"/>
        </w:numPr>
        <w:spacing w:line="480" w:lineRule="auto"/>
        <w:ind w:left="567" w:hanging="567"/>
      </w:pPr>
      <w:bookmarkStart w:id="247" w:name="_Toc211679466"/>
      <w:r>
        <w:t>Figma</w:t>
      </w:r>
      <w:bookmarkEnd w:id="247"/>
    </w:p>
    <w:p w14:paraId="05CABAE6" w14:textId="77777777" w:rsidR="00680311" w:rsidRDefault="00F57328" w:rsidP="00680311">
      <w:pPr>
        <w:keepNext/>
        <w:jc w:val="center"/>
      </w:pPr>
      <w:r>
        <w:rPr>
          <w:noProof/>
        </w:rPr>
        <w:drawing>
          <wp:inline distT="0" distB="0" distL="0" distR="0" wp14:anchorId="0943BBD3" wp14:editId="6261B35D">
            <wp:extent cx="961200" cy="14400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1200" cy="1440000"/>
                    </a:xfrm>
                    <a:prstGeom prst="rect">
                      <a:avLst/>
                    </a:prstGeom>
                    <a:noFill/>
                    <a:ln>
                      <a:noFill/>
                    </a:ln>
                  </pic:spPr>
                </pic:pic>
              </a:graphicData>
            </a:graphic>
          </wp:inline>
        </w:drawing>
      </w:r>
    </w:p>
    <w:p w14:paraId="41A66324" w14:textId="2B250A9E" w:rsidR="00C61942" w:rsidRPr="00680311" w:rsidRDefault="00680311" w:rsidP="00680311">
      <w:pPr>
        <w:pStyle w:val="Caption"/>
        <w:spacing w:after="0" w:line="360" w:lineRule="auto"/>
        <w:jc w:val="center"/>
        <w:rPr>
          <w:i w:val="0"/>
          <w:iCs w:val="0"/>
          <w:color w:val="000000" w:themeColor="text1"/>
          <w:sz w:val="24"/>
          <w:szCs w:val="24"/>
        </w:rPr>
      </w:pPr>
      <w:bookmarkStart w:id="248" w:name="_Toc211679536"/>
      <w:r w:rsidRPr="00680311">
        <w:rPr>
          <w:i w:val="0"/>
          <w:iCs w:val="0"/>
          <w:color w:val="000000" w:themeColor="text1"/>
          <w:sz w:val="24"/>
          <w:szCs w:val="24"/>
        </w:rPr>
        <w:t xml:space="preserve">Gambar 2. </w:t>
      </w:r>
      <w:r w:rsidRPr="00680311">
        <w:rPr>
          <w:i w:val="0"/>
          <w:iCs w:val="0"/>
          <w:color w:val="000000" w:themeColor="text1"/>
          <w:sz w:val="24"/>
          <w:szCs w:val="24"/>
        </w:rPr>
        <w:fldChar w:fldCharType="begin"/>
      </w:r>
      <w:r w:rsidRPr="00680311">
        <w:rPr>
          <w:i w:val="0"/>
          <w:iCs w:val="0"/>
          <w:color w:val="000000" w:themeColor="text1"/>
          <w:sz w:val="24"/>
          <w:szCs w:val="24"/>
        </w:rPr>
        <w:instrText xml:space="preserve"> SEQ Gambar_2. \* ARABIC </w:instrText>
      </w:r>
      <w:r w:rsidRPr="00680311">
        <w:rPr>
          <w:i w:val="0"/>
          <w:iCs w:val="0"/>
          <w:color w:val="000000" w:themeColor="text1"/>
          <w:sz w:val="24"/>
          <w:szCs w:val="24"/>
        </w:rPr>
        <w:fldChar w:fldCharType="separate"/>
      </w:r>
      <w:r w:rsidR="00A34872">
        <w:rPr>
          <w:i w:val="0"/>
          <w:iCs w:val="0"/>
          <w:color w:val="000000" w:themeColor="text1"/>
          <w:sz w:val="24"/>
          <w:szCs w:val="24"/>
        </w:rPr>
        <w:t>10</w:t>
      </w:r>
      <w:r w:rsidRPr="00680311">
        <w:rPr>
          <w:i w:val="0"/>
          <w:iCs w:val="0"/>
          <w:color w:val="000000" w:themeColor="text1"/>
          <w:sz w:val="24"/>
          <w:szCs w:val="24"/>
        </w:rPr>
        <w:fldChar w:fldCharType="end"/>
      </w:r>
      <w:r w:rsidRPr="00680311">
        <w:rPr>
          <w:i w:val="0"/>
          <w:iCs w:val="0"/>
          <w:color w:val="000000" w:themeColor="text1"/>
          <w:sz w:val="24"/>
          <w:szCs w:val="24"/>
        </w:rPr>
        <w:t xml:space="preserve"> Figma</w:t>
      </w:r>
      <w:bookmarkEnd w:id="248"/>
    </w:p>
    <w:p w14:paraId="22F58E5D" w14:textId="77777777" w:rsidR="00680311" w:rsidRPr="00680311" w:rsidRDefault="00680311" w:rsidP="002E5C98">
      <w:pPr>
        <w:spacing w:line="360" w:lineRule="auto"/>
      </w:pPr>
    </w:p>
    <w:p w14:paraId="27A9A996" w14:textId="3EE28020" w:rsidR="00DD7A73" w:rsidRDefault="007B6247" w:rsidP="007B6247">
      <w:pPr>
        <w:spacing w:line="360" w:lineRule="auto"/>
        <w:ind w:firstLine="567"/>
      </w:pPr>
      <w:r w:rsidRPr="007B6247">
        <w:t xml:space="preserve">Figma adalah salah satu </w:t>
      </w:r>
      <w:r w:rsidRPr="00104090">
        <w:rPr>
          <w:i/>
          <w:iCs/>
        </w:rPr>
        <w:t>design</w:t>
      </w:r>
      <w:r w:rsidRPr="007B6247">
        <w:t xml:space="preserve"> </w:t>
      </w:r>
      <w:r w:rsidRPr="00104090">
        <w:rPr>
          <w:i/>
          <w:iCs/>
        </w:rPr>
        <w:t>tool</w:t>
      </w:r>
      <w:r w:rsidRPr="007B6247">
        <w:t xml:space="preserve"> yang biasanya digunakan untuk membuat tampilan aplikasi </w:t>
      </w:r>
      <w:r w:rsidRPr="00B910B4">
        <w:rPr>
          <w:i/>
          <w:iCs/>
        </w:rPr>
        <w:t>mobile</w:t>
      </w:r>
      <w:r w:rsidRPr="007B6247">
        <w:t xml:space="preserve">, </w:t>
      </w:r>
      <w:r w:rsidRPr="00534E17">
        <w:rPr>
          <w:i/>
          <w:iCs/>
        </w:rPr>
        <w:t>desktop</w:t>
      </w:r>
      <w:r w:rsidRPr="007B6247">
        <w:t xml:space="preserve">, </w:t>
      </w:r>
      <w:r w:rsidRPr="0018415F">
        <w:rPr>
          <w:i/>
          <w:iCs/>
        </w:rPr>
        <w:t>website</w:t>
      </w:r>
      <w:r w:rsidRPr="007B6247">
        <w:t xml:space="preserve"> dan lain-lain. Figma bisa digunakan di sistem operasi </w:t>
      </w:r>
      <w:r w:rsidR="00460352">
        <w:t>W</w:t>
      </w:r>
      <w:r w:rsidRPr="007B6247">
        <w:t xml:space="preserve">indows, </w:t>
      </w:r>
      <w:r w:rsidR="00460352">
        <w:t>L</w:t>
      </w:r>
      <w:r w:rsidRPr="007B6247">
        <w:t xml:space="preserve">inux ataupun </w:t>
      </w:r>
      <w:r w:rsidR="00460352">
        <w:t xml:space="preserve">Mac </w:t>
      </w:r>
      <w:r w:rsidRPr="007B6247">
        <w:t xml:space="preserve">dengan terhubung ke internet. </w:t>
      </w:r>
      <w:r w:rsidRPr="007B6247">
        <w:lastRenderedPageBreak/>
        <w:t xml:space="preserve">Umumnya Figma banyak digunakan oleh seseorang yang bekerja dibidang UI/UX, </w:t>
      </w:r>
      <w:r w:rsidRPr="00464D0E">
        <w:rPr>
          <w:i/>
          <w:iCs/>
        </w:rPr>
        <w:t>web design</w:t>
      </w:r>
      <w:r w:rsidRPr="007B6247">
        <w:t xml:space="preserve"> dan bidang lainnya yang sejenis</w:t>
      </w:r>
      <w:r w:rsidR="00AA139A">
        <w:t xml:space="preserve"> </w:t>
      </w:r>
      <w:sdt>
        <w:sdtPr>
          <w:rPr>
            <w:color w:val="000000"/>
          </w:rPr>
          <w:tag w:val="MENDELEY_CITATION_v3_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"/>
          <w:id w:val="1732577734"/>
          <w:placeholder>
            <w:docPart w:val="DefaultPlaceholder_-1854013440"/>
          </w:placeholder>
        </w:sdtPr>
        <w:sdtContent>
          <w:r w:rsidR="000B1C4C" w:rsidRPr="000B1C4C">
            <w:rPr>
              <w:color w:val="000000"/>
            </w:rPr>
            <w:t>(Muhyidin dkk., 2020)</w:t>
          </w:r>
        </w:sdtContent>
      </w:sdt>
      <w:r w:rsidRPr="007B6247">
        <w:t>.</w:t>
      </w:r>
    </w:p>
    <w:p w14:paraId="4CFA338F" w14:textId="77777777" w:rsidR="007B6247" w:rsidRPr="00DD7A73" w:rsidRDefault="007B6247" w:rsidP="00B46A59">
      <w:pPr>
        <w:spacing w:line="480" w:lineRule="auto"/>
      </w:pPr>
    </w:p>
    <w:p w14:paraId="0773EFDC" w14:textId="7ED1FEAC" w:rsidR="00DD7A73" w:rsidRDefault="00DD7A73">
      <w:pPr>
        <w:pStyle w:val="Heading3"/>
        <w:numPr>
          <w:ilvl w:val="2"/>
          <w:numId w:val="20"/>
        </w:numPr>
        <w:spacing w:line="480" w:lineRule="auto"/>
        <w:ind w:left="567" w:hanging="567"/>
      </w:pPr>
      <w:bookmarkStart w:id="249" w:name="_Toc211679467"/>
      <w:r>
        <w:t>XAMPP</w:t>
      </w:r>
      <w:bookmarkEnd w:id="249"/>
    </w:p>
    <w:p w14:paraId="0939279D" w14:textId="77777777" w:rsidR="003C52D1" w:rsidRDefault="003C52D1" w:rsidP="003C52D1">
      <w:pPr>
        <w:keepNext/>
        <w:jc w:val="center"/>
      </w:pPr>
      <w:r>
        <w:rPr>
          <w:noProof/>
        </w:rPr>
        <w:drawing>
          <wp:inline distT="0" distB="0" distL="0" distR="0" wp14:anchorId="64DC0B96" wp14:editId="4723491C">
            <wp:extent cx="1346400" cy="13608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46400" cy="1360800"/>
                    </a:xfrm>
                    <a:prstGeom prst="rect">
                      <a:avLst/>
                    </a:prstGeom>
                    <a:noFill/>
                    <a:ln>
                      <a:noFill/>
                    </a:ln>
                  </pic:spPr>
                </pic:pic>
              </a:graphicData>
            </a:graphic>
          </wp:inline>
        </w:drawing>
      </w:r>
    </w:p>
    <w:p w14:paraId="246129A6" w14:textId="57E3A196" w:rsidR="003C52D1" w:rsidRDefault="003C52D1" w:rsidP="003C52D1">
      <w:pPr>
        <w:pStyle w:val="Caption"/>
        <w:spacing w:after="0" w:line="360" w:lineRule="auto"/>
        <w:jc w:val="center"/>
        <w:rPr>
          <w:i w:val="0"/>
          <w:iCs w:val="0"/>
          <w:color w:val="000000" w:themeColor="text1"/>
          <w:sz w:val="24"/>
          <w:szCs w:val="24"/>
        </w:rPr>
      </w:pPr>
      <w:bookmarkStart w:id="250" w:name="_Toc211679537"/>
      <w:r w:rsidRPr="003C52D1">
        <w:rPr>
          <w:i w:val="0"/>
          <w:iCs w:val="0"/>
          <w:color w:val="000000" w:themeColor="text1"/>
          <w:sz w:val="24"/>
          <w:szCs w:val="24"/>
        </w:rPr>
        <w:t xml:space="preserve">Gambar 2. </w:t>
      </w:r>
      <w:r w:rsidRPr="003C52D1">
        <w:rPr>
          <w:i w:val="0"/>
          <w:iCs w:val="0"/>
          <w:color w:val="000000" w:themeColor="text1"/>
          <w:sz w:val="24"/>
          <w:szCs w:val="24"/>
        </w:rPr>
        <w:fldChar w:fldCharType="begin"/>
      </w:r>
      <w:r w:rsidRPr="003C52D1">
        <w:rPr>
          <w:i w:val="0"/>
          <w:iCs w:val="0"/>
          <w:color w:val="000000" w:themeColor="text1"/>
          <w:sz w:val="24"/>
          <w:szCs w:val="24"/>
        </w:rPr>
        <w:instrText xml:space="preserve"> SEQ Gambar_2. \* ARABIC </w:instrText>
      </w:r>
      <w:r w:rsidRPr="003C52D1">
        <w:rPr>
          <w:i w:val="0"/>
          <w:iCs w:val="0"/>
          <w:color w:val="000000" w:themeColor="text1"/>
          <w:sz w:val="24"/>
          <w:szCs w:val="24"/>
        </w:rPr>
        <w:fldChar w:fldCharType="separate"/>
      </w:r>
      <w:r w:rsidR="00A34872">
        <w:rPr>
          <w:i w:val="0"/>
          <w:iCs w:val="0"/>
          <w:color w:val="000000" w:themeColor="text1"/>
          <w:sz w:val="24"/>
          <w:szCs w:val="24"/>
        </w:rPr>
        <w:t>11</w:t>
      </w:r>
      <w:r w:rsidRPr="003C52D1">
        <w:rPr>
          <w:i w:val="0"/>
          <w:iCs w:val="0"/>
          <w:color w:val="000000" w:themeColor="text1"/>
          <w:sz w:val="24"/>
          <w:szCs w:val="24"/>
        </w:rPr>
        <w:fldChar w:fldCharType="end"/>
      </w:r>
      <w:r w:rsidRPr="003C52D1">
        <w:rPr>
          <w:i w:val="0"/>
          <w:iCs w:val="0"/>
          <w:color w:val="000000" w:themeColor="text1"/>
          <w:sz w:val="24"/>
          <w:szCs w:val="24"/>
        </w:rPr>
        <w:t xml:space="preserve"> XAMPP</w:t>
      </w:r>
      <w:bookmarkEnd w:id="250"/>
    </w:p>
    <w:p w14:paraId="1183A537" w14:textId="77777777" w:rsidR="003C52D1" w:rsidRPr="003C52D1" w:rsidRDefault="003C52D1" w:rsidP="00872014">
      <w:pPr>
        <w:spacing w:line="360" w:lineRule="auto"/>
      </w:pPr>
    </w:p>
    <w:p w14:paraId="328721DF" w14:textId="005B76CE" w:rsidR="00DD7A73" w:rsidRDefault="00B360BA" w:rsidP="00B360BA">
      <w:pPr>
        <w:spacing w:line="360" w:lineRule="auto"/>
        <w:ind w:firstLine="567"/>
      </w:pPr>
      <w:r w:rsidRPr="00B360BA">
        <w:t xml:space="preserve">XAMPP adalah perangkat lunak </w:t>
      </w:r>
      <w:r w:rsidRPr="00235531">
        <w:rPr>
          <w:i/>
          <w:iCs/>
        </w:rPr>
        <w:t>open source</w:t>
      </w:r>
      <w:r w:rsidRPr="00B360BA">
        <w:t xml:space="preserve">, yang mendukung untuk banyak  sistem  operasi,  yang  merupakan  kompilasi  dari  beberapa  program. Fungsi XAMPP sendiri adalah sebagai </w:t>
      </w:r>
      <w:r w:rsidRPr="009F5CF9">
        <w:rPr>
          <w:i/>
          <w:iCs/>
        </w:rPr>
        <w:t>server</w:t>
      </w:r>
      <w:r w:rsidRPr="00B360BA">
        <w:t xml:space="preserve"> yang berdiri sendiri (</w:t>
      </w:r>
      <w:r w:rsidRPr="00D95B07">
        <w:rPr>
          <w:i/>
          <w:iCs/>
        </w:rPr>
        <w:t>localhost</w:t>
      </w:r>
      <w:r w:rsidRPr="00B360BA">
        <w:t xml:space="preserve">), yang  terdiri  beberapa  program  antara  lain:  Apache  HTTP  </w:t>
      </w:r>
      <w:r w:rsidR="004015BA">
        <w:rPr>
          <w:i/>
          <w:iCs/>
        </w:rPr>
        <w:t>s</w:t>
      </w:r>
      <w:r w:rsidRPr="00BE7606">
        <w:rPr>
          <w:i/>
          <w:iCs/>
        </w:rPr>
        <w:t>erver</w:t>
      </w:r>
      <w:r w:rsidRPr="00B360BA">
        <w:t xml:space="preserve">,  MySQL </w:t>
      </w:r>
      <w:r w:rsidRPr="004015BA">
        <w:rPr>
          <w:i/>
          <w:iCs/>
        </w:rPr>
        <w:t>database</w:t>
      </w:r>
      <w:r w:rsidRPr="00B360BA">
        <w:t>, dan penerjemah bahasa yang ditulis dengan bahasa pemrograman PHP dan Perl</w:t>
      </w:r>
      <w:r w:rsidR="00967DAE">
        <w:t xml:space="preserve"> </w:t>
      </w:r>
      <w:sdt>
        <w:sdtPr>
          <w:rPr>
            <w:color w:val="000000"/>
          </w:rPr>
          <w:tag w:val="MENDELEY_CITATION_v3_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"/>
          <w:id w:val="2118336236"/>
          <w:placeholder>
            <w:docPart w:val="DefaultPlaceholder_-1854013440"/>
          </w:placeholder>
        </w:sdtPr>
        <w:sdtContent>
          <w:r w:rsidR="000B1C4C" w:rsidRPr="000B1C4C">
            <w:rPr>
              <w:color w:val="000000"/>
            </w:rPr>
            <w:t>(Hartiwati, 2022)</w:t>
          </w:r>
        </w:sdtContent>
      </w:sdt>
      <w:r w:rsidRPr="00B360BA">
        <w:t>.</w:t>
      </w:r>
    </w:p>
    <w:p w14:paraId="428AC093" w14:textId="77777777" w:rsidR="00AA139A" w:rsidRDefault="00AA139A" w:rsidP="00B46A59">
      <w:pPr>
        <w:spacing w:line="480" w:lineRule="auto"/>
      </w:pPr>
    </w:p>
    <w:p w14:paraId="240A8CCE" w14:textId="2EA85BA5" w:rsidR="00D13D4C" w:rsidRDefault="00230702">
      <w:pPr>
        <w:pStyle w:val="Heading2"/>
        <w:numPr>
          <w:ilvl w:val="1"/>
          <w:numId w:val="20"/>
        </w:numPr>
        <w:spacing w:line="480" w:lineRule="auto"/>
        <w:ind w:left="567" w:hanging="567"/>
      </w:pPr>
      <w:bookmarkStart w:id="251" w:name="_Toc211679468"/>
      <w:r>
        <w:t>Pengujian Sistem</w:t>
      </w:r>
      <w:bookmarkEnd w:id="251"/>
    </w:p>
    <w:p w14:paraId="7E777E64" w14:textId="45F644CB" w:rsidR="00594B0F" w:rsidRDefault="007F00AA" w:rsidP="007F00AA">
      <w:pPr>
        <w:spacing w:line="360" w:lineRule="auto"/>
        <w:ind w:firstLine="567"/>
      </w:pPr>
      <w:r w:rsidRPr="007F00AA">
        <w:t xml:space="preserve">Pengujian sistem adalah salah satu elemen dari sebuah topik yang luas yang dapat diartkan sebagai verifikasi dan validasi (V &amp; V). verifikasi digunakan untuk menunjuk kepada kumpulan aktifitas yang memastikan bahwa </w:t>
      </w:r>
      <w:r w:rsidRPr="008318D9">
        <w:rPr>
          <w:i/>
          <w:iCs/>
        </w:rPr>
        <w:t>software</w:t>
      </w:r>
      <w:r w:rsidRPr="007F00AA">
        <w:t xml:space="preserve"> telah mengimplementasikan sebuah fungsi spesifik, sedangkan validasi menunjukkan kepada sebuah kumpulan berbeda dari akt</w:t>
      </w:r>
      <w:r w:rsidR="008318D9">
        <w:t>iv</w:t>
      </w:r>
      <w:r w:rsidRPr="007F00AA">
        <w:t xml:space="preserve">itas yang memastikan bahwa </w:t>
      </w:r>
      <w:r w:rsidRPr="001A4136">
        <w:rPr>
          <w:i/>
          <w:iCs/>
        </w:rPr>
        <w:t>software</w:t>
      </w:r>
      <w:r w:rsidRPr="007F00AA">
        <w:t xml:space="preserve"> yang telah dibangun dapat ditelusuri terhadap kebutuhan pengguna</w:t>
      </w:r>
      <w:r w:rsidR="008C25DF">
        <w:t xml:space="preserve"> </w:t>
      </w:r>
      <w:sdt>
        <w:sdtPr>
          <w:rPr>
            <w:color w:val="000000"/>
          </w:rPr>
          <w:tag w:val="MENDELEY_CITATION_v3_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"/>
          <w:id w:val="182172803"/>
          <w:placeholder>
            <w:docPart w:val="DefaultPlaceholder_-1854013440"/>
          </w:placeholder>
        </w:sdtPr>
        <w:sdtContent>
          <w:r w:rsidR="000B1C4C" w:rsidRPr="000B1C4C">
            <w:rPr>
              <w:rFonts w:eastAsia="Times New Roman"/>
              <w:color w:val="000000"/>
            </w:rPr>
            <w:t>(Achmad &amp; Yulfitri, 2020)</w:t>
          </w:r>
        </w:sdtContent>
      </w:sdt>
      <w:r w:rsidRPr="007F00AA">
        <w:t>.</w:t>
      </w:r>
    </w:p>
    <w:p w14:paraId="2E6D1197" w14:textId="77777777" w:rsidR="00B178A2" w:rsidRDefault="00B178A2" w:rsidP="001E2CAE">
      <w:pPr>
        <w:spacing w:line="480" w:lineRule="auto"/>
      </w:pPr>
    </w:p>
    <w:p w14:paraId="5416ACA7" w14:textId="77777777" w:rsidR="003136AD" w:rsidRDefault="00B178A2">
      <w:pPr>
        <w:pStyle w:val="Heading3"/>
        <w:numPr>
          <w:ilvl w:val="2"/>
          <w:numId w:val="20"/>
        </w:numPr>
        <w:spacing w:line="480" w:lineRule="auto"/>
        <w:ind w:left="567" w:hanging="567"/>
        <w:rPr>
          <w:i/>
          <w:iCs/>
        </w:rPr>
      </w:pPr>
      <w:bookmarkStart w:id="252" w:name="_Toc211679469"/>
      <w:r>
        <w:t xml:space="preserve">Pengujian </w:t>
      </w:r>
      <w:r w:rsidRPr="002B36F3">
        <w:rPr>
          <w:i/>
          <w:iCs/>
        </w:rPr>
        <w:t>Black Box Testing</w:t>
      </w:r>
      <w:bookmarkEnd w:id="252"/>
    </w:p>
    <w:p w14:paraId="37B029EE" w14:textId="34D41EEA" w:rsidR="001053D6" w:rsidRDefault="002B7809" w:rsidP="002B7809">
      <w:pPr>
        <w:spacing w:line="360" w:lineRule="auto"/>
        <w:ind w:firstLine="567"/>
      </w:pPr>
      <w:r w:rsidRPr="0051496F">
        <w:rPr>
          <w:i/>
          <w:iCs/>
          <w:color w:val="000000"/>
        </w:rPr>
        <w:t>Black box testing</w:t>
      </w:r>
      <w:r w:rsidRPr="002B7809">
        <w:rPr>
          <w:color w:val="000000"/>
        </w:rPr>
        <w:t xml:space="preserve"> adalah metode pengujian perangkat lunak yang tes fungsionalitas dari aplikasi yang bertentangan dengan struktur internal atau kerja. </w:t>
      </w:r>
      <w:r w:rsidRPr="002B7809">
        <w:rPr>
          <w:color w:val="000000"/>
        </w:rPr>
        <w:lastRenderedPageBreak/>
        <w:t xml:space="preserve">Pengetahuan khusus  dari  kode  aplikasi  /  struktur  internal  dan  pengetahuan  pemrograman  pada  umumnya  tidak diperlukan. Menggunakan deskripsi eksternal perangkat lunak, termasuk spesifikasi, persyaratan, dan desain untuk menurunkan uji kasus. Tes ini dapat menjadi fungsional atau non-fungsional, meskipun biasanya fungsional. Perancang uji memilih </w:t>
      </w:r>
      <w:r w:rsidRPr="00757BEF">
        <w:rPr>
          <w:i/>
          <w:iCs/>
          <w:color w:val="000000"/>
        </w:rPr>
        <w:t>input</w:t>
      </w:r>
      <w:r w:rsidRPr="002B7809">
        <w:rPr>
          <w:color w:val="000000"/>
        </w:rPr>
        <w:t xml:space="preserve"> yang valid dan tidak valid dan menentukan </w:t>
      </w:r>
      <w:r w:rsidRPr="00481E53">
        <w:rPr>
          <w:i/>
          <w:iCs/>
          <w:color w:val="000000"/>
        </w:rPr>
        <w:t>output</w:t>
      </w:r>
      <w:r w:rsidRPr="002B7809">
        <w:rPr>
          <w:color w:val="000000"/>
        </w:rPr>
        <w:t xml:space="preserve"> yang  benar.  Metode  uji  dapat  diterapkan  pada  semua  tingkat  pengujian  perangkat  lunak:  unit, integrasi, fungsional, sistem dan penerimaan. Ini biasanya terdiri dari kebanyakan jika tidak semua pengujian  pada  tingkat  yang  lebih  tinggi,  tetapi  juga  bisa  mendominasi  </w:t>
      </w:r>
      <w:r w:rsidRPr="00632C6C">
        <w:rPr>
          <w:i/>
          <w:iCs/>
          <w:color w:val="000000"/>
        </w:rPr>
        <w:t>unit</w:t>
      </w:r>
      <w:r w:rsidRPr="002B7809">
        <w:rPr>
          <w:color w:val="000000"/>
        </w:rPr>
        <w:t xml:space="preserve">  </w:t>
      </w:r>
      <w:r w:rsidRPr="00632C6C">
        <w:rPr>
          <w:i/>
          <w:iCs/>
          <w:color w:val="000000"/>
        </w:rPr>
        <w:t>testing</w:t>
      </w:r>
      <w:r w:rsidRPr="002B7809">
        <w:rPr>
          <w:color w:val="000000"/>
        </w:rPr>
        <w:t xml:space="preserve">  juga. </w:t>
      </w:r>
      <w:sdt>
        <w:sdtPr>
          <w:rPr>
            <w:color w:val="000000"/>
          </w:rPr>
          <w:tag w:val="MENDELEY_CITATION_v3_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"/>
          <w:id w:val="-138339729"/>
          <w:placeholder>
            <w:docPart w:val="DefaultPlaceholder_-1854013440"/>
          </w:placeholder>
        </w:sdtPr>
        <w:sdtContent>
          <w:r w:rsidR="000B1C4C" w:rsidRPr="000B1C4C">
            <w:rPr>
              <w:color w:val="000000"/>
            </w:rPr>
            <w:t>(A. P. Putra dkk., 2020)</w:t>
          </w:r>
        </w:sdtContent>
      </w:sdt>
    </w:p>
    <w:p w14:paraId="5164F01D" w14:textId="77777777" w:rsidR="001053D6" w:rsidRPr="001053D6" w:rsidRDefault="001053D6" w:rsidP="00050B3C">
      <w:pPr>
        <w:spacing w:line="480" w:lineRule="auto"/>
      </w:pPr>
    </w:p>
    <w:p w14:paraId="04655507" w14:textId="77777777" w:rsidR="001053D6" w:rsidRDefault="003136AD">
      <w:pPr>
        <w:pStyle w:val="Heading3"/>
        <w:numPr>
          <w:ilvl w:val="2"/>
          <w:numId w:val="20"/>
        </w:numPr>
        <w:spacing w:line="480" w:lineRule="auto"/>
        <w:ind w:left="567" w:hanging="567"/>
        <w:rPr>
          <w:i/>
          <w:iCs/>
        </w:rPr>
      </w:pPr>
      <w:bookmarkStart w:id="253" w:name="_Toc211679470"/>
      <w:r w:rsidRPr="003136AD">
        <w:t>P</w:t>
      </w:r>
      <w:r>
        <w:t xml:space="preserve">engujian </w:t>
      </w:r>
      <w:r w:rsidRPr="003136AD">
        <w:rPr>
          <w:i/>
          <w:iCs/>
        </w:rPr>
        <w:t>White Box Testing</w:t>
      </w:r>
      <w:bookmarkEnd w:id="253"/>
    </w:p>
    <w:p w14:paraId="3C93616A" w14:textId="1D41F170" w:rsidR="00310DA6" w:rsidRDefault="00736C83" w:rsidP="00E01F0E">
      <w:pPr>
        <w:spacing w:line="360" w:lineRule="auto"/>
        <w:ind w:firstLine="567"/>
      </w:pPr>
      <w:r w:rsidRPr="00736C83">
        <w:rPr>
          <w:i/>
          <w:iCs/>
        </w:rPr>
        <w:t>W</w:t>
      </w:r>
      <w:r w:rsidR="00B32C62" w:rsidRPr="00736C83">
        <w:rPr>
          <w:i/>
          <w:iCs/>
        </w:rPr>
        <w:t>hite</w:t>
      </w:r>
      <w:r w:rsidR="00B32C62" w:rsidRPr="00B32C62">
        <w:t xml:space="preserve"> </w:t>
      </w:r>
      <w:r w:rsidR="00B32C62" w:rsidRPr="00E01F0E">
        <w:rPr>
          <w:i/>
          <w:iCs/>
        </w:rPr>
        <w:t>box testing</w:t>
      </w:r>
      <w:r w:rsidR="00B32C62" w:rsidRPr="00B32C62">
        <w:t xml:space="preserve"> merupakan metode yang menguji struktur internal perangkat lunak, rancangan dan kode program perangkat lunak terkait. </w:t>
      </w:r>
      <w:r w:rsidR="00B32C62" w:rsidRPr="00790051">
        <w:rPr>
          <w:i/>
          <w:iCs/>
        </w:rPr>
        <w:t xml:space="preserve">White </w:t>
      </w:r>
      <w:r w:rsidR="00E92368">
        <w:rPr>
          <w:i/>
          <w:iCs/>
        </w:rPr>
        <w:t>b</w:t>
      </w:r>
      <w:r w:rsidR="00B32C62" w:rsidRPr="00790051">
        <w:rPr>
          <w:i/>
          <w:iCs/>
        </w:rPr>
        <w:t>ox</w:t>
      </w:r>
      <w:r w:rsidR="00B32C62" w:rsidRPr="00B32C62">
        <w:t xml:space="preserve"> dapat mengungkapkan kesalahan dalam implementasi dari sebuah perangkat lunak. Penguji yang menggunakan metode </w:t>
      </w:r>
      <w:r w:rsidR="00B32C62" w:rsidRPr="00251713">
        <w:rPr>
          <w:i/>
          <w:iCs/>
        </w:rPr>
        <w:t>white box</w:t>
      </w:r>
      <w:r w:rsidR="00B32C62" w:rsidRPr="00B32C62">
        <w:t xml:space="preserve"> dalam pengujian perangkat lunak harus memiliki pengetahuan atau pemahaman penuh mengenai sumber kode perangkat lunak. Dalam penelitian ini metode yang akan digunakan yaitu </w:t>
      </w:r>
      <w:r w:rsidR="00B32C62" w:rsidRPr="009F6515">
        <w:rPr>
          <w:i/>
          <w:iCs/>
        </w:rPr>
        <w:t>white box testing</w:t>
      </w:r>
      <w:r w:rsidR="00B32C62" w:rsidRPr="00B32C62">
        <w:t xml:space="preserve">. </w:t>
      </w:r>
      <w:r w:rsidR="00EC5223" w:rsidRPr="00EC5223">
        <w:rPr>
          <w:i/>
          <w:iCs/>
        </w:rPr>
        <w:t>White box testing</w:t>
      </w:r>
      <w:r w:rsidR="00EC5223" w:rsidRPr="00EC5223">
        <w:t xml:space="preserve"> memiliki beberapa teknik dalam melakukan pengujian perangkat lunak diantaranya yaitu, </w:t>
      </w:r>
      <w:r w:rsidR="00EC5223" w:rsidRPr="001B279E">
        <w:rPr>
          <w:i/>
          <w:iCs/>
        </w:rPr>
        <w:t>loop testing</w:t>
      </w:r>
      <w:r w:rsidR="00EC5223" w:rsidRPr="00EC5223">
        <w:t xml:space="preserve"> yang berfokus kepada pengujian validasi struktur sebuah perulangan, </w:t>
      </w:r>
      <w:r w:rsidR="00EC5223" w:rsidRPr="005E6890">
        <w:rPr>
          <w:i/>
          <w:iCs/>
        </w:rPr>
        <w:t>data flow testing</w:t>
      </w:r>
      <w:r w:rsidR="00EC5223" w:rsidRPr="00EC5223">
        <w:t xml:space="preserve"> yang melihat bagaimana data bergerak dalam suatu program, </w:t>
      </w:r>
      <w:r w:rsidR="00EC5223" w:rsidRPr="005E6890">
        <w:rPr>
          <w:i/>
          <w:iCs/>
        </w:rPr>
        <w:t>control flow testing</w:t>
      </w:r>
      <w:r w:rsidR="00EC5223" w:rsidRPr="00EC5223">
        <w:t xml:space="preserve"> yang menggunakan aliran kontrol program sebagai model dalam acuan untuk membuat </w:t>
      </w:r>
      <w:r w:rsidR="00EC5223" w:rsidRPr="007C3AAB">
        <w:rPr>
          <w:i/>
          <w:iCs/>
        </w:rPr>
        <w:t>test case</w:t>
      </w:r>
      <w:r w:rsidR="00EC5223" w:rsidRPr="00EC5223">
        <w:t xml:space="preserve">, </w:t>
      </w:r>
      <w:r w:rsidR="00EC5223" w:rsidRPr="00DB49F9">
        <w:rPr>
          <w:i/>
          <w:iCs/>
        </w:rPr>
        <w:t>branch testing</w:t>
      </w:r>
      <w:r w:rsidR="00EC5223" w:rsidRPr="00EC5223">
        <w:t xml:space="preserve"> yang berfokus pada pengujian percabangan dalam program, dan basis </w:t>
      </w:r>
      <w:r w:rsidR="00EC5223" w:rsidRPr="009B176B">
        <w:rPr>
          <w:i/>
          <w:iCs/>
        </w:rPr>
        <w:t>path testing</w:t>
      </w:r>
      <w:r w:rsidR="00EC5223" w:rsidRPr="00EC5223">
        <w:t xml:space="preserve"> yang merupakan teknik yang akan melakukan pengujian pada semua pernyataan atau statement setidaknya sekali </w:t>
      </w:r>
      <w:sdt>
        <w:sdtPr>
          <w:rPr>
            <w:color w:val="000000"/>
          </w:rPr>
          <w:tag w:val="MENDELEY_CITATION_v3_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"/>
          <w:id w:val="754089709"/>
          <w:placeholder>
            <w:docPart w:val="DefaultPlaceholder_-1854013440"/>
          </w:placeholder>
        </w:sdtPr>
        <w:sdtContent>
          <w:r w:rsidR="000B1C4C" w:rsidRPr="000B1C4C">
            <w:rPr>
              <w:color w:val="000000"/>
            </w:rPr>
            <w:t>(Sie dkk., 2022)</w:t>
          </w:r>
        </w:sdtContent>
      </w:sdt>
      <w:r w:rsidR="00EC5223" w:rsidRPr="00EC5223">
        <w:t>.</w:t>
      </w:r>
    </w:p>
    <w:p w14:paraId="721D8729" w14:textId="77777777" w:rsidR="00310DA6" w:rsidRPr="00310DA6" w:rsidRDefault="00310DA6" w:rsidP="00561674">
      <w:pPr>
        <w:spacing w:line="480" w:lineRule="auto"/>
      </w:pPr>
    </w:p>
    <w:p w14:paraId="0A384138" w14:textId="6E115DB3" w:rsidR="00B178A2" w:rsidRPr="003136AD" w:rsidRDefault="001053D6">
      <w:pPr>
        <w:pStyle w:val="Heading3"/>
        <w:numPr>
          <w:ilvl w:val="2"/>
          <w:numId w:val="20"/>
        </w:numPr>
        <w:spacing w:line="360" w:lineRule="auto"/>
        <w:ind w:left="567" w:hanging="567"/>
      </w:pPr>
      <w:bookmarkStart w:id="254" w:name="_Toc211679471"/>
      <w:r>
        <w:rPr>
          <w:i/>
          <w:iCs/>
        </w:rPr>
        <w:t xml:space="preserve">User Response </w:t>
      </w:r>
      <w:r w:rsidRPr="001053D6">
        <w:t>(Kuesioner)</w:t>
      </w:r>
      <w:bookmarkEnd w:id="254"/>
    </w:p>
    <w:p w14:paraId="2AB88E3E" w14:textId="505D6182" w:rsidR="00CE340F" w:rsidRDefault="002E297C" w:rsidP="00CE340F">
      <w:pPr>
        <w:spacing w:line="360" w:lineRule="auto"/>
        <w:ind w:firstLine="567"/>
      </w:pPr>
      <w:r w:rsidRPr="002E297C">
        <w:t>Kuesioner adalah instrumen yang digunakan untuk mengukur suatu peristiwa atau kejadian yang berisi kumpulan pertanyaan untuk memperoleh informasi terkait penelitian yang dilakukan</w:t>
      </w:r>
      <w:r w:rsidR="00BA1B34">
        <w:t xml:space="preserve"> </w:t>
      </w:r>
      <w:sdt>
        <w:sdtPr>
          <w:rPr>
            <w:color w:val="000000"/>
          </w:rPr>
          <w:tag w:val="MENDELEY_CITATION_v3_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"/>
          <w:id w:val="26997412"/>
          <w:placeholder>
            <w:docPart w:val="DefaultPlaceholder_-1854013440"/>
          </w:placeholder>
        </w:sdtPr>
        <w:sdtContent>
          <w:r w:rsidR="000B1C4C" w:rsidRPr="000B1C4C">
            <w:rPr>
              <w:color w:val="000000"/>
            </w:rPr>
            <w:t>(Amalia dkk., 2022)</w:t>
          </w:r>
        </w:sdtContent>
      </w:sdt>
      <w:r w:rsidR="00BA1B34">
        <w:t>.</w:t>
      </w:r>
    </w:p>
    <w:p w14:paraId="44400655" w14:textId="77777777" w:rsidR="00CE340F" w:rsidRDefault="00CE340F">
      <w:pPr>
        <w:spacing w:after="160"/>
        <w:jc w:val="left"/>
      </w:pPr>
      <w:r>
        <w:br w:type="page"/>
      </w:r>
    </w:p>
    <w:p w14:paraId="107A8A30" w14:textId="77777777" w:rsidR="00CE340F" w:rsidRDefault="00CE340F" w:rsidP="00CE340F">
      <w:pPr>
        <w:spacing w:line="360" w:lineRule="auto"/>
        <w:ind w:firstLine="567"/>
        <w:sectPr w:rsidR="00CE340F"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255" w:name="_Toc177131228"/>
      <w:bookmarkStart w:id="256" w:name="_Hlk208599439"/>
      <w:bookmarkStart w:id="257" w:name="_Hlk208600514"/>
      <w:bookmarkStart w:id="258" w:name="_Toc211679472"/>
      <w:r w:rsidRPr="003D1935">
        <w:lastRenderedPageBreak/>
        <w:t>BAB III</w:t>
      </w:r>
      <w:r w:rsidRPr="003D1935">
        <w:br/>
        <w:t>ANALISA DAN PERANCANGAN</w:t>
      </w:r>
      <w:bookmarkEnd w:id="255"/>
      <w:bookmarkEnd w:id="258"/>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5"/>
        </w:numPr>
        <w:spacing w:line="480" w:lineRule="auto"/>
        <w:contextualSpacing w:val="0"/>
        <w:outlineLvl w:val="1"/>
        <w:rPr>
          <w:rFonts w:eastAsiaTheme="majorEastAsia" w:cstheme="majorBidi"/>
          <w:b/>
          <w:vanish/>
          <w:szCs w:val="26"/>
        </w:rPr>
      </w:pPr>
      <w:bookmarkStart w:id="259" w:name="_Toc166177703"/>
      <w:bookmarkStart w:id="260" w:name="_Toc166666895"/>
      <w:bookmarkStart w:id="261" w:name="_Toc169265218"/>
      <w:bookmarkStart w:id="262" w:name="_Toc170379417"/>
      <w:bookmarkStart w:id="263" w:name="_Toc170379674"/>
      <w:bookmarkStart w:id="264" w:name="_Toc170380021"/>
      <w:bookmarkStart w:id="265" w:name="_Toc171232888"/>
      <w:bookmarkStart w:id="266" w:name="_Toc172900090"/>
      <w:bookmarkStart w:id="267" w:name="_Toc174362710"/>
      <w:bookmarkStart w:id="268" w:name="_Toc174362943"/>
      <w:bookmarkStart w:id="269" w:name="_Toc174932714"/>
      <w:bookmarkStart w:id="270" w:name="_Toc174933607"/>
      <w:bookmarkStart w:id="271" w:name="_Toc174933732"/>
      <w:bookmarkStart w:id="272" w:name="_Toc174933857"/>
      <w:bookmarkStart w:id="273" w:name="_Toc174933983"/>
      <w:bookmarkStart w:id="274" w:name="_Toc174934109"/>
      <w:bookmarkStart w:id="275" w:name="_Toc177131229"/>
      <w:bookmarkStart w:id="276" w:name="_Toc207663075"/>
      <w:bookmarkStart w:id="277" w:name="_Toc209354007"/>
      <w:bookmarkStart w:id="278" w:name="_Toc209354084"/>
      <w:bookmarkStart w:id="279" w:name="_Toc210913951"/>
      <w:bookmarkStart w:id="280" w:name="_Toc211679473"/>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301DE45F" w14:textId="77777777" w:rsidR="00040D53" w:rsidRPr="003D1935" w:rsidRDefault="00040D53">
      <w:pPr>
        <w:pStyle w:val="ListParagraph"/>
        <w:keepNext/>
        <w:keepLines/>
        <w:numPr>
          <w:ilvl w:val="0"/>
          <w:numId w:val="5"/>
        </w:numPr>
        <w:spacing w:line="480" w:lineRule="auto"/>
        <w:contextualSpacing w:val="0"/>
        <w:outlineLvl w:val="1"/>
        <w:rPr>
          <w:rFonts w:eastAsiaTheme="majorEastAsia" w:cstheme="majorBidi"/>
          <w:b/>
          <w:vanish/>
          <w:szCs w:val="26"/>
        </w:rPr>
      </w:pPr>
      <w:bookmarkStart w:id="281" w:name="_Toc166177704"/>
      <w:bookmarkStart w:id="282" w:name="_Toc166666896"/>
      <w:bookmarkStart w:id="283" w:name="_Toc169265219"/>
      <w:bookmarkStart w:id="284" w:name="_Toc170379418"/>
      <w:bookmarkStart w:id="285" w:name="_Toc170379675"/>
      <w:bookmarkStart w:id="286" w:name="_Toc170380022"/>
      <w:bookmarkStart w:id="287" w:name="_Toc171232889"/>
      <w:bookmarkStart w:id="288" w:name="_Toc172900091"/>
      <w:bookmarkStart w:id="289" w:name="_Toc174362711"/>
      <w:bookmarkStart w:id="290" w:name="_Toc174362944"/>
      <w:bookmarkStart w:id="291" w:name="_Toc174932715"/>
      <w:bookmarkStart w:id="292" w:name="_Toc174933608"/>
      <w:bookmarkStart w:id="293" w:name="_Toc174933733"/>
      <w:bookmarkStart w:id="294" w:name="_Toc174933858"/>
      <w:bookmarkStart w:id="295" w:name="_Toc174933984"/>
      <w:bookmarkStart w:id="296" w:name="_Toc174934110"/>
      <w:bookmarkStart w:id="297" w:name="_Toc177131230"/>
      <w:bookmarkStart w:id="298" w:name="_Toc207663076"/>
      <w:bookmarkStart w:id="299" w:name="_Toc209354008"/>
      <w:bookmarkStart w:id="300" w:name="_Toc209354085"/>
      <w:bookmarkStart w:id="301" w:name="_Toc210913952"/>
      <w:bookmarkStart w:id="302" w:name="_Toc211679474"/>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B7D6D55" w14:textId="77777777" w:rsidR="00040D53" w:rsidRPr="003D1935" w:rsidRDefault="00040D53">
      <w:pPr>
        <w:pStyle w:val="ListParagraph"/>
        <w:keepNext/>
        <w:keepLines/>
        <w:numPr>
          <w:ilvl w:val="0"/>
          <w:numId w:val="5"/>
        </w:numPr>
        <w:spacing w:line="480" w:lineRule="auto"/>
        <w:contextualSpacing w:val="0"/>
        <w:outlineLvl w:val="1"/>
        <w:rPr>
          <w:rFonts w:eastAsiaTheme="majorEastAsia" w:cstheme="majorBidi"/>
          <w:b/>
          <w:vanish/>
          <w:szCs w:val="26"/>
        </w:rPr>
      </w:pPr>
      <w:bookmarkStart w:id="303" w:name="_Toc166177705"/>
      <w:bookmarkStart w:id="304" w:name="_Toc166666897"/>
      <w:bookmarkStart w:id="305" w:name="_Toc169265220"/>
      <w:bookmarkStart w:id="306" w:name="_Toc170379419"/>
      <w:bookmarkStart w:id="307" w:name="_Toc170379676"/>
      <w:bookmarkStart w:id="308" w:name="_Toc170380023"/>
      <w:bookmarkStart w:id="309" w:name="_Toc171232890"/>
      <w:bookmarkStart w:id="310" w:name="_Toc172900092"/>
      <w:bookmarkStart w:id="311" w:name="_Toc174362712"/>
      <w:bookmarkStart w:id="312" w:name="_Toc174362945"/>
      <w:bookmarkStart w:id="313" w:name="_Toc174932716"/>
      <w:bookmarkStart w:id="314" w:name="_Toc174933609"/>
      <w:bookmarkStart w:id="315" w:name="_Toc174933734"/>
      <w:bookmarkStart w:id="316" w:name="_Toc174933859"/>
      <w:bookmarkStart w:id="317" w:name="_Toc174933985"/>
      <w:bookmarkStart w:id="318" w:name="_Toc174934111"/>
      <w:bookmarkStart w:id="319" w:name="_Toc177131231"/>
      <w:bookmarkStart w:id="320" w:name="_Toc207663077"/>
      <w:bookmarkStart w:id="321" w:name="_Toc209354009"/>
      <w:bookmarkStart w:id="322" w:name="_Toc209354086"/>
      <w:bookmarkStart w:id="323" w:name="_Toc210913953"/>
      <w:bookmarkStart w:id="324" w:name="_Toc211679475"/>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C27A4AA" w14:textId="77777777" w:rsidR="00040D53" w:rsidRPr="003D1935" w:rsidRDefault="00040D53">
      <w:pPr>
        <w:pStyle w:val="Heading2"/>
        <w:numPr>
          <w:ilvl w:val="1"/>
          <w:numId w:val="5"/>
        </w:numPr>
        <w:spacing w:line="480" w:lineRule="auto"/>
        <w:ind w:left="567" w:hanging="567"/>
      </w:pPr>
      <w:bookmarkStart w:id="325" w:name="_Toc177131232"/>
      <w:bookmarkStart w:id="326" w:name="_Toc211679476"/>
      <w:r w:rsidRPr="003D1935">
        <w:t>Analisa Sistem</w:t>
      </w:r>
      <w:bookmarkEnd w:id="325"/>
      <w:bookmarkEnd w:id="326"/>
    </w:p>
    <w:p w14:paraId="7FA78F05" w14:textId="2F6A1072" w:rsidR="00DE610E" w:rsidRDefault="005B4975" w:rsidP="00DE610E">
      <w:pPr>
        <w:spacing w:line="360" w:lineRule="auto"/>
        <w:ind w:firstLine="567"/>
        <w:rPr>
          <w:lang w:eastAsia="en-ID"/>
        </w:rPr>
      </w:pPr>
      <w:r w:rsidRPr="00A40736">
        <w:rPr>
          <w:lang w:eastAsia="en-ID"/>
        </w:rPr>
        <w:t xml:space="preserve">Analisa </w:t>
      </w:r>
      <w:r w:rsidR="0032471E">
        <w:rPr>
          <w:lang w:eastAsia="en-ID"/>
        </w:rPr>
        <w:t>sistem</w:t>
      </w:r>
      <w:r w:rsidRPr="00A40736">
        <w:rPr>
          <w:lang w:eastAsia="en-ID"/>
        </w:rPr>
        <w:t xml:space="preserve"> pengguna dan pemangku kepentingan merupakan tahap penting dalam pengembangan sistem pendukung keputusan untuk </w:t>
      </w:r>
      <w:r>
        <w:rPr>
          <w:lang w:eastAsia="en-ID"/>
        </w:rPr>
        <w:t xml:space="preserve">penilaian hasil belajar siswa TK </w:t>
      </w:r>
      <w:r w:rsidRPr="00A40736">
        <w:rPr>
          <w:lang w:eastAsia="en-ID"/>
        </w:rPr>
        <w:t xml:space="preserve">menggunakan metode </w:t>
      </w:r>
      <w:r>
        <w:rPr>
          <w:lang w:eastAsia="en-ID"/>
        </w:rPr>
        <w:t>AHP</w:t>
      </w:r>
      <w:r w:rsidRPr="00A40736">
        <w:rPr>
          <w:lang w:eastAsia="en-ID"/>
        </w:rPr>
        <w:t xml:space="preserve"> berbasis </w:t>
      </w:r>
      <w:r w:rsidRPr="00A111C0">
        <w:rPr>
          <w:i/>
          <w:iCs/>
          <w:lang w:eastAsia="en-ID"/>
        </w:rPr>
        <w:t>web</w:t>
      </w:r>
      <w:r w:rsidRPr="00A40736">
        <w:rPr>
          <w:lang w:eastAsia="en-ID"/>
        </w:rPr>
        <w:t xml:space="preserve">. Analisa ini menjadi fondasi dalam merancang sistem yang responsif terhadap kebutuhan guru TK Aisyiyah Bustanul Athfal </w:t>
      </w:r>
      <w:r w:rsidR="003A6DFC">
        <w:rPr>
          <w:lang w:eastAsia="en-ID"/>
        </w:rPr>
        <w:t xml:space="preserve">79 dan </w:t>
      </w:r>
      <w:r w:rsidRPr="00A40736">
        <w:rPr>
          <w:lang w:eastAsia="en-ID"/>
        </w:rPr>
        <w:t>80 sebagai pengguna utama.</w:t>
      </w:r>
    </w:p>
    <w:p w14:paraId="0166F42B" w14:textId="0D4A32CA" w:rsidR="004C69C6" w:rsidRDefault="005B4975" w:rsidP="004C69C6">
      <w:pPr>
        <w:spacing w:line="360" w:lineRule="auto"/>
        <w:ind w:firstLine="567"/>
        <w:rPr>
          <w:lang w:eastAsia="en-ID"/>
        </w:rPr>
      </w:pPr>
      <w:r w:rsidRPr="00A40736">
        <w:rPr>
          <w:lang w:eastAsia="en-ID"/>
        </w:rPr>
        <w:t xml:space="preserve">Kebutuhan utama dari sistem ini adalah mampu memfasilitasi proses penilaian anak yang sebelumnya dilakukan secara manual, menjadi digital dan terstandarisasi. Penulis perlu memahami kriteria apa saja yang dianggap penting oleh guru dalam menilai </w:t>
      </w:r>
      <w:r w:rsidR="00E8417B">
        <w:rPr>
          <w:lang w:val="en-US" w:eastAsia="en-ID"/>
        </w:rPr>
        <w:t>hasil</w:t>
      </w:r>
      <w:r w:rsidR="00650646">
        <w:rPr>
          <w:lang w:val="en-US" w:eastAsia="en-ID"/>
        </w:rPr>
        <w:t xml:space="preserve"> </w:t>
      </w:r>
      <w:r w:rsidR="00E8417B">
        <w:rPr>
          <w:lang w:val="en-US" w:eastAsia="en-ID"/>
        </w:rPr>
        <w:t xml:space="preserve">penilaian </w:t>
      </w:r>
      <w:r w:rsidRPr="00A40736">
        <w:rPr>
          <w:lang w:eastAsia="en-ID"/>
        </w:rPr>
        <w:t>anak, seperti aspek kognitif</w:t>
      </w:r>
      <w:r w:rsidR="003A6DFC">
        <w:rPr>
          <w:lang w:eastAsia="en-ID"/>
        </w:rPr>
        <w:t>, bahasa, motorik</w:t>
      </w:r>
      <w:r w:rsidRPr="00A40736">
        <w:rPr>
          <w:lang w:eastAsia="en-ID"/>
        </w:rPr>
        <w:t>, sosial-emosional,</w:t>
      </w:r>
      <w:r w:rsidR="003A6DFC">
        <w:rPr>
          <w:lang w:eastAsia="en-ID"/>
        </w:rPr>
        <w:t xml:space="preserve"> agama &amp; moral, </w:t>
      </w:r>
      <w:r w:rsidRPr="00A40736">
        <w:rPr>
          <w:lang w:eastAsia="en-ID"/>
        </w:rPr>
        <w:t xml:space="preserve">dan </w:t>
      </w:r>
      <w:r w:rsidR="003A6DFC">
        <w:rPr>
          <w:lang w:eastAsia="en-ID"/>
        </w:rPr>
        <w:t>kemandirian</w:t>
      </w:r>
      <w:r w:rsidRPr="00A40736">
        <w:rPr>
          <w:lang w:eastAsia="en-ID"/>
        </w:rPr>
        <w:t>. Pemahaman ini penting agar sistem dapat memberikan hasil yang akurat dan sesuai dengan ekspektasi pengguna.</w:t>
      </w:r>
    </w:p>
    <w:p w14:paraId="027E02E1" w14:textId="77777777" w:rsidR="00AC5E91" w:rsidRDefault="005B4975" w:rsidP="00AC5E91">
      <w:pPr>
        <w:spacing w:line="360" w:lineRule="auto"/>
        <w:ind w:firstLine="567"/>
      </w:pPr>
      <w:r w:rsidRPr="00A40736">
        <w:t xml:space="preserve">Selain itu, penulis juga harus memahami sejauh mana guru menginginkan sistem ini memberikan dukungan dalam bentuk perhitungan otomatis, perankingan anak, serta penyajian hasil yang informatif dan mudah </w:t>
      </w:r>
      <w:r w:rsidRPr="00A40736">
        <w:rPr>
          <w:lang w:eastAsia="en-ID"/>
        </w:rPr>
        <w:t>dipahami</w:t>
      </w:r>
      <w:r w:rsidRPr="00A40736">
        <w:t>. Sistem harus mampu memberikan rekomendasi yang objektif,</w:t>
      </w:r>
      <w:r>
        <w:t xml:space="preserve"> </w:t>
      </w:r>
      <w:r w:rsidRPr="00A40736">
        <w:t>efisien, dan dapat dipertanggung</w:t>
      </w:r>
      <w:r>
        <w:t xml:space="preserve"> </w:t>
      </w:r>
      <w:r w:rsidRPr="00A40736">
        <w:t>jawabkan.</w:t>
      </w:r>
    </w:p>
    <w:p w14:paraId="6832AEE0" w14:textId="4167A65C" w:rsidR="00AC5E91" w:rsidRDefault="005B4975" w:rsidP="00AC5E91">
      <w:pPr>
        <w:spacing w:line="360" w:lineRule="auto"/>
        <w:ind w:firstLine="567"/>
        <w:rPr>
          <w:lang w:eastAsia="en-ID"/>
        </w:rPr>
      </w:pPr>
      <w:r w:rsidRPr="00A40736">
        <w:rPr>
          <w:lang w:eastAsia="en-ID"/>
        </w:rPr>
        <w:t xml:space="preserve">Kemudahan penggunaan sistem menjadi prioritas utama. Penulis perlu mengidentifikasi tingkat literasi digital guru, serta tantangan teknis yang mungkin dihadapi dalam pengoperasian sistem. Analisa ini mencakup kenyamanan dalam navigasi antarmuka, kejelasan tampilan, serta alur penggunaan sistem mulai dari input data, proses perhitungan </w:t>
      </w:r>
      <w:r w:rsidR="006F5B3B">
        <w:rPr>
          <w:lang w:eastAsia="en-ID"/>
        </w:rPr>
        <w:t>AHP</w:t>
      </w:r>
      <w:r w:rsidRPr="00A40736">
        <w:rPr>
          <w:lang w:eastAsia="en-ID"/>
        </w:rPr>
        <w:t>, hingga penyampaian hasil akhir.</w:t>
      </w:r>
    </w:p>
    <w:p w14:paraId="23172177" w14:textId="7B6BC3FA" w:rsidR="009019F3" w:rsidRDefault="005B4975" w:rsidP="00AC5E91">
      <w:pPr>
        <w:spacing w:line="360" w:lineRule="auto"/>
        <w:ind w:firstLine="567"/>
        <w:rPr>
          <w:lang w:eastAsia="en-ID"/>
        </w:rPr>
      </w:pPr>
      <w:r w:rsidRPr="00A40736">
        <w:rPr>
          <w:lang w:eastAsia="en-ID"/>
        </w:rPr>
        <w:t xml:space="preserve">Akhirnya, sistem juga harus mampu menyimpan dan mengelola data hasil penilaian dengan baik, agar dapat digunakan untuk keperluan evaluasi di masa mendatang. Dengan memahami kebutuhan-kebutuhan tersebut, penulis dapat </w:t>
      </w:r>
      <w:r w:rsidRPr="00A40736">
        <w:rPr>
          <w:lang w:eastAsia="en-ID"/>
        </w:rPr>
        <w:lastRenderedPageBreak/>
        <w:t>memastikan sistem yang dikembangkan benar-benar bermanfaat dan sesuai dengan kondisi nyata di lapangan.</w:t>
      </w:r>
    </w:p>
    <w:p w14:paraId="495BE6CB" w14:textId="77777777" w:rsidR="00656A8F" w:rsidRPr="003D1935" w:rsidRDefault="00656A8F" w:rsidP="0027416D">
      <w:pPr>
        <w:spacing w:line="480" w:lineRule="auto"/>
      </w:pPr>
    </w:p>
    <w:p w14:paraId="65C8A2FB" w14:textId="77777777" w:rsidR="002E5503" w:rsidRPr="003D1935" w:rsidRDefault="002E5503">
      <w:pPr>
        <w:pStyle w:val="Heading3"/>
        <w:numPr>
          <w:ilvl w:val="2"/>
          <w:numId w:val="5"/>
        </w:numPr>
        <w:spacing w:line="480" w:lineRule="auto"/>
        <w:ind w:left="567" w:hanging="567"/>
      </w:pPr>
      <w:bookmarkStart w:id="327" w:name="_Toc177131233"/>
      <w:bookmarkStart w:id="328" w:name="_Toc211679477"/>
      <w:r w:rsidRPr="003D1935">
        <w:t>Analisa Sistem Berjalan</w:t>
      </w:r>
      <w:bookmarkEnd w:id="327"/>
      <w:bookmarkEnd w:id="328"/>
    </w:p>
    <w:p w14:paraId="21A2A5E0" w14:textId="0D2775C6" w:rsidR="00D72520" w:rsidRDefault="00637BB0" w:rsidP="00465785">
      <w:pPr>
        <w:spacing w:line="360" w:lineRule="auto"/>
        <w:ind w:firstLine="567"/>
      </w:pPr>
      <w:r w:rsidRPr="00637BB0">
        <w:t xml:space="preserve">Analisis sistem yang sedang berjalan merupakan proses penguraian dari suatu sistem dengan tujuan untuk mengidentifikasi dan mengevaluasi permasalahan yang terjadi pada sistem tersebut. Proses </w:t>
      </w:r>
      <w:r w:rsidR="0086310E">
        <w:rPr>
          <w:lang w:val="en-US"/>
        </w:rPr>
        <w:t xml:space="preserve">hasil </w:t>
      </w:r>
      <w:r w:rsidRPr="00637BB0">
        <w:t xml:space="preserve">penilaian anak pada TK Aisyiyah Bustanul Athfal </w:t>
      </w:r>
      <w:r w:rsidR="00AF1290">
        <w:t xml:space="preserve">79 dan </w:t>
      </w:r>
      <w:r w:rsidRPr="00637BB0">
        <w:t xml:space="preserve">80 saat ini masih dilakukan secara manual dan belum menggunakan sistem berbasis digital. </w:t>
      </w:r>
    </w:p>
    <w:p w14:paraId="7287279F" w14:textId="328D6447" w:rsidR="00D72520" w:rsidRDefault="00637BB0" w:rsidP="00465785">
      <w:pPr>
        <w:spacing w:line="360" w:lineRule="auto"/>
        <w:ind w:firstLine="567"/>
      </w:pPr>
      <w:r w:rsidRPr="00637BB0">
        <w:t>Tahapan yang berlangsung dimulai dari guru melakukan observasi terhadap setiap anak berdasarkan aspek perkembangan yang meliputi kognitif, bahasa, motorik, sosial-emosional,</w:t>
      </w:r>
      <w:r w:rsidR="00AF011F">
        <w:t xml:space="preserve"> agama &amp; moral</w:t>
      </w:r>
      <w:r w:rsidRPr="00637BB0">
        <w:t xml:space="preserve"> dan kemandirian. Observasi ini biasanya dilakukan secara berkelanjutan menggunakan lembar kerja atau catatan guru. Setelah itu, hasil observasi diolah secara manual oleh guru untuk dijadikan dasar pertimbangan dalam memberikan rekomendasi mengenai </w:t>
      </w:r>
      <w:r w:rsidR="003E319B">
        <w:rPr>
          <w:lang w:val="en-US"/>
        </w:rPr>
        <w:t>hasil penilaian</w:t>
      </w:r>
      <w:r w:rsidRPr="00637BB0">
        <w:t xml:space="preserve"> anak. Selanjutnya, guru bersama pihak sekolah melakukan diskusi informal untuk memutuskan </w:t>
      </w:r>
      <w:r w:rsidR="003A7556">
        <w:rPr>
          <w:lang w:val="en-US"/>
        </w:rPr>
        <w:t>hasil penilaian</w:t>
      </w:r>
      <w:r w:rsidRPr="00637BB0">
        <w:t xml:space="preserve"> anak berdasarkan data yang telah ada. </w:t>
      </w:r>
    </w:p>
    <w:p w14:paraId="39043B8D" w14:textId="77777777" w:rsidR="00D72520" w:rsidRDefault="00637BB0" w:rsidP="00465785">
      <w:pPr>
        <w:spacing w:line="360" w:lineRule="auto"/>
        <w:ind w:firstLine="567"/>
      </w:pPr>
      <w:r w:rsidRPr="00637BB0">
        <w:t xml:space="preserve">Proses penilaian yang masih bersifat manual ini cenderung subjektif dan tidak terstandarisasi sehingga dapat menimbulkan ketidaktepatan dalam pengambilan keputusan. Keterbatasan lain yang muncul adalah belum adanya alat bantu atau sistem penunjang keputusan yang dapat menghitung dan menganalisis data observasi anak secara terukur dan objektif. Kondisi ini menyebabkan proses evaluasi menjadi kurang efisien serta berpotensi menimbulkan bias, terutama ketika jumlah anak yang dinilai cukup banyak. </w:t>
      </w:r>
    </w:p>
    <w:p w14:paraId="37C847A4" w14:textId="17E4B565" w:rsidR="00637BB0" w:rsidRDefault="00637BB0" w:rsidP="00465785">
      <w:pPr>
        <w:spacing w:line="360" w:lineRule="auto"/>
        <w:ind w:firstLine="567"/>
      </w:pPr>
      <w:r w:rsidRPr="00637BB0">
        <w:t xml:space="preserve">Oleh karena itu, diperlukan suatu sistem berbasis </w:t>
      </w:r>
      <w:r w:rsidRPr="00D72520">
        <w:rPr>
          <w:i/>
          <w:iCs/>
        </w:rPr>
        <w:t>web</w:t>
      </w:r>
      <w:r w:rsidRPr="00637BB0">
        <w:t xml:space="preserve"> yang dapat membantu guru dalam menilai </w:t>
      </w:r>
      <w:r w:rsidR="00BD27BE">
        <w:rPr>
          <w:lang w:val="en-US"/>
        </w:rPr>
        <w:t xml:space="preserve">hasil </w:t>
      </w:r>
      <w:r w:rsidRPr="00637BB0">
        <w:t xml:space="preserve">anak dengan pendekatan yang lebih sistematis dan terstruktur. Metode </w:t>
      </w:r>
      <w:r w:rsidRPr="00E03F18">
        <w:rPr>
          <w:i/>
          <w:iCs/>
        </w:rPr>
        <w:t>Analytical Hierarchy Process</w:t>
      </w:r>
      <w:r w:rsidRPr="00637BB0">
        <w:t xml:space="preserve"> (AHP) dipilih karena memungkinkan setiap aspek penilaian diberi bobot sesuai dengan tingkat kepentingannya sehingga hasil akhir lebih akurat dan dapat dipertanggungjawabkan.</w:t>
      </w:r>
    </w:p>
    <w:p w14:paraId="2EAD2040" w14:textId="5CD04D76" w:rsidR="002B38EB" w:rsidRPr="003D1935" w:rsidRDefault="00637BB0" w:rsidP="00465785">
      <w:pPr>
        <w:spacing w:line="360" w:lineRule="auto"/>
        <w:ind w:firstLine="567"/>
      </w:pPr>
      <w:r w:rsidRPr="00637BB0">
        <w:t xml:space="preserve">Berikut adalah </w:t>
      </w:r>
      <w:r w:rsidRPr="002D03BA">
        <w:rPr>
          <w:i/>
          <w:iCs/>
        </w:rPr>
        <w:t>Activity</w:t>
      </w:r>
      <w:r w:rsidRPr="00637BB0">
        <w:t xml:space="preserve"> Diagram Sistem Berjalan yang digambarkan pada Gambar 3.1:</w:t>
      </w:r>
    </w:p>
    <w:p w14:paraId="46560148" w14:textId="7306C62D" w:rsidR="000849D4" w:rsidRPr="003D1935" w:rsidRDefault="00DA3894" w:rsidP="002F35BE">
      <w:pPr>
        <w:keepNext/>
        <w:spacing w:line="360" w:lineRule="auto"/>
        <w:jc w:val="center"/>
      </w:pPr>
      <w:r>
        <w:rPr>
          <w:noProof/>
        </w:rPr>
        <w:lastRenderedPageBreak/>
        <w:drawing>
          <wp:inline distT="0" distB="0" distL="0" distR="0" wp14:anchorId="5ACAC332" wp14:editId="6655E890">
            <wp:extent cx="3240000" cy="39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40000" cy="3985200"/>
                    </a:xfrm>
                    <a:prstGeom prst="rect">
                      <a:avLst/>
                    </a:prstGeom>
                    <a:noFill/>
                    <a:ln>
                      <a:noFill/>
                    </a:ln>
                  </pic:spPr>
                </pic:pic>
              </a:graphicData>
            </a:graphic>
          </wp:inline>
        </w:drawing>
      </w:r>
    </w:p>
    <w:p w14:paraId="623F6900" w14:textId="31B8D5DF" w:rsidR="00D93D54" w:rsidRDefault="000849D4" w:rsidP="009B29FA">
      <w:pPr>
        <w:pStyle w:val="Caption"/>
        <w:spacing w:after="0" w:line="360" w:lineRule="auto"/>
        <w:jc w:val="center"/>
        <w:rPr>
          <w:i w:val="0"/>
          <w:iCs w:val="0"/>
          <w:noProof w:val="0"/>
          <w:color w:val="000000" w:themeColor="text1"/>
          <w:sz w:val="24"/>
          <w:szCs w:val="24"/>
        </w:rPr>
      </w:pPr>
      <w:bookmarkStart w:id="329" w:name="_Toc170379551"/>
      <w:bookmarkStart w:id="330" w:name="_Toc171232953"/>
      <w:bookmarkStart w:id="331" w:name="_Toc174217776"/>
      <w:bookmarkStart w:id="332" w:name="_Toc174363079"/>
      <w:bookmarkStart w:id="333" w:name="_Toc174932772"/>
      <w:bookmarkStart w:id="334" w:name="_Toc211679538"/>
      <w:r w:rsidRPr="00656A8F">
        <w:rPr>
          <w:i w:val="0"/>
          <w:iCs w:val="0"/>
          <w:noProof w:val="0"/>
          <w:color w:val="000000" w:themeColor="text1"/>
          <w:sz w:val="24"/>
          <w:szCs w:val="24"/>
        </w:rPr>
        <w:t xml:space="preserve">Gambar 3. </w:t>
      </w:r>
      <w:r w:rsidRPr="00656A8F">
        <w:rPr>
          <w:i w:val="0"/>
          <w:iCs w:val="0"/>
          <w:noProof w:val="0"/>
          <w:color w:val="000000" w:themeColor="text1"/>
          <w:sz w:val="24"/>
          <w:szCs w:val="24"/>
        </w:rPr>
        <w:fldChar w:fldCharType="begin"/>
      </w:r>
      <w:r w:rsidRPr="00656A8F">
        <w:rPr>
          <w:i w:val="0"/>
          <w:iCs w:val="0"/>
          <w:noProof w:val="0"/>
          <w:color w:val="000000" w:themeColor="text1"/>
          <w:sz w:val="24"/>
          <w:szCs w:val="24"/>
        </w:rPr>
        <w:instrText xml:space="preserve"> SEQ Gambar_3. \* ARABIC </w:instrText>
      </w:r>
      <w:r w:rsidRPr="00656A8F">
        <w:rPr>
          <w:i w:val="0"/>
          <w:iCs w:val="0"/>
          <w:noProof w:val="0"/>
          <w:color w:val="000000" w:themeColor="text1"/>
          <w:sz w:val="24"/>
          <w:szCs w:val="24"/>
        </w:rPr>
        <w:fldChar w:fldCharType="separate"/>
      </w:r>
      <w:r w:rsidR="00A34872">
        <w:rPr>
          <w:i w:val="0"/>
          <w:iCs w:val="0"/>
          <w:color w:val="000000" w:themeColor="text1"/>
          <w:sz w:val="24"/>
          <w:szCs w:val="24"/>
        </w:rPr>
        <w:t>1</w:t>
      </w:r>
      <w:r w:rsidRPr="00656A8F">
        <w:rPr>
          <w:i w:val="0"/>
          <w:iCs w:val="0"/>
          <w:noProof w:val="0"/>
          <w:color w:val="000000" w:themeColor="text1"/>
          <w:sz w:val="24"/>
          <w:szCs w:val="24"/>
        </w:rPr>
        <w:fldChar w:fldCharType="end"/>
      </w:r>
      <w:r w:rsidRPr="00656A8F">
        <w:rPr>
          <w:i w:val="0"/>
          <w:iCs w:val="0"/>
          <w:noProof w:val="0"/>
          <w:color w:val="000000" w:themeColor="text1"/>
          <w:sz w:val="24"/>
          <w:szCs w:val="24"/>
        </w:rPr>
        <w:t xml:space="preserve"> </w:t>
      </w:r>
      <w:r w:rsidR="00445654" w:rsidRPr="00656A8F">
        <w:rPr>
          <w:noProof w:val="0"/>
          <w:color w:val="000000" w:themeColor="text1"/>
          <w:sz w:val="24"/>
          <w:szCs w:val="24"/>
        </w:rPr>
        <w:t xml:space="preserve">Activity </w:t>
      </w:r>
      <w:r w:rsidR="00445654" w:rsidRPr="00656A8F">
        <w:rPr>
          <w:i w:val="0"/>
          <w:iCs w:val="0"/>
          <w:noProof w:val="0"/>
          <w:color w:val="000000" w:themeColor="text1"/>
          <w:sz w:val="24"/>
          <w:szCs w:val="24"/>
        </w:rPr>
        <w:t>Diagram Sistem Berjalan</w:t>
      </w:r>
      <w:bookmarkEnd w:id="329"/>
      <w:bookmarkEnd w:id="330"/>
      <w:bookmarkEnd w:id="331"/>
      <w:bookmarkEnd w:id="332"/>
      <w:bookmarkEnd w:id="333"/>
      <w:bookmarkEnd w:id="334"/>
    </w:p>
    <w:p w14:paraId="1CAB329A" w14:textId="77777777" w:rsidR="008B6391" w:rsidRPr="008B6391" w:rsidRDefault="008B6391" w:rsidP="009B29FA">
      <w:pPr>
        <w:spacing w:line="360" w:lineRule="auto"/>
      </w:pPr>
    </w:p>
    <w:p w14:paraId="36A0955C" w14:textId="26B929DF" w:rsidR="00FF029F" w:rsidRPr="00FF029F" w:rsidRDefault="00FF029F" w:rsidP="009B29FA">
      <w:pPr>
        <w:spacing w:line="360" w:lineRule="auto"/>
        <w:ind w:firstLine="567"/>
      </w:pPr>
      <w:r w:rsidRPr="00FF029F">
        <w:t xml:space="preserve">Alur pada Gambar 3.1 menunjukkan bahwa proses penilaian </w:t>
      </w:r>
      <w:r w:rsidR="00811236">
        <w:rPr>
          <w:lang w:val="en-US"/>
        </w:rPr>
        <w:t xml:space="preserve">hasil nilai </w:t>
      </w:r>
      <w:r w:rsidRPr="00FF029F">
        <w:t xml:space="preserve">anak di TK Aisyiyah Bustanul Athfal </w:t>
      </w:r>
      <w:r w:rsidR="005C771C">
        <w:t xml:space="preserve">79 dan </w:t>
      </w:r>
      <w:r w:rsidRPr="00FF029F">
        <w:t xml:space="preserve">80 masih dilakukan secara manual, dimulai dari guru yang melakukan observasi perkembangan anak, mencatat hasilnya pada lembar penilaian, lalu mengolah data secara manual untuk dijadikan pertimbangan. Setelah itu, guru berdiskusi dengan pihak sekolah untuk menentukan keputusan </w:t>
      </w:r>
      <w:r w:rsidR="00FB27B1">
        <w:rPr>
          <w:lang w:val="en-US"/>
        </w:rPr>
        <w:t xml:space="preserve">hasil </w:t>
      </w:r>
      <w:r w:rsidR="00CB319C">
        <w:rPr>
          <w:lang w:val="en-US"/>
        </w:rPr>
        <w:t>penilaian</w:t>
      </w:r>
      <w:r w:rsidRPr="00FF029F">
        <w:t xml:space="preserve"> anak yang pada akhirnya disampaikan kepada orang tua. Proses ini masih bersifat subjektif, tidak terstandarisasi, serta berpotensi menimbulkan ketidaktepatan dalam pengambilan keputusan.</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5"/>
        </w:numPr>
        <w:spacing w:line="480" w:lineRule="auto"/>
        <w:ind w:left="567" w:hanging="567"/>
      </w:pPr>
      <w:bookmarkStart w:id="335" w:name="_Toc177131234"/>
      <w:bookmarkStart w:id="336" w:name="_Toc211679478"/>
      <w:r w:rsidRPr="003D1935">
        <w:t>Analisa Sistem Usulan</w:t>
      </w:r>
      <w:bookmarkEnd w:id="335"/>
      <w:bookmarkEnd w:id="336"/>
    </w:p>
    <w:p w14:paraId="4B700332" w14:textId="771D6AFC" w:rsidR="00F80C45" w:rsidRPr="003D1935" w:rsidRDefault="0081173B" w:rsidP="00F80C45">
      <w:pPr>
        <w:spacing w:line="360" w:lineRule="auto"/>
        <w:ind w:firstLine="567"/>
      </w:pPr>
      <w:r w:rsidRPr="0081173B">
        <w:t xml:space="preserve">Analisa sistem usulan merupakan rancangan untuk mengatasi kelemahan sistem manual dengan menghadirkan aplikasi berbasis </w:t>
      </w:r>
      <w:r w:rsidRPr="0081173B">
        <w:rPr>
          <w:i/>
          <w:iCs/>
        </w:rPr>
        <w:t>web</w:t>
      </w:r>
      <w:r w:rsidRPr="0081173B">
        <w:t xml:space="preserve"> yang mengimplementasikan metode </w:t>
      </w:r>
      <w:r w:rsidRPr="002A43E9">
        <w:rPr>
          <w:i/>
          <w:iCs/>
        </w:rPr>
        <w:t>Analytical Hierarchy Process</w:t>
      </w:r>
      <w:r w:rsidRPr="0081173B">
        <w:t xml:space="preserve"> (AHP) dalam penilaian </w:t>
      </w:r>
      <w:r w:rsidR="003F555C">
        <w:rPr>
          <w:lang w:val="en-US"/>
        </w:rPr>
        <w:t xml:space="preserve">hasil nilai </w:t>
      </w:r>
      <w:r w:rsidRPr="0081173B">
        <w:t xml:space="preserve">anak di TK Aisyiyah Bustanul Athfal </w:t>
      </w:r>
      <w:r w:rsidR="005427A8">
        <w:t xml:space="preserve">79 dan </w:t>
      </w:r>
      <w:r w:rsidRPr="0081173B">
        <w:t xml:space="preserve">80. Sistem ini </w:t>
      </w:r>
      <w:r w:rsidRPr="0081173B">
        <w:lastRenderedPageBreak/>
        <w:t xml:space="preserve">memungkinkan guru melakukan login sebagai </w:t>
      </w:r>
      <w:r w:rsidRPr="005427A8">
        <w:rPr>
          <w:i/>
          <w:iCs/>
        </w:rPr>
        <w:t>admin</w:t>
      </w:r>
      <w:r w:rsidRPr="0081173B">
        <w:t>, memasukkan data kriteria penilaian dan data siswa, kemudian sistem secara otomatis menghitung bobot kriteria melalui matriks perbandingan berpasangan, menentukan prioritas, menguji konsistensi, serta menghasilkan skor akhir tiap siswa. Hasil penilaian berupa nilai peringkat ditampilkan secara informatif, dapat dicetak maupun diunduh, sehingga proses penilaian lebih objektif, terstandarisasi, efisien, serta terdokumentasi dengan baik</w:t>
      </w:r>
      <w:r w:rsidR="007B74BA" w:rsidRPr="007B74BA">
        <w:t>.</w:t>
      </w:r>
      <w:r w:rsidR="00F80C45">
        <w:t xml:space="preserve"> </w:t>
      </w:r>
      <w:r w:rsidR="00F80C45" w:rsidRPr="00F80C45">
        <w:t>Gambaran alur proses pada sistem usulan tersebut dapat dilihat pada Gambar 3.2 Activity Diagram Sistem Usulan.</w:t>
      </w:r>
    </w:p>
    <w:p w14:paraId="0282968C" w14:textId="116921F6" w:rsidR="00164E10" w:rsidRPr="003D1935" w:rsidRDefault="005A06F3" w:rsidP="002F35BE">
      <w:pPr>
        <w:keepNext/>
        <w:spacing w:line="360" w:lineRule="auto"/>
        <w:jc w:val="center"/>
      </w:pPr>
      <w:r>
        <w:rPr>
          <w:noProof/>
        </w:rPr>
        <w:drawing>
          <wp:inline distT="0" distB="0" distL="0" distR="0" wp14:anchorId="3B95462C" wp14:editId="4326BC82">
            <wp:extent cx="3240000" cy="59239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240000" cy="5923910"/>
                    </a:xfrm>
                    <a:prstGeom prst="rect">
                      <a:avLst/>
                    </a:prstGeom>
                    <a:noFill/>
                    <a:ln>
                      <a:noFill/>
                    </a:ln>
                  </pic:spPr>
                </pic:pic>
              </a:graphicData>
            </a:graphic>
          </wp:inline>
        </w:drawing>
      </w:r>
    </w:p>
    <w:p w14:paraId="47463354" w14:textId="76C3473C" w:rsidR="006E2E59" w:rsidRPr="005F6006" w:rsidRDefault="00164E10" w:rsidP="000B411C">
      <w:pPr>
        <w:pStyle w:val="Caption"/>
        <w:spacing w:after="0" w:line="360" w:lineRule="auto"/>
        <w:jc w:val="center"/>
        <w:rPr>
          <w:i w:val="0"/>
          <w:iCs w:val="0"/>
          <w:noProof w:val="0"/>
          <w:color w:val="000000" w:themeColor="text1"/>
          <w:sz w:val="24"/>
          <w:szCs w:val="24"/>
        </w:rPr>
      </w:pPr>
      <w:bookmarkStart w:id="337" w:name="_Toc170379552"/>
      <w:bookmarkStart w:id="338" w:name="_Toc171232954"/>
      <w:bookmarkStart w:id="339" w:name="_Toc174217777"/>
      <w:bookmarkStart w:id="340" w:name="_Toc174363080"/>
      <w:bookmarkStart w:id="341" w:name="_Toc174932773"/>
      <w:bookmarkStart w:id="342" w:name="_Toc211679539"/>
      <w:r w:rsidRPr="005F6006">
        <w:rPr>
          <w:i w:val="0"/>
          <w:iCs w:val="0"/>
          <w:noProof w:val="0"/>
          <w:color w:val="000000" w:themeColor="text1"/>
          <w:sz w:val="24"/>
          <w:szCs w:val="24"/>
        </w:rPr>
        <w:t xml:space="preserve">Gambar 3. </w:t>
      </w:r>
      <w:r w:rsidRPr="005F6006">
        <w:rPr>
          <w:i w:val="0"/>
          <w:iCs w:val="0"/>
          <w:noProof w:val="0"/>
          <w:color w:val="000000" w:themeColor="text1"/>
          <w:sz w:val="24"/>
          <w:szCs w:val="24"/>
        </w:rPr>
        <w:fldChar w:fldCharType="begin"/>
      </w:r>
      <w:r w:rsidRPr="005F6006">
        <w:rPr>
          <w:i w:val="0"/>
          <w:iCs w:val="0"/>
          <w:noProof w:val="0"/>
          <w:color w:val="000000" w:themeColor="text1"/>
          <w:sz w:val="24"/>
          <w:szCs w:val="24"/>
        </w:rPr>
        <w:instrText xml:space="preserve"> SEQ Gambar_3. \* ARABIC </w:instrText>
      </w:r>
      <w:r w:rsidRPr="005F6006">
        <w:rPr>
          <w:i w:val="0"/>
          <w:iCs w:val="0"/>
          <w:noProof w:val="0"/>
          <w:color w:val="000000" w:themeColor="text1"/>
          <w:sz w:val="24"/>
          <w:szCs w:val="24"/>
        </w:rPr>
        <w:fldChar w:fldCharType="separate"/>
      </w:r>
      <w:r w:rsidR="00A34872">
        <w:rPr>
          <w:i w:val="0"/>
          <w:iCs w:val="0"/>
          <w:color w:val="000000" w:themeColor="text1"/>
          <w:sz w:val="24"/>
          <w:szCs w:val="24"/>
        </w:rPr>
        <w:t>2</w:t>
      </w:r>
      <w:r w:rsidRPr="005F6006">
        <w:rPr>
          <w:i w:val="0"/>
          <w:iCs w:val="0"/>
          <w:noProof w:val="0"/>
          <w:color w:val="000000" w:themeColor="text1"/>
          <w:sz w:val="24"/>
          <w:szCs w:val="24"/>
        </w:rPr>
        <w:fldChar w:fldCharType="end"/>
      </w:r>
      <w:r w:rsidRPr="005F6006">
        <w:rPr>
          <w:i w:val="0"/>
          <w:iCs w:val="0"/>
          <w:noProof w:val="0"/>
          <w:color w:val="000000" w:themeColor="text1"/>
          <w:sz w:val="24"/>
          <w:szCs w:val="24"/>
        </w:rPr>
        <w:t xml:space="preserve"> </w:t>
      </w:r>
      <w:r w:rsidR="005A06F3" w:rsidRPr="005F6006">
        <w:rPr>
          <w:noProof w:val="0"/>
          <w:color w:val="000000" w:themeColor="text1"/>
          <w:sz w:val="24"/>
          <w:szCs w:val="24"/>
        </w:rPr>
        <w:t xml:space="preserve">Activity </w:t>
      </w:r>
      <w:r w:rsidR="005A06F3" w:rsidRPr="005F6006">
        <w:rPr>
          <w:i w:val="0"/>
          <w:iCs w:val="0"/>
          <w:noProof w:val="0"/>
          <w:color w:val="000000" w:themeColor="text1"/>
          <w:sz w:val="24"/>
          <w:szCs w:val="24"/>
        </w:rPr>
        <w:t>Diagram Sistem Usulan</w:t>
      </w:r>
      <w:bookmarkEnd w:id="337"/>
      <w:bookmarkEnd w:id="338"/>
      <w:bookmarkEnd w:id="339"/>
      <w:bookmarkEnd w:id="340"/>
      <w:bookmarkEnd w:id="341"/>
      <w:bookmarkEnd w:id="342"/>
    </w:p>
    <w:p w14:paraId="798ABD83" w14:textId="1C5118FD" w:rsidR="00413748" w:rsidRDefault="000B411C" w:rsidP="000B411C">
      <w:pPr>
        <w:spacing w:line="360" w:lineRule="auto"/>
        <w:ind w:firstLine="567"/>
      </w:pPr>
      <w:r>
        <w:rPr>
          <w:lang w:val="en-US"/>
        </w:rPr>
        <w:lastRenderedPageBreak/>
        <w:t>Pada g</w:t>
      </w:r>
      <w:r w:rsidR="00413748">
        <w:t xml:space="preserve">ambar </w:t>
      </w:r>
      <w:r>
        <w:rPr>
          <w:lang w:val="en-US"/>
        </w:rPr>
        <w:t xml:space="preserve">3.2 </w:t>
      </w:r>
      <w:r w:rsidR="00413748">
        <w:t xml:space="preserve">menunjukkan </w:t>
      </w:r>
      <w:r w:rsidR="00413748" w:rsidRPr="000B411C">
        <w:rPr>
          <w:rStyle w:val="Strong"/>
          <w:b w:val="0"/>
          <w:bCs w:val="0"/>
          <w:i/>
          <w:iCs/>
        </w:rPr>
        <w:t>activity</w:t>
      </w:r>
      <w:r w:rsidR="00413748" w:rsidRPr="000B411C">
        <w:rPr>
          <w:rStyle w:val="Strong"/>
          <w:b w:val="0"/>
          <w:bCs w:val="0"/>
        </w:rPr>
        <w:t xml:space="preserve"> diagram</w:t>
      </w:r>
      <w:r w:rsidR="00413748">
        <w:t xml:space="preserve"> proses penilaian kesiapan siswa dengan metode AHP. </w:t>
      </w:r>
      <w:r w:rsidR="00413748" w:rsidRPr="00DC1444">
        <w:rPr>
          <w:i/>
          <w:iCs/>
        </w:rPr>
        <w:t>Admin</w:t>
      </w:r>
      <w:r w:rsidR="00413748">
        <w:t xml:space="preserve"> </w:t>
      </w:r>
      <w:r w:rsidR="00413748" w:rsidRPr="00DC1444">
        <w:rPr>
          <w:i/>
          <w:iCs/>
        </w:rPr>
        <w:t>login</w:t>
      </w:r>
      <w:r w:rsidR="00413748">
        <w:t xml:space="preserve"> ke aplikasi, lalu menginput data kriteria dan data siswa. Sistem menyimpan data ke </w:t>
      </w:r>
      <w:r w:rsidR="00413748" w:rsidRPr="009A74FE">
        <w:rPr>
          <w:i/>
          <w:iCs/>
        </w:rPr>
        <w:t>database</w:t>
      </w:r>
      <w:r w:rsidR="00413748">
        <w:t xml:space="preserve">, menghitung bobot prioritas kriteria melalui matriks perbandingan berpasangan, memeriksa konsistensi (CI dan CR), serta menghasilkan skor akhir tiap siswa. </w:t>
      </w:r>
      <w:r w:rsidR="00413748" w:rsidRPr="002F61C5">
        <w:rPr>
          <w:i/>
          <w:iCs/>
        </w:rPr>
        <w:t>Admin</w:t>
      </w:r>
      <w:r w:rsidR="00413748">
        <w:t xml:space="preserve"> kemudian dapat melihat hasil penilaian dan mencetak laporan sebagai </w:t>
      </w:r>
      <w:r w:rsidR="00413748" w:rsidRPr="00C31F58">
        <w:rPr>
          <w:i/>
          <w:iCs/>
        </w:rPr>
        <w:t>output</w:t>
      </w:r>
      <w:r w:rsidR="00413748">
        <w:t xml:space="preserve"> akhir.</w:t>
      </w:r>
    </w:p>
    <w:p w14:paraId="5D78630B" w14:textId="77777777" w:rsidR="000B411C" w:rsidRPr="00413748" w:rsidRDefault="000B411C" w:rsidP="000B411C">
      <w:pPr>
        <w:spacing w:line="480" w:lineRule="auto"/>
      </w:pPr>
    </w:p>
    <w:p w14:paraId="52B878C6" w14:textId="0B4987E5" w:rsidR="00A30A72" w:rsidRPr="003D1935" w:rsidRDefault="00B44465">
      <w:pPr>
        <w:pStyle w:val="Heading2"/>
        <w:numPr>
          <w:ilvl w:val="1"/>
          <w:numId w:val="5"/>
        </w:numPr>
        <w:spacing w:line="480" w:lineRule="auto"/>
        <w:ind w:left="567" w:hanging="567"/>
      </w:pPr>
      <w:bookmarkStart w:id="343" w:name="_Toc211679479"/>
      <w:r w:rsidRPr="00B44465">
        <w:t>Perancangan Basis Data</w:t>
      </w:r>
      <w:bookmarkEnd w:id="343"/>
    </w:p>
    <w:p w14:paraId="0BF813FB" w14:textId="1CC88BD3" w:rsidR="005366EC" w:rsidRDefault="00707E33" w:rsidP="002F35BE">
      <w:pPr>
        <w:spacing w:line="360" w:lineRule="auto"/>
        <w:ind w:firstLine="567"/>
      </w:pPr>
      <w:r w:rsidRPr="00707E33">
        <w:t xml:space="preserve">Perancangan basis data dilakukan untuk mempermudah penyimpanan, pengelolaan, serta pengambilan data dalam sistem pendukung keputusan berbasis </w:t>
      </w:r>
      <w:r w:rsidRPr="00055A44">
        <w:rPr>
          <w:i/>
          <w:iCs/>
        </w:rPr>
        <w:t>web</w:t>
      </w:r>
      <w:r w:rsidRPr="00707E33">
        <w:t xml:space="preserve"> dengan metode </w:t>
      </w:r>
      <w:r w:rsidRPr="00055A44">
        <w:rPr>
          <w:i/>
          <w:iCs/>
        </w:rPr>
        <w:t>Analytical Hierarchy Process</w:t>
      </w:r>
      <w:r w:rsidRPr="00707E33">
        <w:t xml:space="preserve"> (AHP). Basis data dirancang agar mampu menampung data kriteria, data siswa, hasil penilaian, serta data pengguna sistem secara terstruktur dan efisien</w:t>
      </w:r>
      <w:r w:rsidR="00C6796B">
        <w:t>.</w:t>
      </w:r>
    </w:p>
    <w:p w14:paraId="130644C0" w14:textId="6E9D6BD5" w:rsidR="00B37D6E" w:rsidRPr="00C6796B" w:rsidRDefault="00B37D6E" w:rsidP="002B7527">
      <w:pPr>
        <w:spacing w:line="480" w:lineRule="auto"/>
      </w:pPr>
    </w:p>
    <w:p w14:paraId="27B94F97" w14:textId="77777777" w:rsidR="0036786C" w:rsidRPr="0036786C" w:rsidRDefault="0036786C"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344" w:name="_Toc166177710"/>
      <w:bookmarkStart w:id="345" w:name="_Toc166666902"/>
      <w:bookmarkStart w:id="346" w:name="_Toc169265225"/>
      <w:bookmarkStart w:id="347" w:name="_Toc170379424"/>
      <w:bookmarkStart w:id="348" w:name="_Toc170379681"/>
      <w:bookmarkStart w:id="349" w:name="_Toc170380028"/>
      <w:bookmarkStart w:id="350" w:name="_Toc171232895"/>
      <w:bookmarkStart w:id="351" w:name="_Toc172900097"/>
      <w:bookmarkStart w:id="352" w:name="_Toc174362718"/>
      <w:bookmarkStart w:id="353" w:name="_Toc174362951"/>
      <w:bookmarkStart w:id="354" w:name="_Toc174932722"/>
      <w:bookmarkStart w:id="355" w:name="_Toc174933615"/>
      <w:bookmarkStart w:id="356" w:name="_Toc174933740"/>
      <w:bookmarkStart w:id="357" w:name="_Toc174933865"/>
      <w:bookmarkStart w:id="358" w:name="_Toc174933991"/>
      <w:bookmarkStart w:id="359" w:name="_Toc174934117"/>
      <w:bookmarkStart w:id="360" w:name="_Toc177131237"/>
      <w:bookmarkStart w:id="361" w:name="_Toc207663083"/>
      <w:bookmarkStart w:id="362" w:name="_Toc209354014"/>
      <w:bookmarkStart w:id="363" w:name="_Toc209354091"/>
      <w:bookmarkStart w:id="364" w:name="_Toc210913958"/>
      <w:bookmarkStart w:id="365" w:name="_Toc177131240"/>
      <w:bookmarkStart w:id="366" w:name="_Toc211679480"/>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6"/>
    </w:p>
    <w:p w14:paraId="2BA29B38"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67" w:name="_Toc209354015"/>
      <w:bookmarkStart w:id="368" w:name="_Toc209354092"/>
      <w:bookmarkStart w:id="369" w:name="_Toc210913959"/>
      <w:bookmarkStart w:id="370" w:name="_Toc211679481"/>
      <w:bookmarkEnd w:id="367"/>
      <w:bookmarkEnd w:id="368"/>
      <w:bookmarkEnd w:id="369"/>
      <w:bookmarkEnd w:id="370"/>
    </w:p>
    <w:p w14:paraId="0890C9FF"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71" w:name="_Toc209354016"/>
      <w:bookmarkStart w:id="372" w:name="_Toc209354093"/>
      <w:bookmarkStart w:id="373" w:name="_Toc210913960"/>
      <w:bookmarkStart w:id="374" w:name="_Toc211679482"/>
      <w:bookmarkEnd w:id="371"/>
      <w:bookmarkEnd w:id="372"/>
      <w:bookmarkEnd w:id="373"/>
      <w:bookmarkEnd w:id="374"/>
    </w:p>
    <w:p w14:paraId="4723473F" w14:textId="5F617CC1" w:rsidR="005366EC" w:rsidRPr="003D1935" w:rsidRDefault="0036786C" w:rsidP="0036786C">
      <w:pPr>
        <w:pStyle w:val="Heading3"/>
        <w:numPr>
          <w:ilvl w:val="2"/>
          <w:numId w:val="3"/>
        </w:numPr>
        <w:spacing w:line="480" w:lineRule="auto"/>
        <w:ind w:left="567" w:hanging="567"/>
      </w:pPr>
      <w:bookmarkStart w:id="375" w:name="_Toc211679483"/>
      <w:bookmarkEnd w:id="365"/>
      <w:r w:rsidRPr="0036786C">
        <w:rPr>
          <w:i/>
          <w:iCs/>
        </w:rPr>
        <w:t xml:space="preserve">Entity Relationship </w:t>
      </w:r>
      <w:r w:rsidRPr="00364B73">
        <w:t>Diagram</w:t>
      </w:r>
      <w:r w:rsidRPr="0036786C">
        <w:t xml:space="preserve"> (ERD)</w:t>
      </w:r>
      <w:bookmarkEnd w:id="375"/>
    </w:p>
    <w:p w14:paraId="00EB74F8" w14:textId="152F1FD5" w:rsidR="00D64365" w:rsidRDefault="00855666" w:rsidP="00855666">
      <w:pPr>
        <w:spacing w:line="360" w:lineRule="auto"/>
        <w:ind w:firstLine="567"/>
      </w:pPr>
      <w:r w:rsidRPr="00CF125A">
        <w:rPr>
          <w:i/>
          <w:iCs/>
        </w:rPr>
        <w:t xml:space="preserve">Entity Relationship </w:t>
      </w:r>
      <w:r w:rsidRPr="009833F3">
        <w:t>Diagram</w:t>
      </w:r>
      <w:r w:rsidRPr="00855666">
        <w:t xml:space="preserve"> (ERD) menggambarkan hubungan antar entitas yang terdapat dalam sistem. Entitas utama pada sistem ini antara lain: </w:t>
      </w:r>
      <w:r w:rsidR="001D60B9" w:rsidRPr="00855666">
        <w:t>siswa, kriteria, nilai penilaian, hasil penilaian, dan pengguna</w:t>
      </w:r>
      <w:r w:rsidRPr="00855666">
        <w:t>. ERD memodelkan relasi antar entitas tersebut untuk memastikan keterhubungan data dapat diolah dengan baik.</w:t>
      </w:r>
      <w:r w:rsidR="00BE7E84">
        <w:t xml:space="preserve"> </w:t>
      </w:r>
      <w:r w:rsidR="0092248B" w:rsidRPr="0092248B">
        <w:t xml:space="preserve">Berikut adalah ERD dari sistem usulan untuk sistem pendukung keputusan penilaian anak menggunakan metode </w:t>
      </w:r>
      <w:r w:rsidR="0092248B" w:rsidRPr="0092248B">
        <w:rPr>
          <w:i/>
          <w:iCs/>
        </w:rPr>
        <w:t xml:space="preserve">Analytical Hierarchy Process </w:t>
      </w:r>
      <w:r w:rsidR="0092248B" w:rsidRPr="008B651D">
        <w:t>(AHP)</w:t>
      </w:r>
      <w:r w:rsidR="0092248B" w:rsidRPr="0092248B">
        <w:t>:</w:t>
      </w:r>
    </w:p>
    <w:p w14:paraId="1F524D26" w14:textId="77777777" w:rsidR="00552FC7" w:rsidRDefault="00552FC7" w:rsidP="00552FC7">
      <w:pPr>
        <w:keepNext/>
        <w:spacing w:line="360" w:lineRule="auto"/>
      </w:pPr>
      <w:r>
        <w:rPr>
          <w:noProof/>
        </w:rPr>
        <w:drawing>
          <wp:inline distT="0" distB="0" distL="0" distR="0" wp14:anchorId="2DD400D1" wp14:editId="3AC7B8A0">
            <wp:extent cx="5039995" cy="2362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62835"/>
                    </a:xfrm>
                    <a:prstGeom prst="rect">
                      <a:avLst/>
                    </a:prstGeom>
                    <a:noFill/>
                    <a:ln>
                      <a:noFill/>
                    </a:ln>
                  </pic:spPr>
                </pic:pic>
              </a:graphicData>
            </a:graphic>
          </wp:inline>
        </w:drawing>
      </w:r>
    </w:p>
    <w:p w14:paraId="67B0480B" w14:textId="0EBA10CC" w:rsidR="00552FC7" w:rsidRPr="005F6006" w:rsidRDefault="00552FC7" w:rsidP="00552FC7">
      <w:pPr>
        <w:pStyle w:val="Caption"/>
        <w:spacing w:after="0" w:line="360" w:lineRule="auto"/>
        <w:jc w:val="center"/>
        <w:rPr>
          <w:i w:val="0"/>
          <w:iCs w:val="0"/>
          <w:color w:val="000000" w:themeColor="text1"/>
          <w:sz w:val="24"/>
          <w:szCs w:val="24"/>
        </w:rPr>
      </w:pPr>
      <w:bookmarkStart w:id="376" w:name="_Toc211679540"/>
      <w:r w:rsidRPr="005F6006">
        <w:rPr>
          <w:i w:val="0"/>
          <w:iCs w:val="0"/>
          <w:color w:val="000000" w:themeColor="text1"/>
          <w:sz w:val="24"/>
          <w:szCs w:val="24"/>
        </w:rPr>
        <w:t xml:space="preserve">Gambar 3. </w:t>
      </w:r>
      <w:r w:rsidRPr="005F6006">
        <w:rPr>
          <w:i w:val="0"/>
          <w:iCs w:val="0"/>
          <w:color w:val="000000" w:themeColor="text1"/>
          <w:sz w:val="24"/>
          <w:szCs w:val="24"/>
        </w:rPr>
        <w:fldChar w:fldCharType="begin"/>
      </w:r>
      <w:r w:rsidRPr="005F6006">
        <w:rPr>
          <w:i w:val="0"/>
          <w:iCs w:val="0"/>
          <w:color w:val="000000" w:themeColor="text1"/>
          <w:sz w:val="24"/>
          <w:szCs w:val="24"/>
        </w:rPr>
        <w:instrText xml:space="preserve"> SEQ Gambar_3. \* ARABIC </w:instrText>
      </w:r>
      <w:r w:rsidRPr="005F6006">
        <w:rPr>
          <w:i w:val="0"/>
          <w:iCs w:val="0"/>
          <w:color w:val="000000" w:themeColor="text1"/>
          <w:sz w:val="24"/>
          <w:szCs w:val="24"/>
        </w:rPr>
        <w:fldChar w:fldCharType="separate"/>
      </w:r>
      <w:r w:rsidR="00A34872">
        <w:rPr>
          <w:i w:val="0"/>
          <w:iCs w:val="0"/>
          <w:color w:val="000000" w:themeColor="text1"/>
          <w:sz w:val="24"/>
          <w:szCs w:val="24"/>
        </w:rPr>
        <w:t>3</w:t>
      </w:r>
      <w:r w:rsidRPr="005F6006">
        <w:rPr>
          <w:i w:val="0"/>
          <w:iCs w:val="0"/>
          <w:color w:val="000000" w:themeColor="text1"/>
          <w:sz w:val="24"/>
          <w:szCs w:val="24"/>
        </w:rPr>
        <w:fldChar w:fldCharType="end"/>
      </w:r>
      <w:r w:rsidRPr="005F6006">
        <w:rPr>
          <w:i w:val="0"/>
          <w:iCs w:val="0"/>
          <w:color w:val="000000" w:themeColor="text1"/>
          <w:sz w:val="24"/>
          <w:szCs w:val="24"/>
        </w:rPr>
        <w:t xml:space="preserve"> </w:t>
      </w:r>
      <w:r w:rsidRPr="005F6006">
        <w:rPr>
          <w:color w:val="000000" w:themeColor="text1"/>
          <w:sz w:val="24"/>
          <w:szCs w:val="24"/>
        </w:rPr>
        <w:t>Entity Relationship</w:t>
      </w:r>
      <w:r w:rsidRPr="005F6006">
        <w:rPr>
          <w:i w:val="0"/>
          <w:iCs w:val="0"/>
          <w:color w:val="000000" w:themeColor="text1"/>
          <w:sz w:val="24"/>
          <w:szCs w:val="24"/>
        </w:rPr>
        <w:t xml:space="preserve"> Diagram (ERD)</w:t>
      </w:r>
      <w:bookmarkEnd w:id="376"/>
    </w:p>
    <w:p w14:paraId="688CFCF1" w14:textId="7D5E46B5" w:rsidR="004D2697" w:rsidRPr="004D2697" w:rsidRDefault="004D2697" w:rsidP="004D2697">
      <w:pPr>
        <w:spacing w:line="360" w:lineRule="auto"/>
        <w:ind w:firstLine="567"/>
      </w:pPr>
      <w:r>
        <w:rPr>
          <w:lang w:val="en-US"/>
        </w:rPr>
        <w:lastRenderedPageBreak/>
        <w:t xml:space="preserve">Pada gambar 3.3 </w:t>
      </w:r>
      <w:r>
        <w:t xml:space="preserve">menggambarkan rancangan basis data sistem penilaian dengan metode AHP. ERD ini terdiri dari beberapa entitas utama, yaitu data_alternatif untuk menyimpan informasi siswa, data_kriteria untuk menyimpan kriteria penilaian, serta analisa_alternatif dan analisa_kriteria yang mencatat perbandingan berpasangan. Selain itu, terdapat tabel nilai_awal, nilai_awal_detail, ranking, jum_alt_kri, dan nilai yang digunakan untuk menyimpan hasil perhitungan AHP, serta tabel pengguna yang menyimpan data admin atau user sistem. Hubungan antar tabel ini memastikan proses pengolahan data alternatif dan kriteria dapat menghasilkan perhitungan bobot, konsistensi, hingga penentuan </w:t>
      </w:r>
      <w:r w:rsidRPr="009B737C">
        <w:rPr>
          <w:i/>
          <w:iCs/>
        </w:rPr>
        <w:t>ranking</w:t>
      </w:r>
      <w:r>
        <w:t xml:space="preserve"> siswa secara terstruktur.</w:t>
      </w:r>
    </w:p>
    <w:p w14:paraId="030EE98E" w14:textId="77777777" w:rsidR="00B35C7B" w:rsidRDefault="00B35C7B" w:rsidP="00B35C7B">
      <w:pPr>
        <w:spacing w:line="480" w:lineRule="auto"/>
      </w:pPr>
      <w:bookmarkStart w:id="377" w:name="_Toc207024188"/>
      <w:bookmarkStart w:id="378" w:name="_Toc208171077"/>
    </w:p>
    <w:p w14:paraId="4F8A54B9" w14:textId="72B0ADD3" w:rsidR="00B35C7B" w:rsidRDefault="00B35C7B" w:rsidP="00B35C7B">
      <w:pPr>
        <w:pStyle w:val="Heading3"/>
        <w:numPr>
          <w:ilvl w:val="2"/>
          <w:numId w:val="3"/>
        </w:numPr>
        <w:spacing w:line="480" w:lineRule="auto"/>
        <w:ind w:left="567" w:hanging="567"/>
      </w:pPr>
      <w:bookmarkStart w:id="379" w:name="_Toc211679484"/>
      <w:r>
        <w:t xml:space="preserve">Transformasi </w:t>
      </w:r>
      <w:r w:rsidRPr="0053589A">
        <w:t>ERD</w:t>
      </w:r>
      <w:r>
        <w:t xml:space="preserve"> ke </w:t>
      </w:r>
      <w:r w:rsidRPr="004F2DAF">
        <w:rPr>
          <w:i/>
          <w:iCs/>
        </w:rPr>
        <w:t>Logical Record Structure</w:t>
      </w:r>
      <w:r>
        <w:t xml:space="preserve"> </w:t>
      </w:r>
      <w:r w:rsidRPr="0053589A">
        <w:t>(LRS)</w:t>
      </w:r>
      <w:bookmarkEnd w:id="377"/>
      <w:bookmarkEnd w:id="378"/>
      <w:bookmarkEnd w:id="379"/>
    </w:p>
    <w:p w14:paraId="54B9CEBB" w14:textId="77777777" w:rsidR="00B35C7B" w:rsidRDefault="00B35C7B" w:rsidP="00B35C7B">
      <w:pPr>
        <w:spacing w:line="360" w:lineRule="auto"/>
        <w:ind w:firstLine="567"/>
      </w:pPr>
      <w:r w:rsidRPr="00ED27F7">
        <w:t xml:space="preserve">Transformasi ERD ke </w:t>
      </w:r>
      <w:r w:rsidRPr="00B35C7B">
        <w:rPr>
          <w:i/>
          <w:iCs/>
        </w:rPr>
        <w:t>Logical Record Structure</w:t>
      </w:r>
      <w:r w:rsidRPr="00ED27F7">
        <w:t xml:space="preserve"> (LRS) dilakukan untuk mengubah </w:t>
      </w:r>
      <w:r w:rsidRPr="00B35C7B">
        <w:rPr>
          <w:i/>
          <w:iCs/>
        </w:rPr>
        <w:t>model</w:t>
      </w:r>
      <w:r w:rsidRPr="00ED27F7">
        <w:t xml:space="preserve"> konseptual basis data menjadi </w:t>
      </w:r>
      <w:r w:rsidRPr="00B35C7B">
        <w:rPr>
          <w:i/>
          <w:iCs/>
        </w:rPr>
        <w:t>model</w:t>
      </w:r>
      <w:r w:rsidRPr="00ED27F7">
        <w:t xml:space="preserve"> logis yang siap diimplementasikan pada sistem manajemen basis data. Setiap entitas pada ERD ditransformasikan menjadi tabel, atribut kunci </w:t>
      </w:r>
      <w:r>
        <w:t>utama</w:t>
      </w:r>
      <w:r w:rsidRPr="00ED27F7">
        <w:t xml:space="preserve"> (</w:t>
      </w:r>
      <w:r w:rsidRPr="00B35C7B">
        <w:rPr>
          <w:i/>
          <w:iCs/>
        </w:rPr>
        <w:t>primary key</w:t>
      </w:r>
      <w:r w:rsidRPr="00ED27F7">
        <w:t xml:space="preserve">) ditandai sebagai penanda unik setiap </w:t>
      </w:r>
      <w:r w:rsidRPr="00B35C7B">
        <w:rPr>
          <w:i/>
          <w:iCs/>
        </w:rPr>
        <w:t>record</w:t>
      </w:r>
      <w:r w:rsidRPr="00ED27F7">
        <w:t xml:space="preserve">, sedangkan atribut kunci </w:t>
      </w:r>
      <w:r>
        <w:t>asing</w:t>
      </w:r>
      <w:r w:rsidRPr="00ED27F7">
        <w:t xml:space="preserve"> (</w:t>
      </w:r>
      <w:r w:rsidRPr="00B35C7B">
        <w:rPr>
          <w:i/>
          <w:iCs/>
        </w:rPr>
        <w:t>foreign key</w:t>
      </w:r>
      <w:r w:rsidRPr="00ED27F7">
        <w:t>) digunakan untuk menghubungkan tabel yang memiliki relasi.</w:t>
      </w:r>
      <w:r>
        <w:t xml:space="preserve"> Berikut adalah transformasi ERD ke LRS:</w:t>
      </w:r>
    </w:p>
    <w:p w14:paraId="58B5E1E0" w14:textId="77777777" w:rsidR="006A3414" w:rsidRDefault="00E55E13" w:rsidP="006A3414">
      <w:pPr>
        <w:keepNext/>
        <w:spacing w:line="360" w:lineRule="auto"/>
      </w:pPr>
      <w:r>
        <w:rPr>
          <w:noProof/>
        </w:rPr>
        <w:drawing>
          <wp:inline distT="0" distB="0" distL="0" distR="0" wp14:anchorId="41394476" wp14:editId="4B3CF066">
            <wp:extent cx="5039995" cy="2652395"/>
            <wp:effectExtent l="0" t="0" r="8255" b="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2652395"/>
                    </a:xfrm>
                    <a:prstGeom prst="rect">
                      <a:avLst/>
                    </a:prstGeom>
                    <a:noFill/>
                    <a:ln>
                      <a:noFill/>
                    </a:ln>
                  </pic:spPr>
                </pic:pic>
              </a:graphicData>
            </a:graphic>
          </wp:inline>
        </w:drawing>
      </w:r>
    </w:p>
    <w:p w14:paraId="231BC53A" w14:textId="7B158F79" w:rsidR="00E55E13" w:rsidRPr="00D5038B" w:rsidRDefault="006A3414" w:rsidP="006A3414">
      <w:pPr>
        <w:pStyle w:val="Caption"/>
        <w:spacing w:after="0" w:line="360" w:lineRule="auto"/>
        <w:jc w:val="center"/>
        <w:rPr>
          <w:i w:val="0"/>
          <w:iCs w:val="0"/>
          <w:color w:val="000000" w:themeColor="text1"/>
          <w:sz w:val="24"/>
          <w:szCs w:val="24"/>
        </w:rPr>
      </w:pPr>
      <w:bookmarkStart w:id="380" w:name="_Toc211679541"/>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A34872">
        <w:rPr>
          <w:i w:val="0"/>
          <w:iCs w:val="0"/>
          <w:color w:val="000000" w:themeColor="text1"/>
          <w:sz w:val="24"/>
          <w:szCs w:val="24"/>
        </w:rPr>
        <w:t>4</w:t>
      </w:r>
      <w:r w:rsidRPr="00D5038B">
        <w:rPr>
          <w:i w:val="0"/>
          <w:iCs w:val="0"/>
          <w:color w:val="000000" w:themeColor="text1"/>
          <w:sz w:val="24"/>
          <w:szCs w:val="24"/>
        </w:rPr>
        <w:fldChar w:fldCharType="end"/>
      </w:r>
      <w:r w:rsidRPr="00D5038B">
        <w:rPr>
          <w:i w:val="0"/>
          <w:iCs w:val="0"/>
          <w:color w:val="000000" w:themeColor="text1"/>
          <w:sz w:val="24"/>
          <w:szCs w:val="24"/>
        </w:rPr>
        <w:t xml:space="preserve"> Transformasi ERD ke LRS</w:t>
      </w:r>
      <w:bookmarkEnd w:id="380"/>
    </w:p>
    <w:p w14:paraId="6CFFFED4" w14:textId="216A607A" w:rsidR="00E55E13" w:rsidRPr="001C7456" w:rsidRDefault="001C7456" w:rsidP="001C7456">
      <w:pPr>
        <w:spacing w:line="360" w:lineRule="auto"/>
        <w:ind w:firstLine="567"/>
      </w:pPr>
      <w:r>
        <w:rPr>
          <w:lang w:val="en-US"/>
        </w:rPr>
        <w:lastRenderedPageBreak/>
        <w:t xml:space="preserve">Pada gambar 3.4 </w:t>
      </w:r>
      <w:r w:rsidR="00D67736">
        <w:rPr>
          <w:lang w:val="en-US"/>
        </w:rPr>
        <w:t>t</w:t>
      </w:r>
      <w:r w:rsidRPr="001C7456">
        <w:t xml:space="preserve">ransformasi </w:t>
      </w:r>
      <w:r w:rsidRPr="00D67736">
        <w:rPr>
          <w:rStyle w:val="Strong"/>
          <w:b w:val="0"/>
          <w:bCs w:val="0"/>
          <w:i/>
          <w:iCs/>
        </w:rPr>
        <w:t>Entity Relationship</w:t>
      </w:r>
      <w:r w:rsidRPr="001C7456">
        <w:rPr>
          <w:rStyle w:val="Strong"/>
          <w:b w:val="0"/>
          <w:bCs w:val="0"/>
        </w:rPr>
        <w:t xml:space="preserve"> Diagram (ERD) ke </w:t>
      </w:r>
      <w:r w:rsidRPr="00D156D7">
        <w:rPr>
          <w:rStyle w:val="Strong"/>
          <w:b w:val="0"/>
          <w:bCs w:val="0"/>
          <w:i/>
          <w:iCs/>
        </w:rPr>
        <w:t>Logical Record Structure</w:t>
      </w:r>
      <w:r w:rsidRPr="001C7456">
        <w:rPr>
          <w:rStyle w:val="Strong"/>
          <w:b w:val="0"/>
          <w:bCs w:val="0"/>
        </w:rPr>
        <w:t xml:space="preserve"> (LRS)</w:t>
      </w:r>
      <w:r w:rsidRPr="001C7456">
        <w:t xml:space="preserve"> menghasilkan rancangan tabel yang lebih terstruktur untuk implementasi basis data sistem penilaian berbasis metode AHP. Setiap entitas pada ERD diubah menjadi tabel relasional lengkap dengan atribut dan tipe datanya. Tabel utama yang terbentuk meliputi </w:t>
      </w:r>
      <w:r w:rsidRPr="00283A7D">
        <w:rPr>
          <w:rStyle w:val="Emphasis"/>
          <w:i w:val="0"/>
          <w:iCs w:val="0"/>
        </w:rPr>
        <w:t>data_alternatif</w:t>
      </w:r>
      <w:r w:rsidRPr="001C7456">
        <w:t xml:space="preserve"> untuk menyimpan informasi siswa, </w:t>
      </w:r>
      <w:r w:rsidRPr="00617EF6">
        <w:rPr>
          <w:rStyle w:val="Emphasis"/>
          <w:i w:val="0"/>
          <w:iCs w:val="0"/>
        </w:rPr>
        <w:t>data_kriteria</w:t>
      </w:r>
      <w:r w:rsidRPr="001C7456">
        <w:t xml:space="preserve"> untuk menyimpan kriteria penilaian, serta </w:t>
      </w:r>
      <w:r w:rsidRPr="00946538">
        <w:rPr>
          <w:rStyle w:val="Emphasis"/>
          <w:i w:val="0"/>
          <w:iCs w:val="0"/>
        </w:rPr>
        <w:t>analisa_alternatif</w:t>
      </w:r>
      <w:r w:rsidRPr="001C7456">
        <w:t xml:space="preserve"> dan </w:t>
      </w:r>
      <w:r w:rsidRPr="006866B5">
        <w:rPr>
          <w:rStyle w:val="Emphasis"/>
          <w:i w:val="0"/>
          <w:iCs w:val="0"/>
        </w:rPr>
        <w:t>analisa_kriteria</w:t>
      </w:r>
      <w:r w:rsidRPr="001C7456">
        <w:t xml:space="preserve"> yang digunakan dalam perbandingan berpasangan. Selain itu, terdapat tabel </w:t>
      </w:r>
      <w:r w:rsidRPr="004F4BD8">
        <w:rPr>
          <w:rStyle w:val="Emphasis"/>
          <w:i w:val="0"/>
          <w:iCs w:val="0"/>
        </w:rPr>
        <w:t>nilai_awal</w:t>
      </w:r>
      <w:r w:rsidRPr="001C7456">
        <w:t xml:space="preserve"> dan </w:t>
      </w:r>
      <w:r w:rsidRPr="00425A4B">
        <w:rPr>
          <w:rStyle w:val="Emphasis"/>
          <w:i w:val="0"/>
          <w:iCs w:val="0"/>
        </w:rPr>
        <w:t>nilai_awal_detail</w:t>
      </w:r>
      <w:r w:rsidRPr="001C7456">
        <w:t xml:space="preserve"> untuk mencatat nilai </w:t>
      </w:r>
      <w:r w:rsidRPr="00722904">
        <w:rPr>
          <w:i/>
          <w:iCs/>
        </w:rPr>
        <w:t>input</w:t>
      </w:r>
      <w:r w:rsidRPr="001C7456">
        <w:t xml:space="preserve">, serta tabel </w:t>
      </w:r>
      <w:r w:rsidRPr="001C7456">
        <w:rPr>
          <w:rStyle w:val="Emphasis"/>
        </w:rPr>
        <w:t>ranking</w:t>
      </w:r>
      <w:r w:rsidRPr="001C7456">
        <w:t>,</w:t>
      </w:r>
      <w:r w:rsidRPr="00722904">
        <w:t xml:space="preserve"> </w:t>
      </w:r>
      <w:r w:rsidRPr="00722904">
        <w:rPr>
          <w:rStyle w:val="Emphasis"/>
          <w:i w:val="0"/>
          <w:iCs w:val="0"/>
        </w:rPr>
        <w:t>jum_alt_kri</w:t>
      </w:r>
      <w:r w:rsidRPr="001C7456">
        <w:t xml:space="preserve">, dan </w:t>
      </w:r>
      <w:r w:rsidRPr="00722904">
        <w:rPr>
          <w:rStyle w:val="Emphasis"/>
          <w:i w:val="0"/>
          <w:iCs w:val="0"/>
        </w:rPr>
        <w:t>nilai</w:t>
      </w:r>
      <w:r w:rsidRPr="001C7456">
        <w:t xml:space="preserve"> yang berfungsi menyimpan hasil perhitungan AHP. Tabel </w:t>
      </w:r>
      <w:r w:rsidRPr="008E6422">
        <w:rPr>
          <w:rStyle w:val="Emphasis"/>
          <w:i w:val="0"/>
          <w:iCs w:val="0"/>
        </w:rPr>
        <w:t>pengguna</w:t>
      </w:r>
      <w:r w:rsidRPr="001C7456">
        <w:t xml:space="preserve"> juga disertakan untuk mengelola data </w:t>
      </w:r>
      <w:r w:rsidRPr="008E6422">
        <w:rPr>
          <w:i/>
          <w:iCs/>
        </w:rPr>
        <w:t>admin</w:t>
      </w:r>
      <w:r w:rsidRPr="001C7456">
        <w:t xml:space="preserve"> sistem. Dengan adanya transformasi ini, rancangan basis data menjadi lebih sistematis, konsisten, dan siap diimplementasikan ke dalam sistem relasional.</w:t>
      </w:r>
    </w:p>
    <w:p w14:paraId="48E7C2F9" w14:textId="77777777" w:rsidR="001C7456" w:rsidRDefault="001C7456" w:rsidP="00E55E13">
      <w:pPr>
        <w:spacing w:line="480" w:lineRule="auto"/>
      </w:pPr>
    </w:p>
    <w:p w14:paraId="075D441E" w14:textId="77777777" w:rsidR="00E55E13" w:rsidRDefault="00E55E13" w:rsidP="00E55E13">
      <w:pPr>
        <w:pStyle w:val="Heading3"/>
        <w:numPr>
          <w:ilvl w:val="2"/>
          <w:numId w:val="3"/>
        </w:numPr>
        <w:spacing w:line="480" w:lineRule="auto"/>
        <w:ind w:left="567" w:hanging="567"/>
      </w:pPr>
      <w:bookmarkStart w:id="381" w:name="_Toc208171078"/>
      <w:bookmarkStart w:id="382" w:name="_Toc211679485"/>
      <w:bookmarkEnd w:id="256"/>
      <w:r w:rsidRPr="006D0035">
        <w:rPr>
          <w:i/>
          <w:iCs/>
        </w:rPr>
        <w:t>Logical Record Structure</w:t>
      </w:r>
      <w:r>
        <w:t xml:space="preserve"> </w:t>
      </w:r>
      <w:r w:rsidRPr="006D0035">
        <w:t>(LRS)</w:t>
      </w:r>
      <w:bookmarkEnd w:id="381"/>
      <w:bookmarkEnd w:id="382"/>
    </w:p>
    <w:p w14:paraId="200AF30A" w14:textId="77777777" w:rsidR="00E55E13" w:rsidRDefault="00E55E13" w:rsidP="00E55E13">
      <w:pPr>
        <w:spacing w:line="360" w:lineRule="auto"/>
        <w:ind w:firstLine="567"/>
        <w:rPr>
          <w:color w:val="auto"/>
        </w:rPr>
      </w:pPr>
      <w:r w:rsidRPr="003009FA">
        <w:rPr>
          <w:i/>
          <w:iCs/>
        </w:rPr>
        <w:t xml:space="preserve">Logical Record Structure </w:t>
      </w:r>
      <w:r>
        <w:t>(LRS) merupakan representasi logis dari tabel-tabel hasil transformasi ERD yang menunjukkan struktur data, kunci primer (Primary Key), dan kunci tamu (Foreign Key) pada basis data. LRS digunakan untuk menggambarkan bagaimana data disimpan serta hubungan antar tabel dalam sistem, sehingga lebih mudah dipahami sebelum diimplementasikan pada DBMS.</w:t>
      </w:r>
    </w:p>
    <w:p w14:paraId="5F1A8CB0" w14:textId="6FCF6290" w:rsidR="00E55E13" w:rsidRDefault="00E55E13" w:rsidP="00E55E13">
      <w:pPr>
        <w:spacing w:line="360" w:lineRule="auto"/>
      </w:pPr>
      <w:r>
        <w:t>Adapun LRS untuk sistem pendukung keputusan menggunakan metode AHP dapat digambarkan sebagai berikut:</w:t>
      </w:r>
    </w:p>
    <w:bookmarkEnd w:id="257"/>
    <w:p w14:paraId="5AEE218C" w14:textId="77777777" w:rsidR="006A3414" w:rsidRDefault="00E55E13" w:rsidP="006A3414">
      <w:pPr>
        <w:keepNext/>
        <w:spacing w:line="360" w:lineRule="auto"/>
      </w:pPr>
      <w:r>
        <w:rPr>
          <w:noProof/>
        </w:rPr>
        <w:drawing>
          <wp:inline distT="0" distB="0" distL="0" distR="0" wp14:anchorId="6428A083" wp14:editId="7648221E">
            <wp:extent cx="5039995" cy="1638935"/>
            <wp:effectExtent l="0" t="0" r="8255" b="0"/>
            <wp:docPr id="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noFill/>
                    <a:ln>
                      <a:noFill/>
                    </a:ln>
                  </pic:spPr>
                </pic:pic>
              </a:graphicData>
            </a:graphic>
          </wp:inline>
        </w:drawing>
      </w:r>
    </w:p>
    <w:p w14:paraId="2A533234" w14:textId="1D3C6D09" w:rsidR="00B35C7B" w:rsidRDefault="006A3414" w:rsidP="009B29FA">
      <w:pPr>
        <w:pStyle w:val="Caption"/>
        <w:spacing w:after="0" w:line="360" w:lineRule="auto"/>
        <w:jc w:val="center"/>
        <w:rPr>
          <w:i w:val="0"/>
          <w:iCs w:val="0"/>
          <w:color w:val="000000" w:themeColor="text1"/>
          <w:sz w:val="24"/>
          <w:szCs w:val="24"/>
        </w:rPr>
      </w:pPr>
      <w:bookmarkStart w:id="383" w:name="_Toc211679542"/>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A34872">
        <w:rPr>
          <w:i w:val="0"/>
          <w:iCs w:val="0"/>
          <w:color w:val="000000" w:themeColor="text1"/>
          <w:sz w:val="24"/>
          <w:szCs w:val="24"/>
        </w:rPr>
        <w:t>5</w:t>
      </w:r>
      <w:r w:rsidRPr="00D5038B">
        <w:rPr>
          <w:i w:val="0"/>
          <w:iCs w:val="0"/>
          <w:color w:val="000000" w:themeColor="text1"/>
          <w:sz w:val="24"/>
          <w:szCs w:val="24"/>
        </w:rPr>
        <w:fldChar w:fldCharType="end"/>
      </w:r>
      <w:r w:rsidRPr="00D5038B">
        <w:rPr>
          <w:i w:val="0"/>
          <w:iCs w:val="0"/>
          <w:color w:val="000000" w:themeColor="text1"/>
          <w:sz w:val="24"/>
          <w:szCs w:val="24"/>
        </w:rPr>
        <w:t xml:space="preserve"> </w:t>
      </w:r>
      <w:r w:rsidRPr="00D5038B">
        <w:rPr>
          <w:color w:val="000000" w:themeColor="text1"/>
          <w:sz w:val="24"/>
          <w:szCs w:val="24"/>
        </w:rPr>
        <w:t>Logical Record Structure</w:t>
      </w:r>
      <w:r w:rsidRPr="00D5038B">
        <w:rPr>
          <w:i w:val="0"/>
          <w:iCs w:val="0"/>
          <w:color w:val="000000" w:themeColor="text1"/>
          <w:sz w:val="24"/>
          <w:szCs w:val="24"/>
        </w:rPr>
        <w:t xml:space="preserve"> (LRS)</w:t>
      </w:r>
      <w:bookmarkEnd w:id="383"/>
    </w:p>
    <w:p w14:paraId="6E8F7332" w14:textId="77777777" w:rsidR="00D5038B" w:rsidRPr="00D5038B" w:rsidRDefault="00D5038B" w:rsidP="009B29FA">
      <w:pPr>
        <w:spacing w:line="360" w:lineRule="auto"/>
      </w:pPr>
    </w:p>
    <w:p w14:paraId="00E61A72" w14:textId="741A534B" w:rsidR="00B35C7B" w:rsidRDefault="00F93352" w:rsidP="009B29FA">
      <w:pPr>
        <w:spacing w:line="360" w:lineRule="auto"/>
        <w:ind w:firstLine="567"/>
      </w:pPr>
      <w:r>
        <w:rPr>
          <w:lang w:val="en-US"/>
        </w:rPr>
        <w:t>Pada g</w:t>
      </w:r>
      <w:r>
        <w:t xml:space="preserve">ambar </w:t>
      </w:r>
      <w:r>
        <w:rPr>
          <w:lang w:val="en-US"/>
        </w:rPr>
        <w:t xml:space="preserve">3.5 </w:t>
      </w:r>
      <w:r>
        <w:t xml:space="preserve">merupakan </w:t>
      </w:r>
      <w:r w:rsidRPr="00F93352">
        <w:rPr>
          <w:rStyle w:val="Strong"/>
          <w:b w:val="0"/>
          <w:bCs w:val="0"/>
          <w:i/>
          <w:iCs/>
        </w:rPr>
        <w:t>Logical Record Structure</w:t>
      </w:r>
      <w:r>
        <w:rPr>
          <w:rStyle w:val="Strong"/>
        </w:rPr>
        <w:t xml:space="preserve"> </w:t>
      </w:r>
      <w:r w:rsidRPr="00F93352">
        <w:rPr>
          <w:rStyle w:val="Strong"/>
          <w:b w:val="0"/>
          <w:bCs w:val="0"/>
        </w:rPr>
        <w:t>(LRS)</w:t>
      </w:r>
      <w:r>
        <w:rPr>
          <w:rStyle w:val="Strong"/>
        </w:rPr>
        <w:t xml:space="preserve"> </w:t>
      </w:r>
      <w:r w:rsidRPr="00F93352">
        <w:rPr>
          <w:rStyle w:val="Strong"/>
          <w:b w:val="0"/>
          <w:bCs w:val="0"/>
        </w:rPr>
        <w:t>lengkap dengan relasi antar tabel</w:t>
      </w:r>
      <w:r>
        <w:t xml:space="preserve"> pada sistem penilaian berbasis metode AHP. Setiap entitas dari </w:t>
      </w:r>
      <w:r>
        <w:lastRenderedPageBreak/>
        <w:t xml:space="preserve">ERD telah diturunkan menjadi tabel relasional dengan </w:t>
      </w:r>
      <w:r w:rsidRPr="00A32B2F">
        <w:rPr>
          <w:i/>
          <w:iCs/>
        </w:rPr>
        <w:t>primary key</w:t>
      </w:r>
      <w:r>
        <w:t xml:space="preserve"> (PK) dan </w:t>
      </w:r>
      <w:r w:rsidRPr="00243843">
        <w:rPr>
          <w:i/>
          <w:iCs/>
        </w:rPr>
        <w:t>foreign key</w:t>
      </w:r>
      <w:r>
        <w:t xml:space="preserve"> (FK) yang saling terhubung. Tabel </w:t>
      </w:r>
      <w:r w:rsidRPr="009265CE">
        <w:rPr>
          <w:rStyle w:val="Strong"/>
          <w:b w:val="0"/>
          <w:bCs w:val="0"/>
        </w:rPr>
        <w:t>data_alternatif</w:t>
      </w:r>
      <w:r>
        <w:t xml:space="preserve"> terhubung dengan tabel </w:t>
      </w:r>
      <w:r w:rsidRPr="009265CE">
        <w:rPr>
          <w:rStyle w:val="Strong"/>
          <w:b w:val="0"/>
          <w:bCs w:val="0"/>
        </w:rPr>
        <w:t>analisa_alternatif</w:t>
      </w:r>
      <w:r>
        <w:t xml:space="preserve">, </w:t>
      </w:r>
      <w:r w:rsidRPr="009265CE">
        <w:rPr>
          <w:rStyle w:val="Strong"/>
          <w:b w:val="0"/>
          <w:bCs w:val="0"/>
        </w:rPr>
        <w:t>nilai_awal</w:t>
      </w:r>
      <w:r>
        <w:t xml:space="preserve">, dan </w:t>
      </w:r>
      <w:r w:rsidRPr="009265CE">
        <w:rPr>
          <w:rStyle w:val="Strong"/>
          <w:b w:val="0"/>
          <w:bCs w:val="0"/>
        </w:rPr>
        <w:t>jum_alt_kri</w:t>
      </w:r>
      <w:r>
        <w:t xml:space="preserve"> untuk menyimpan informasi siswa dan hasil perbandingan antar alternatif. Tabel </w:t>
      </w:r>
      <w:r w:rsidRPr="009265CE">
        <w:rPr>
          <w:rStyle w:val="Strong"/>
          <w:b w:val="0"/>
          <w:bCs w:val="0"/>
        </w:rPr>
        <w:t>data_kriteria</w:t>
      </w:r>
      <w:r>
        <w:t xml:space="preserve"> memiliki relasi dengan </w:t>
      </w:r>
      <w:r w:rsidRPr="009265CE">
        <w:rPr>
          <w:rStyle w:val="Strong"/>
          <w:b w:val="0"/>
          <w:bCs w:val="0"/>
        </w:rPr>
        <w:t>analisa_kriteria</w:t>
      </w:r>
      <w:r>
        <w:t xml:space="preserve">, </w:t>
      </w:r>
      <w:r w:rsidRPr="009265CE">
        <w:rPr>
          <w:rStyle w:val="Strong"/>
          <w:b w:val="0"/>
          <w:bCs w:val="0"/>
        </w:rPr>
        <w:t>nilai_awal_detail</w:t>
      </w:r>
      <w:r>
        <w:t xml:space="preserve">, serta </w:t>
      </w:r>
      <w:r w:rsidRPr="009265CE">
        <w:rPr>
          <w:rStyle w:val="Strong"/>
          <w:b w:val="0"/>
          <w:bCs w:val="0"/>
          <w:i/>
          <w:iCs/>
        </w:rPr>
        <w:t>ranking</w:t>
      </w:r>
      <w:r>
        <w:t xml:space="preserve"> untuk mengatur bobot kriteria. Selain itu, tabel </w:t>
      </w:r>
      <w:r w:rsidRPr="009265CE">
        <w:rPr>
          <w:rStyle w:val="Strong"/>
          <w:b w:val="0"/>
          <w:bCs w:val="0"/>
        </w:rPr>
        <w:t>nilai</w:t>
      </w:r>
      <w:r>
        <w:t xml:space="preserve"> digunakan untuk menyimpan hasil perhitungan nilai, sedangkan </w:t>
      </w:r>
      <w:r w:rsidRPr="009265CE">
        <w:rPr>
          <w:rStyle w:val="Strong"/>
          <w:b w:val="0"/>
          <w:bCs w:val="0"/>
        </w:rPr>
        <w:t>pengguna</w:t>
      </w:r>
      <w:r>
        <w:t xml:space="preserve"> menyimpan data </w:t>
      </w:r>
      <w:r w:rsidRPr="004D2D9E">
        <w:rPr>
          <w:i/>
          <w:iCs/>
        </w:rPr>
        <w:t>admin</w:t>
      </w:r>
      <w:r>
        <w:t xml:space="preserve"> sistem. Struktur relasi ini memastikan bahwa setiap data alternatif dan kriteria dapat dianalisis melalui proses AHP hingga menghasilkan </w:t>
      </w:r>
      <w:r w:rsidRPr="006578D2">
        <w:rPr>
          <w:i/>
          <w:iCs/>
        </w:rPr>
        <w:t>ranking</w:t>
      </w:r>
      <w:r>
        <w:t xml:space="preserve"> yang terhubung secara konsisten dalam basis data relasional.</w:t>
      </w:r>
    </w:p>
    <w:p w14:paraId="5A04F23B" w14:textId="77777777" w:rsidR="00F93352" w:rsidRDefault="00F93352" w:rsidP="00D64365">
      <w:pPr>
        <w:spacing w:line="480" w:lineRule="auto"/>
      </w:pPr>
    </w:p>
    <w:p w14:paraId="6C1364FE" w14:textId="102D807E" w:rsidR="00D41D4F" w:rsidRDefault="00D41D4F" w:rsidP="00D41D4F">
      <w:pPr>
        <w:pStyle w:val="Heading3"/>
        <w:numPr>
          <w:ilvl w:val="2"/>
          <w:numId w:val="3"/>
        </w:numPr>
        <w:spacing w:line="480" w:lineRule="auto"/>
        <w:ind w:left="567" w:hanging="567"/>
      </w:pPr>
      <w:bookmarkStart w:id="384" w:name="_Toc211679486"/>
      <w:r>
        <w:t>Normalisasi</w:t>
      </w:r>
      <w:bookmarkEnd w:id="384"/>
    </w:p>
    <w:p w14:paraId="65D65B05" w14:textId="77777777" w:rsidR="00D41D4F" w:rsidRDefault="00D41D4F" w:rsidP="00D41D4F">
      <w:pPr>
        <w:spacing w:line="360" w:lineRule="auto"/>
        <w:ind w:firstLine="567"/>
      </w:pPr>
      <w:r w:rsidRPr="00B82F8C">
        <w:t xml:space="preserve">Normalisasi merupakan proses pengorganisasian data dalam basis data agar terhindar dari redundansi (pengulangan data) dan inkonsistensi. Proses ini dilakukan melalui beberapa tahapan, mulai dari </w:t>
      </w:r>
      <w:r w:rsidRPr="00D41D4F">
        <w:rPr>
          <w:i/>
          <w:iCs/>
        </w:rPr>
        <w:t>First Normal Form</w:t>
      </w:r>
      <w:r w:rsidRPr="00B82F8C">
        <w:t xml:space="preserve"> (1NF), </w:t>
      </w:r>
      <w:r w:rsidRPr="00D41D4F">
        <w:rPr>
          <w:i/>
          <w:iCs/>
        </w:rPr>
        <w:t>Second Normal Form</w:t>
      </w:r>
      <w:r w:rsidRPr="00B82F8C">
        <w:t xml:space="preserve"> (2NF), hingga </w:t>
      </w:r>
      <w:r w:rsidRPr="00D41D4F">
        <w:rPr>
          <w:i/>
          <w:iCs/>
        </w:rPr>
        <w:t>Third Normal Form</w:t>
      </w:r>
      <w:r w:rsidRPr="00B82F8C">
        <w:t xml:space="preserve"> (3NF).</w:t>
      </w:r>
      <w:r>
        <w:t xml:space="preserve"> Berikut adalah normalisasi basis data:</w:t>
      </w:r>
    </w:p>
    <w:p w14:paraId="7A1E4140" w14:textId="77777777" w:rsidR="00A2619D" w:rsidRDefault="00A6733F" w:rsidP="00A2619D">
      <w:pPr>
        <w:keepNext/>
        <w:spacing w:line="360" w:lineRule="auto"/>
      </w:pPr>
      <w:r>
        <w:rPr>
          <w:noProof/>
        </w:rPr>
        <w:drawing>
          <wp:inline distT="0" distB="0" distL="0" distR="0" wp14:anchorId="26D0B4C3" wp14:editId="196FE518">
            <wp:extent cx="5039995" cy="2364105"/>
            <wp:effectExtent l="0" t="0" r="8255"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2364105"/>
                    </a:xfrm>
                    <a:prstGeom prst="rect">
                      <a:avLst/>
                    </a:prstGeom>
                    <a:noFill/>
                    <a:ln>
                      <a:noFill/>
                    </a:ln>
                  </pic:spPr>
                </pic:pic>
              </a:graphicData>
            </a:graphic>
          </wp:inline>
        </w:drawing>
      </w:r>
    </w:p>
    <w:p w14:paraId="0612F6C8" w14:textId="3E18871C" w:rsidR="00D41D4F" w:rsidRDefault="00A2619D" w:rsidP="009B29FA">
      <w:pPr>
        <w:pStyle w:val="Caption"/>
        <w:spacing w:after="0" w:line="360" w:lineRule="auto"/>
        <w:jc w:val="center"/>
        <w:rPr>
          <w:i w:val="0"/>
          <w:iCs w:val="0"/>
          <w:color w:val="000000" w:themeColor="text1"/>
          <w:sz w:val="24"/>
          <w:szCs w:val="24"/>
        </w:rPr>
      </w:pPr>
      <w:bookmarkStart w:id="385" w:name="_Toc211679543"/>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A34872">
        <w:rPr>
          <w:i w:val="0"/>
          <w:iCs w:val="0"/>
          <w:color w:val="000000" w:themeColor="text1"/>
          <w:sz w:val="24"/>
          <w:szCs w:val="24"/>
        </w:rPr>
        <w:t>6</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N1</w:t>
      </w:r>
      <w:bookmarkEnd w:id="385"/>
    </w:p>
    <w:p w14:paraId="7C95BDD3" w14:textId="77777777" w:rsidR="00D5038B" w:rsidRPr="00D5038B" w:rsidRDefault="00D5038B" w:rsidP="009B29FA">
      <w:pPr>
        <w:spacing w:line="360" w:lineRule="auto"/>
      </w:pPr>
    </w:p>
    <w:p w14:paraId="048ADA42" w14:textId="352883A5" w:rsidR="00714667" w:rsidRPr="00714667" w:rsidRDefault="00714667" w:rsidP="009B29FA">
      <w:pPr>
        <w:spacing w:line="360" w:lineRule="auto"/>
        <w:ind w:firstLine="567"/>
      </w:pPr>
      <w:r>
        <w:rPr>
          <w:lang w:val="en-US"/>
        </w:rPr>
        <w:t>Pada g</w:t>
      </w:r>
      <w:r>
        <w:t xml:space="preserve">ambar </w:t>
      </w:r>
      <w:r>
        <w:rPr>
          <w:lang w:val="en-US"/>
        </w:rPr>
        <w:t xml:space="preserve">3.6 </w:t>
      </w:r>
      <w:r>
        <w:t xml:space="preserve">merupakan hasil </w:t>
      </w:r>
      <w:r w:rsidRPr="00714667">
        <w:rPr>
          <w:rStyle w:val="Strong"/>
          <w:b w:val="0"/>
          <w:bCs w:val="0"/>
        </w:rPr>
        <w:t xml:space="preserve">normalisasi basis data ke bentuk </w:t>
      </w:r>
      <w:r w:rsidRPr="00714667">
        <w:rPr>
          <w:rStyle w:val="Strong"/>
          <w:b w:val="0"/>
          <w:bCs w:val="0"/>
          <w:i/>
          <w:iCs/>
        </w:rPr>
        <w:t>First Normal Form</w:t>
      </w:r>
      <w:r w:rsidRPr="00714667">
        <w:rPr>
          <w:rStyle w:val="Strong"/>
          <w:b w:val="0"/>
          <w:bCs w:val="0"/>
        </w:rPr>
        <w:t xml:space="preserve"> (1NF)</w:t>
      </w:r>
      <w:r>
        <w:t xml:space="preserve"> pada sistem penilaian berbasis AHP. Pada tahap ini, semua atribut data sudah bersifat atomik sehingga tidak ada data yang berulang atau memiliki nilai ganda dalam satu </w:t>
      </w:r>
      <w:r w:rsidRPr="009E4399">
        <w:rPr>
          <w:i/>
          <w:iCs/>
        </w:rPr>
        <w:t>field</w:t>
      </w:r>
      <w:r>
        <w:t xml:space="preserve">. Setiap entitas seperti </w:t>
      </w:r>
      <w:r w:rsidRPr="007B413C">
        <w:rPr>
          <w:rStyle w:val="Emphasis"/>
          <w:i w:val="0"/>
          <w:iCs w:val="0"/>
        </w:rPr>
        <w:t>data_alternatif</w:t>
      </w:r>
      <w:r w:rsidRPr="00DD13A7">
        <w:t xml:space="preserve">, </w:t>
      </w:r>
      <w:r w:rsidRPr="007B413C">
        <w:rPr>
          <w:rStyle w:val="Emphasis"/>
          <w:i w:val="0"/>
          <w:iCs w:val="0"/>
        </w:rPr>
        <w:lastRenderedPageBreak/>
        <w:t>data_kriteria</w:t>
      </w:r>
      <w:r w:rsidRPr="00DD13A7">
        <w:t>,</w:t>
      </w:r>
      <w:r w:rsidRPr="007B413C">
        <w:rPr>
          <w:i/>
          <w:iCs/>
        </w:rPr>
        <w:t xml:space="preserve"> </w:t>
      </w:r>
      <w:r w:rsidRPr="007B413C">
        <w:rPr>
          <w:rStyle w:val="Emphasis"/>
          <w:i w:val="0"/>
          <w:iCs w:val="0"/>
        </w:rPr>
        <w:t>analisa_alternatif</w:t>
      </w:r>
      <w:r w:rsidRPr="00DD13A7">
        <w:t xml:space="preserve">, </w:t>
      </w:r>
      <w:r w:rsidRPr="007B413C">
        <w:rPr>
          <w:rStyle w:val="Emphasis"/>
          <w:i w:val="0"/>
          <w:iCs w:val="0"/>
        </w:rPr>
        <w:t>analisa_kriteria</w:t>
      </w:r>
      <w:r w:rsidRPr="00E70EF3">
        <w:t>,</w:t>
      </w:r>
      <w:r w:rsidRPr="007B413C">
        <w:rPr>
          <w:i/>
          <w:iCs/>
        </w:rPr>
        <w:t xml:space="preserve"> </w:t>
      </w:r>
      <w:r w:rsidRPr="007B413C">
        <w:rPr>
          <w:rStyle w:val="Emphasis"/>
          <w:i w:val="0"/>
          <w:iCs w:val="0"/>
        </w:rPr>
        <w:t>nilai_awal</w:t>
      </w:r>
      <w:r w:rsidRPr="00E70EF3">
        <w:t>,</w:t>
      </w:r>
      <w:r w:rsidRPr="007B413C">
        <w:rPr>
          <w:i/>
          <w:iCs/>
        </w:rPr>
        <w:t xml:space="preserve"> </w:t>
      </w:r>
      <w:r w:rsidRPr="007B413C">
        <w:rPr>
          <w:rStyle w:val="Emphasis"/>
          <w:i w:val="0"/>
          <w:iCs w:val="0"/>
        </w:rPr>
        <w:t>nilai_awal_detail</w:t>
      </w:r>
      <w:r w:rsidRPr="005107CD">
        <w:t>,</w:t>
      </w:r>
      <w:r w:rsidRPr="007B413C">
        <w:rPr>
          <w:i/>
          <w:iCs/>
        </w:rPr>
        <w:t xml:space="preserve"> </w:t>
      </w:r>
      <w:r w:rsidRPr="007B413C">
        <w:rPr>
          <w:rStyle w:val="Emphasis"/>
          <w:i w:val="0"/>
          <w:iCs w:val="0"/>
        </w:rPr>
        <w:t>jum_alt_kri</w:t>
      </w:r>
      <w:r>
        <w:t xml:space="preserve">, dan </w:t>
      </w:r>
      <w:r>
        <w:rPr>
          <w:rStyle w:val="Emphasis"/>
        </w:rPr>
        <w:t>ranking</w:t>
      </w:r>
      <w:r>
        <w:t xml:space="preserve"> memiliki </w:t>
      </w:r>
      <w:r w:rsidRPr="006A019F">
        <w:rPr>
          <w:i/>
          <w:iCs/>
        </w:rPr>
        <w:t>primary key</w:t>
      </w:r>
      <w:r>
        <w:t xml:space="preserve"> (PK) yang jelas, serta </w:t>
      </w:r>
      <w:r w:rsidRPr="00831F06">
        <w:rPr>
          <w:i/>
          <w:iCs/>
        </w:rPr>
        <w:t>foreign key</w:t>
      </w:r>
      <w:r>
        <w:t xml:space="preserve"> (FK) untuk menjaga keterhubungan antar tabel. Beberapa tabel menggunakan </w:t>
      </w:r>
      <w:r w:rsidRPr="001B5E92">
        <w:rPr>
          <w:i/>
          <w:iCs/>
        </w:rPr>
        <w:t>surrogate key</w:t>
      </w:r>
      <w:r>
        <w:t xml:space="preserve"> untuk memastikan keunikan data. Dengan penerapan 1NF ini, struktur data menjadi lebih teratur, mudah dipahami, dan siap untuk dilanjutkan ke tahap normalisasi berikutnya guna mengurangi redundansi serta menjaga integritas data.</w:t>
      </w:r>
    </w:p>
    <w:p w14:paraId="46748B11" w14:textId="77777777" w:rsidR="00A2619D" w:rsidRDefault="00A6733F" w:rsidP="00A2619D">
      <w:pPr>
        <w:keepNext/>
        <w:spacing w:line="360" w:lineRule="auto"/>
      </w:pPr>
      <w:r>
        <w:rPr>
          <w:noProof/>
        </w:rPr>
        <w:drawing>
          <wp:inline distT="0" distB="0" distL="0" distR="0" wp14:anchorId="682EC1D1" wp14:editId="7B1FF652">
            <wp:extent cx="5039995" cy="2002155"/>
            <wp:effectExtent l="0" t="0" r="8255" b="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002155"/>
                    </a:xfrm>
                    <a:prstGeom prst="rect">
                      <a:avLst/>
                    </a:prstGeom>
                    <a:noFill/>
                    <a:ln>
                      <a:noFill/>
                    </a:ln>
                  </pic:spPr>
                </pic:pic>
              </a:graphicData>
            </a:graphic>
          </wp:inline>
        </w:drawing>
      </w:r>
    </w:p>
    <w:p w14:paraId="098BDBDA" w14:textId="555A8CE1" w:rsidR="00692B09" w:rsidRDefault="00A2619D" w:rsidP="009B29FA">
      <w:pPr>
        <w:pStyle w:val="Caption"/>
        <w:spacing w:after="0" w:line="360" w:lineRule="auto"/>
        <w:jc w:val="center"/>
        <w:rPr>
          <w:i w:val="0"/>
          <w:iCs w:val="0"/>
          <w:color w:val="000000" w:themeColor="text1"/>
          <w:sz w:val="24"/>
          <w:szCs w:val="24"/>
        </w:rPr>
      </w:pPr>
      <w:bookmarkStart w:id="386" w:name="_Toc211679544"/>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A34872">
        <w:rPr>
          <w:i w:val="0"/>
          <w:iCs w:val="0"/>
          <w:color w:val="000000" w:themeColor="text1"/>
          <w:sz w:val="24"/>
          <w:szCs w:val="24"/>
        </w:rPr>
        <w:t>7</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N2</w:t>
      </w:r>
      <w:bookmarkEnd w:id="386"/>
    </w:p>
    <w:p w14:paraId="7AC09093" w14:textId="77777777" w:rsidR="00D5038B" w:rsidRPr="00D5038B" w:rsidRDefault="00D5038B" w:rsidP="009B29FA">
      <w:pPr>
        <w:spacing w:line="360" w:lineRule="auto"/>
      </w:pPr>
    </w:p>
    <w:p w14:paraId="621D0735" w14:textId="64CEFC66" w:rsidR="00692B09" w:rsidRPr="00692B09" w:rsidRDefault="00692B09" w:rsidP="009B29FA">
      <w:pPr>
        <w:spacing w:line="360" w:lineRule="auto"/>
        <w:ind w:firstLine="720"/>
      </w:pPr>
      <w:r>
        <w:rPr>
          <w:lang w:val="en-US"/>
        </w:rPr>
        <w:t>Pada g</w:t>
      </w:r>
      <w:r>
        <w:t xml:space="preserve">ambar </w:t>
      </w:r>
      <w:r>
        <w:rPr>
          <w:lang w:val="en-US"/>
        </w:rPr>
        <w:t xml:space="preserve">3.7 </w:t>
      </w:r>
      <w:r>
        <w:t xml:space="preserve">tersebut menunjukkan hasil </w:t>
      </w:r>
      <w:r w:rsidRPr="00692B09">
        <w:rPr>
          <w:rStyle w:val="Strong"/>
          <w:b w:val="0"/>
          <w:bCs w:val="0"/>
        </w:rPr>
        <w:t xml:space="preserve">normalisasi basis data ke bentuk </w:t>
      </w:r>
      <w:r w:rsidRPr="00692B09">
        <w:rPr>
          <w:rStyle w:val="Strong"/>
          <w:b w:val="0"/>
          <w:bCs w:val="0"/>
          <w:i/>
          <w:iCs/>
        </w:rPr>
        <w:t>Second Normal Form</w:t>
      </w:r>
      <w:r w:rsidRPr="00692B09">
        <w:rPr>
          <w:rStyle w:val="Strong"/>
          <w:b w:val="0"/>
          <w:bCs w:val="0"/>
        </w:rPr>
        <w:t xml:space="preserve"> (2NF)</w:t>
      </w:r>
      <w:r>
        <w:t xml:space="preserve"> pada sistem penilaian berbasis AHP. Pada tahap ini, tabel-tabel yang memiliki </w:t>
      </w:r>
      <w:r w:rsidRPr="00691D5A">
        <w:rPr>
          <w:i/>
          <w:iCs/>
        </w:rPr>
        <w:t>primary key</w:t>
      </w:r>
      <w:r>
        <w:t xml:space="preserve"> komposit dipisahkan agar setiap atribut hanya bergantung pada keseluruhan </w:t>
      </w:r>
      <w:r w:rsidRPr="001B59B7">
        <w:rPr>
          <w:i/>
          <w:iCs/>
        </w:rPr>
        <w:t>primary key</w:t>
      </w:r>
      <w:r>
        <w:t xml:space="preserve">, bukan pada sebagian darinya. Entitas seperti </w:t>
      </w:r>
      <w:r w:rsidRPr="001B59B7">
        <w:rPr>
          <w:rStyle w:val="Emphasis"/>
          <w:i w:val="0"/>
          <w:iCs w:val="0"/>
        </w:rPr>
        <w:t>analisa_alternatif</w:t>
      </w:r>
      <w:r>
        <w:t xml:space="preserve">, </w:t>
      </w:r>
      <w:r w:rsidRPr="001B59B7">
        <w:rPr>
          <w:rStyle w:val="Emphasis"/>
          <w:i w:val="0"/>
          <w:iCs w:val="0"/>
        </w:rPr>
        <w:t>analisa_kriteria</w:t>
      </w:r>
      <w:r>
        <w:t xml:space="preserve">, </w:t>
      </w:r>
      <w:r w:rsidRPr="001B59B7">
        <w:rPr>
          <w:rStyle w:val="Emphasis"/>
          <w:i w:val="0"/>
          <w:iCs w:val="0"/>
        </w:rPr>
        <w:t>nilai_awal</w:t>
      </w:r>
      <w:r>
        <w:t xml:space="preserve">, </w:t>
      </w:r>
      <w:r w:rsidRPr="00E32EF8">
        <w:rPr>
          <w:rStyle w:val="Emphasis"/>
          <w:i w:val="0"/>
          <w:iCs w:val="0"/>
        </w:rPr>
        <w:t>nilai_awal_detail</w:t>
      </w:r>
      <w:r>
        <w:t xml:space="preserve">, </w:t>
      </w:r>
      <w:r w:rsidRPr="00E32EF8">
        <w:rPr>
          <w:rStyle w:val="Emphasis"/>
          <w:i w:val="0"/>
          <w:iCs w:val="0"/>
        </w:rPr>
        <w:t>jum_alt_kri</w:t>
      </w:r>
      <w:r>
        <w:t xml:space="preserve">, dan </w:t>
      </w:r>
      <w:r>
        <w:rPr>
          <w:rStyle w:val="Emphasis"/>
        </w:rPr>
        <w:t>ranking</w:t>
      </w:r>
      <w:r>
        <w:t xml:space="preserve"> telah menggunakan kombinasi </w:t>
      </w:r>
      <w:r w:rsidRPr="00F52403">
        <w:rPr>
          <w:i/>
          <w:iCs/>
        </w:rPr>
        <w:t>primary key</w:t>
      </w:r>
      <w:r>
        <w:t xml:space="preserve"> (PK) sekaligus </w:t>
      </w:r>
      <w:r w:rsidRPr="00EE14DE">
        <w:rPr>
          <w:i/>
          <w:iCs/>
        </w:rPr>
        <w:t>foreign key</w:t>
      </w:r>
      <w:r>
        <w:t xml:space="preserve"> (FK) untuk menjaga keterhubungan data. Dengan penerapan 2NF, redundansi data dapat dikurangi dan integritas antar tabel lebih terjamin karena setiap relasi dibangun berdasarkan ketergantungan penuh terhadap primary key. Struktur ini menjadi lebih efisien dibanding 1NF dan siap dilanjutkan ke tahap 3NF untuk menghilangkan ketergantungan transitif.</w:t>
      </w:r>
    </w:p>
    <w:p w14:paraId="3D949505" w14:textId="77777777" w:rsidR="00A2619D" w:rsidRDefault="00A6733F" w:rsidP="00A2619D">
      <w:pPr>
        <w:keepNext/>
        <w:spacing w:line="360" w:lineRule="auto"/>
      </w:pPr>
      <w:r>
        <w:rPr>
          <w:noProof/>
        </w:rPr>
        <w:lastRenderedPageBreak/>
        <w:drawing>
          <wp:inline distT="0" distB="0" distL="0" distR="0" wp14:anchorId="5B6C9FE6" wp14:editId="22E93ACB">
            <wp:extent cx="5039995" cy="1615440"/>
            <wp:effectExtent l="0" t="0" r="8255" b="3810"/>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1615440"/>
                    </a:xfrm>
                    <a:prstGeom prst="rect">
                      <a:avLst/>
                    </a:prstGeom>
                    <a:noFill/>
                    <a:ln>
                      <a:noFill/>
                    </a:ln>
                  </pic:spPr>
                </pic:pic>
              </a:graphicData>
            </a:graphic>
          </wp:inline>
        </w:drawing>
      </w:r>
    </w:p>
    <w:p w14:paraId="038F85C8" w14:textId="4FE63DAA" w:rsidR="00A6733F" w:rsidRPr="00D5038B" w:rsidRDefault="00A2619D" w:rsidP="009B29FA">
      <w:pPr>
        <w:pStyle w:val="Caption"/>
        <w:spacing w:after="0" w:line="360" w:lineRule="auto"/>
        <w:jc w:val="center"/>
        <w:rPr>
          <w:i w:val="0"/>
          <w:iCs w:val="0"/>
          <w:color w:val="000000" w:themeColor="text1"/>
          <w:sz w:val="24"/>
          <w:szCs w:val="24"/>
        </w:rPr>
      </w:pPr>
      <w:bookmarkStart w:id="387" w:name="_Toc211679545"/>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A34872">
        <w:rPr>
          <w:i w:val="0"/>
          <w:iCs w:val="0"/>
          <w:color w:val="000000" w:themeColor="text1"/>
          <w:sz w:val="24"/>
          <w:szCs w:val="24"/>
        </w:rPr>
        <w:t>8</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N3</w:t>
      </w:r>
      <w:bookmarkEnd w:id="387"/>
    </w:p>
    <w:p w14:paraId="266E3B5D" w14:textId="77777777" w:rsidR="00D5038B" w:rsidRPr="00D5038B" w:rsidRDefault="00D5038B" w:rsidP="009B29FA">
      <w:pPr>
        <w:spacing w:line="360" w:lineRule="auto"/>
      </w:pPr>
    </w:p>
    <w:p w14:paraId="5FB099A9" w14:textId="39B4049B" w:rsidR="00D41D4F" w:rsidRDefault="00727ABF" w:rsidP="009B29FA">
      <w:pPr>
        <w:spacing w:line="360" w:lineRule="auto"/>
        <w:ind w:firstLine="567"/>
      </w:pPr>
      <w:r>
        <w:rPr>
          <w:lang w:val="en-US"/>
        </w:rPr>
        <w:t>Pada g</w:t>
      </w:r>
      <w:r>
        <w:t xml:space="preserve">ambar </w:t>
      </w:r>
      <w:r>
        <w:rPr>
          <w:lang w:val="en-US"/>
        </w:rPr>
        <w:t xml:space="preserve">3.8 </w:t>
      </w:r>
      <w:r>
        <w:t xml:space="preserve">menunjukkan hasil </w:t>
      </w:r>
      <w:r w:rsidRPr="00B06037">
        <w:rPr>
          <w:rStyle w:val="Strong"/>
          <w:b w:val="0"/>
          <w:bCs w:val="0"/>
        </w:rPr>
        <w:t xml:space="preserve">normalisasi ke bentuk </w:t>
      </w:r>
      <w:r w:rsidRPr="00B06037">
        <w:rPr>
          <w:rStyle w:val="Strong"/>
          <w:b w:val="0"/>
          <w:bCs w:val="0"/>
          <w:i/>
          <w:iCs/>
        </w:rPr>
        <w:t>Third Normal Form</w:t>
      </w:r>
      <w:r w:rsidRPr="00B06037">
        <w:rPr>
          <w:rStyle w:val="Strong"/>
          <w:b w:val="0"/>
          <w:bCs w:val="0"/>
        </w:rPr>
        <w:t xml:space="preserve"> (3NF)</w:t>
      </w:r>
      <w:r>
        <w:t xml:space="preserve"> pada sistem penilaian berbasis AHP. Pada tahap ini, seluruh tabel sudah bebas dari </w:t>
      </w:r>
      <w:r w:rsidRPr="00F12F62">
        <w:rPr>
          <w:rStyle w:val="Strong"/>
          <w:b w:val="0"/>
          <w:bCs w:val="0"/>
        </w:rPr>
        <w:t>ketergantungan transitif</w:t>
      </w:r>
      <w:r>
        <w:t xml:space="preserve">, sehingga setiap atribut </w:t>
      </w:r>
      <w:r w:rsidRPr="00F12F62">
        <w:rPr>
          <w:i/>
          <w:iCs/>
        </w:rPr>
        <w:t>non-primary key</w:t>
      </w:r>
      <w:r>
        <w:t xml:space="preserve"> hanya bergantung langsung pada </w:t>
      </w:r>
      <w:r w:rsidRPr="00961380">
        <w:rPr>
          <w:i/>
          <w:iCs/>
        </w:rPr>
        <w:t>primary key</w:t>
      </w:r>
      <w:r>
        <w:t xml:space="preserve">. Tabel-tabel utama yang digunakan antara lain </w:t>
      </w:r>
      <w:r w:rsidRPr="00FC6F90">
        <w:rPr>
          <w:rStyle w:val="Emphasis"/>
          <w:i w:val="0"/>
          <w:iCs w:val="0"/>
        </w:rPr>
        <w:t>data_alternatif</w:t>
      </w:r>
      <w:r>
        <w:t xml:space="preserve">, </w:t>
      </w:r>
      <w:r w:rsidRPr="00095E44">
        <w:rPr>
          <w:rStyle w:val="Emphasis"/>
          <w:i w:val="0"/>
          <w:iCs w:val="0"/>
        </w:rPr>
        <w:t>data_kriteria</w:t>
      </w:r>
      <w:r>
        <w:t xml:space="preserve">, </w:t>
      </w:r>
      <w:r w:rsidRPr="00D202CE">
        <w:rPr>
          <w:rStyle w:val="Emphasis"/>
          <w:i w:val="0"/>
          <w:iCs w:val="0"/>
        </w:rPr>
        <w:t>analisa_alternatif</w:t>
      </w:r>
      <w:r>
        <w:t xml:space="preserve">, </w:t>
      </w:r>
      <w:r w:rsidRPr="001E602A">
        <w:rPr>
          <w:rStyle w:val="Emphasis"/>
          <w:i w:val="0"/>
          <w:iCs w:val="0"/>
        </w:rPr>
        <w:t>analisa_kriteria</w:t>
      </w:r>
      <w:r>
        <w:t xml:space="preserve">, </w:t>
      </w:r>
      <w:r w:rsidRPr="00D61BA1">
        <w:rPr>
          <w:rStyle w:val="Emphasis"/>
          <w:i w:val="0"/>
          <w:iCs w:val="0"/>
        </w:rPr>
        <w:t>nilai_awal</w:t>
      </w:r>
      <w:r>
        <w:t xml:space="preserve">, </w:t>
      </w:r>
      <w:r w:rsidRPr="0069451E">
        <w:rPr>
          <w:rStyle w:val="Emphasis"/>
          <w:i w:val="0"/>
          <w:iCs w:val="0"/>
        </w:rPr>
        <w:t>nilai_awal_detail</w:t>
      </w:r>
      <w:r w:rsidR="00A05DA9">
        <w:rPr>
          <w:rStyle w:val="Emphasis"/>
          <w:i w:val="0"/>
          <w:iCs w:val="0"/>
          <w:lang w:val="en-US"/>
        </w:rPr>
        <w:t xml:space="preserve">, </w:t>
      </w:r>
      <w:r w:rsidR="00A05DA9" w:rsidRPr="0069451E">
        <w:rPr>
          <w:rStyle w:val="Emphasis"/>
          <w:i w:val="0"/>
          <w:iCs w:val="0"/>
        </w:rPr>
        <w:t>jum_alt_kri</w:t>
      </w:r>
      <w:r w:rsidR="00A05DA9">
        <w:rPr>
          <w:lang w:val="en-US"/>
        </w:rPr>
        <w:t xml:space="preserve"> dan </w:t>
      </w:r>
      <w:r>
        <w:rPr>
          <w:rStyle w:val="Emphasis"/>
        </w:rPr>
        <w:t>ranking</w:t>
      </w:r>
      <w:r>
        <w:t>. Dengan struktur 3NF ini, redundansi data dapat diminimalisasi, integritas data lebih terjaga, serta relasi antar tabel menjadi lebih efisien. Normalisasi hingga 3NF memastikan basis data siap diimplementasikan dalam sistem relasional untuk mendukung proses perhitungan dan pengambilan keputusan secara optimal.</w:t>
      </w:r>
    </w:p>
    <w:p w14:paraId="728431DD" w14:textId="77777777" w:rsidR="00727ABF" w:rsidRDefault="00727ABF" w:rsidP="00D41D4F">
      <w:pPr>
        <w:spacing w:line="480" w:lineRule="auto"/>
      </w:pPr>
    </w:p>
    <w:p w14:paraId="2CA83611" w14:textId="77777777" w:rsidR="00A6733F" w:rsidRDefault="00A6733F" w:rsidP="00A6733F">
      <w:pPr>
        <w:pStyle w:val="Heading3"/>
        <w:numPr>
          <w:ilvl w:val="2"/>
          <w:numId w:val="3"/>
        </w:numPr>
        <w:spacing w:line="480" w:lineRule="auto"/>
        <w:ind w:left="567" w:hanging="567"/>
      </w:pPr>
      <w:bookmarkStart w:id="388" w:name="_Toc208171080"/>
      <w:bookmarkStart w:id="389" w:name="_Toc211679487"/>
      <w:r>
        <w:t>Spesifikasi Basis Data</w:t>
      </w:r>
      <w:bookmarkEnd w:id="388"/>
      <w:bookmarkEnd w:id="389"/>
    </w:p>
    <w:p w14:paraId="712804E4" w14:textId="2FC03201" w:rsidR="00527FE0" w:rsidRPr="00BC152A" w:rsidRDefault="00A6733F" w:rsidP="00BC152A">
      <w:pPr>
        <w:spacing w:line="360" w:lineRule="auto"/>
        <w:ind w:firstLine="567"/>
        <w:jc w:val="left"/>
      </w:pPr>
      <w:r w:rsidRPr="00AE095E">
        <w:t xml:space="preserve">Spesifikasi basis data digunakan untuk menjelaskan detail rancangan tabel yang terdapat dalam sistem, meliputi nama tabel, nama field, tipe data, ukuran, serta keterangan fungsi dari masing-masing </w:t>
      </w:r>
      <w:r w:rsidRPr="00A6733F">
        <w:rPr>
          <w:i/>
          <w:iCs/>
        </w:rPr>
        <w:t>field</w:t>
      </w:r>
      <w:r w:rsidRPr="00AE095E">
        <w:t xml:space="preserve">. Adapun spesifikasi basis data yang digunakan pada sistem pendukung keputusan penentuan peringkat teknisi dengan metode </w:t>
      </w:r>
      <w:r w:rsidR="00AB5556">
        <w:t xml:space="preserve">AHP </w:t>
      </w:r>
      <w:r w:rsidRPr="00AE095E">
        <w:t>adalah sebagai berikut:</w:t>
      </w:r>
    </w:p>
    <w:p w14:paraId="74F06640" w14:textId="77777777"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data_alternatif</w:t>
      </w:r>
    </w:p>
    <w:p w14:paraId="54301B8C" w14:textId="0916F432" w:rsidR="000801CC" w:rsidRPr="000801CC" w:rsidRDefault="000801CC" w:rsidP="000801CC">
      <w:pPr>
        <w:pStyle w:val="Caption"/>
        <w:spacing w:after="0" w:line="360" w:lineRule="auto"/>
        <w:jc w:val="center"/>
        <w:rPr>
          <w:rFonts w:cs="Times New Roman"/>
          <w:i w:val="0"/>
          <w:iCs w:val="0"/>
          <w:color w:val="000000" w:themeColor="text1"/>
          <w:sz w:val="24"/>
          <w:szCs w:val="24"/>
        </w:rPr>
      </w:pPr>
      <w:bookmarkStart w:id="390" w:name="_Toc211679576"/>
      <w:r w:rsidRPr="000801CC">
        <w:rPr>
          <w:i w:val="0"/>
          <w:iCs w:val="0"/>
          <w:color w:val="000000" w:themeColor="text1"/>
          <w:sz w:val="24"/>
          <w:szCs w:val="24"/>
        </w:rPr>
        <w:t xml:space="preserve">Tabel 3. </w:t>
      </w:r>
      <w:r w:rsidRPr="000801CC">
        <w:rPr>
          <w:i w:val="0"/>
          <w:iCs w:val="0"/>
          <w:color w:val="000000" w:themeColor="text1"/>
          <w:sz w:val="24"/>
          <w:szCs w:val="24"/>
        </w:rPr>
        <w:fldChar w:fldCharType="begin"/>
      </w:r>
      <w:r w:rsidRPr="000801CC">
        <w:rPr>
          <w:i w:val="0"/>
          <w:iCs w:val="0"/>
          <w:color w:val="000000" w:themeColor="text1"/>
          <w:sz w:val="24"/>
          <w:szCs w:val="24"/>
        </w:rPr>
        <w:instrText xml:space="preserve"> SEQ Tabel_3. \* ARABIC </w:instrText>
      </w:r>
      <w:r w:rsidRPr="000801CC">
        <w:rPr>
          <w:i w:val="0"/>
          <w:iCs w:val="0"/>
          <w:color w:val="000000" w:themeColor="text1"/>
          <w:sz w:val="24"/>
          <w:szCs w:val="24"/>
        </w:rPr>
        <w:fldChar w:fldCharType="separate"/>
      </w:r>
      <w:r w:rsidR="00A34872">
        <w:rPr>
          <w:i w:val="0"/>
          <w:iCs w:val="0"/>
          <w:color w:val="000000" w:themeColor="text1"/>
          <w:sz w:val="24"/>
          <w:szCs w:val="24"/>
        </w:rPr>
        <w:t>1</w:t>
      </w:r>
      <w:r w:rsidRPr="000801CC">
        <w:rPr>
          <w:i w:val="0"/>
          <w:iCs w:val="0"/>
          <w:color w:val="000000" w:themeColor="text1"/>
          <w:sz w:val="24"/>
          <w:szCs w:val="24"/>
        </w:rPr>
        <w:fldChar w:fldCharType="end"/>
      </w:r>
      <w:r w:rsidRPr="000801CC">
        <w:rPr>
          <w:i w:val="0"/>
          <w:iCs w:val="0"/>
          <w:color w:val="000000" w:themeColor="text1"/>
          <w:sz w:val="24"/>
          <w:szCs w:val="24"/>
        </w:rPr>
        <w:t xml:space="preserve"> data_alternatif</w:t>
      </w:r>
      <w:bookmarkEnd w:id="390"/>
    </w:p>
    <w:tbl>
      <w:tblPr>
        <w:tblStyle w:val="TableGrid"/>
        <w:tblW w:w="5000" w:type="pct"/>
        <w:tblLook w:val="04A0" w:firstRow="1" w:lastRow="0" w:firstColumn="1" w:lastColumn="0" w:noHBand="0" w:noVBand="1"/>
      </w:tblPr>
      <w:tblGrid>
        <w:gridCol w:w="1536"/>
        <w:gridCol w:w="1479"/>
        <w:gridCol w:w="1107"/>
        <w:gridCol w:w="3805"/>
      </w:tblGrid>
      <w:tr w:rsidR="00AB5556" w:rsidRPr="00AB5556" w14:paraId="71077349" w14:textId="77777777" w:rsidTr="00AB5556">
        <w:tc>
          <w:tcPr>
            <w:tcW w:w="968" w:type="pct"/>
            <w:hideMark/>
          </w:tcPr>
          <w:p w14:paraId="458FAC7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3" w:type="pct"/>
            <w:hideMark/>
          </w:tcPr>
          <w:p w14:paraId="33D958BB"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8" w:type="pct"/>
            <w:hideMark/>
          </w:tcPr>
          <w:p w14:paraId="342DD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400" w:type="pct"/>
            <w:hideMark/>
          </w:tcPr>
          <w:p w14:paraId="5E25F3D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CD94902" w14:textId="77777777" w:rsidTr="00AB5556">
        <w:tc>
          <w:tcPr>
            <w:tcW w:w="968" w:type="pct"/>
            <w:hideMark/>
          </w:tcPr>
          <w:p w14:paraId="45DEB9F8"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933" w:type="pct"/>
            <w:hideMark/>
          </w:tcPr>
          <w:p w14:paraId="0C9142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3BA0AAB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400" w:type="pct"/>
            <w:hideMark/>
          </w:tcPr>
          <w:p w14:paraId="1DC22A31"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alternatif/siswa</w:t>
            </w:r>
          </w:p>
        </w:tc>
      </w:tr>
      <w:tr w:rsidR="00AB5556" w:rsidRPr="00AB5556" w14:paraId="35C5BE12" w14:textId="77777777" w:rsidTr="00AB5556">
        <w:tc>
          <w:tcPr>
            <w:tcW w:w="968" w:type="pct"/>
            <w:hideMark/>
          </w:tcPr>
          <w:p w14:paraId="76D295D5" w14:textId="77777777" w:rsidR="00AB5556" w:rsidRPr="00AB5556" w:rsidRDefault="00AB5556" w:rsidP="00AB5556">
            <w:pPr>
              <w:spacing w:line="360" w:lineRule="auto"/>
              <w:jc w:val="left"/>
              <w:rPr>
                <w:rFonts w:cs="Times New Roman"/>
                <w:szCs w:val="24"/>
              </w:rPr>
            </w:pPr>
            <w:r w:rsidRPr="00AB5556">
              <w:rPr>
                <w:rFonts w:cs="Times New Roman"/>
                <w:szCs w:val="24"/>
              </w:rPr>
              <w:t>nama</w:t>
            </w:r>
          </w:p>
        </w:tc>
        <w:tc>
          <w:tcPr>
            <w:tcW w:w="933" w:type="pct"/>
            <w:hideMark/>
          </w:tcPr>
          <w:p w14:paraId="07CB10D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14525A6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2400" w:type="pct"/>
            <w:hideMark/>
          </w:tcPr>
          <w:p w14:paraId="366402A1" w14:textId="77777777" w:rsidR="00AB5556" w:rsidRPr="00AB5556" w:rsidRDefault="00AB5556" w:rsidP="00AB5556">
            <w:pPr>
              <w:spacing w:line="360" w:lineRule="auto"/>
              <w:jc w:val="left"/>
              <w:rPr>
                <w:rFonts w:cs="Times New Roman"/>
                <w:szCs w:val="24"/>
              </w:rPr>
            </w:pPr>
            <w:r w:rsidRPr="00AB5556">
              <w:rPr>
                <w:rFonts w:cs="Times New Roman"/>
                <w:szCs w:val="24"/>
              </w:rPr>
              <w:t>Nama siswa/alternatif</w:t>
            </w:r>
          </w:p>
        </w:tc>
      </w:tr>
      <w:tr w:rsidR="00AB5556" w:rsidRPr="00AB5556" w14:paraId="6D1DFA7F" w14:textId="77777777" w:rsidTr="00AB5556">
        <w:tc>
          <w:tcPr>
            <w:tcW w:w="968" w:type="pct"/>
            <w:hideMark/>
          </w:tcPr>
          <w:p w14:paraId="7E197B5F" w14:textId="77777777" w:rsidR="00AB5556" w:rsidRPr="00AB5556" w:rsidRDefault="00AB5556" w:rsidP="00AB5556">
            <w:pPr>
              <w:spacing w:line="360" w:lineRule="auto"/>
              <w:jc w:val="left"/>
              <w:rPr>
                <w:rFonts w:cs="Times New Roman"/>
                <w:szCs w:val="24"/>
              </w:rPr>
            </w:pPr>
            <w:r w:rsidRPr="00AB5556">
              <w:rPr>
                <w:rFonts w:cs="Times New Roman"/>
                <w:szCs w:val="24"/>
              </w:rPr>
              <w:t>hasil_akhir</w:t>
            </w:r>
          </w:p>
        </w:tc>
        <w:tc>
          <w:tcPr>
            <w:tcW w:w="933" w:type="pct"/>
            <w:hideMark/>
          </w:tcPr>
          <w:p w14:paraId="329EEC9D"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8" w:type="pct"/>
            <w:hideMark/>
          </w:tcPr>
          <w:p w14:paraId="15E81BAE"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400" w:type="pct"/>
            <w:hideMark/>
          </w:tcPr>
          <w:p w14:paraId="047A911F" w14:textId="77777777" w:rsidR="00AB5556" w:rsidRPr="00AB5556" w:rsidRDefault="00AB5556" w:rsidP="00AB5556">
            <w:pPr>
              <w:spacing w:line="360" w:lineRule="auto"/>
              <w:jc w:val="left"/>
              <w:rPr>
                <w:rFonts w:cs="Times New Roman"/>
                <w:szCs w:val="24"/>
              </w:rPr>
            </w:pPr>
            <w:r w:rsidRPr="00AB5556">
              <w:rPr>
                <w:rFonts w:cs="Times New Roman"/>
                <w:szCs w:val="24"/>
              </w:rPr>
              <w:t>Nilai akhir hasil perhitungan AHP</w:t>
            </w:r>
          </w:p>
        </w:tc>
      </w:tr>
    </w:tbl>
    <w:p w14:paraId="08648BAC" w14:textId="64501DD2"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lastRenderedPageBreak/>
        <w:t>Tabel data_kriteria</w:t>
      </w:r>
    </w:p>
    <w:p w14:paraId="0D541FEC" w14:textId="41EE3F67" w:rsidR="00024C8A" w:rsidRPr="00024C8A" w:rsidRDefault="00024C8A" w:rsidP="00024C8A">
      <w:pPr>
        <w:pStyle w:val="Caption"/>
        <w:spacing w:after="0" w:line="360" w:lineRule="auto"/>
        <w:jc w:val="center"/>
        <w:rPr>
          <w:rFonts w:cs="Times New Roman"/>
          <w:i w:val="0"/>
          <w:iCs w:val="0"/>
          <w:color w:val="000000" w:themeColor="text1"/>
          <w:sz w:val="24"/>
          <w:szCs w:val="24"/>
        </w:rPr>
      </w:pPr>
      <w:bookmarkStart w:id="391" w:name="_Toc211679577"/>
      <w:r w:rsidRPr="00024C8A">
        <w:rPr>
          <w:i w:val="0"/>
          <w:iCs w:val="0"/>
          <w:color w:val="000000" w:themeColor="text1"/>
          <w:sz w:val="24"/>
          <w:szCs w:val="24"/>
        </w:rPr>
        <w:t xml:space="preserve">Tabel 3. </w:t>
      </w:r>
      <w:r w:rsidRPr="00024C8A">
        <w:rPr>
          <w:i w:val="0"/>
          <w:iCs w:val="0"/>
          <w:color w:val="000000" w:themeColor="text1"/>
          <w:sz w:val="24"/>
          <w:szCs w:val="24"/>
        </w:rPr>
        <w:fldChar w:fldCharType="begin"/>
      </w:r>
      <w:r w:rsidRPr="00024C8A">
        <w:rPr>
          <w:i w:val="0"/>
          <w:iCs w:val="0"/>
          <w:color w:val="000000" w:themeColor="text1"/>
          <w:sz w:val="24"/>
          <w:szCs w:val="24"/>
        </w:rPr>
        <w:instrText xml:space="preserve"> SEQ Tabel_3. \* ARABIC </w:instrText>
      </w:r>
      <w:r w:rsidRPr="00024C8A">
        <w:rPr>
          <w:i w:val="0"/>
          <w:iCs w:val="0"/>
          <w:color w:val="000000" w:themeColor="text1"/>
          <w:sz w:val="24"/>
          <w:szCs w:val="24"/>
        </w:rPr>
        <w:fldChar w:fldCharType="separate"/>
      </w:r>
      <w:r w:rsidR="00A34872">
        <w:rPr>
          <w:i w:val="0"/>
          <w:iCs w:val="0"/>
          <w:color w:val="000000" w:themeColor="text1"/>
          <w:sz w:val="24"/>
          <w:szCs w:val="24"/>
        </w:rPr>
        <w:t>2</w:t>
      </w:r>
      <w:r w:rsidRPr="00024C8A">
        <w:rPr>
          <w:i w:val="0"/>
          <w:iCs w:val="0"/>
          <w:color w:val="000000" w:themeColor="text1"/>
          <w:sz w:val="24"/>
          <w:szCs w:val="24"/>
        </w:rPr>
        <w:fldChar w:fldCharType="end"/>
      </w:r>
      <w:r w:rsidRPr="00024C8A">
        <w:rPr>
          <w:i w:val="0"/>
          <w:iCs w:val="0"/>
          <w:color w:val="000000" w:themeColor="text1"/>
          <w:sz w:val="24"/>
          <w:szCs w:val="24"/>
        </w:rPr>
        <w:t xml:space="preserve"> data_kriteria</w:t>
      </w:r>
      <w:bookmarkEnd w:id="391"/>
    </w:p>
    <w:tbl>
      <w:tblPr>
        <w:tblStyle w:val="TableGrid"/>
        <w:tblW w:w="0" w:type="auto"/>
        <w:tblLook w:val="04A0" w:firstRow="1" w:lastRow="0" w:firstColumn="1" w:lastColumn="0" w:noHBand="0" w:noVBand="1"/>
      </w:tblPr>
      <w:tblGrid>
        <w:gridCol w:w="1696"/>
        <w:gridCol w:w="1359"/>
        <w:gridCol w:w="1017"/>
        <w:gridCol w:w="3855"/>
      </w:tblGrid>
      <w:tr w:rsidR="00AB5556" w:rsidRPr="00AB5556" w14:paraId="397CA672" w14:textId="77777777" w:rsidTr="00AB5556">
        <w:tc>
          <w:tcPr>
            <w:tcW w:w="0" w:type="auto"/>
            <w:hideMark/>
          </w:tcPr>
          <w:p w14:paraId="144F01E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3607D7A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65E8DD0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173908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58BE015E" w14:textId="77777777" w:rsidTr="00AB5556">
        <w:tc>
          <w:tcPr>
            <w:tcW w:w="0" w:type="auto"/>
            <w:hideMark/>
          </w:tcPr>
          <w:p w14:paraId="7E0A329C"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68448AA6"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2887E570"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0079B915"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kriteria</w:t>
            </w:r>
          </w:p>
        </w:tc>
      </w:tr>
      <w:tr w:rsidR="00AB5556" w:rsidRPr="00AB5556" w14:paraId="6DB858ED" w14:textId="77777777" w:rsidTr="00AB5556">
        <w:tc>
          <w:tcPr>
            <w:tcW w:w="0" w:type="auto"/>
            <w:hideMark/>
          </w:tcPr>
          <w:p w14:paraId="0C474978" w14:textId="77777777" w:rsidR="00AB5556" w:rsidRPr="00AB5556" w:rsidRDefault="00AB5556" w:rsidP="00AB5556">
            <w:pPr>
              <w:spacing w:line="360" w:lineRule="auto"/>
              <w:jc w:val="left"/>
              <w:rPr>
                <w:rFonts w:cs="Times New Roman"/>
                <w:szCs w:val="24"/>
              </w:rPr>
            </w:pPr>
            <w:r w:rsidRPr="00AB5556">
              <w:rPr>
                <w:rFonts w:cs="Times New Roman"/>
                <w:szCs w:val="24"/>
              </w:rPr>
              <w:t>nama_kriteria</w:t>
            </w:r>
          </w:p>
        </w:tc>
        <w:tc>
          <w:tcPr>
            <w:tcW w:w="0" w:type="auto"/>
            <w:hideMark/>
          </w:tcPr>
          <w:p w14:paraId="25DA4920"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23423D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0" w:type="auto"/>
            <w:hideMark/>
          </w:tcPr>
          <w:p w14:paraId="6550F448" w14:textId="77777777" w:rsidR="00AB5556" w:rsidRPr="00AB5556" w:rsidRDefault="00AB5556" w:rsidP="00AB5556">
            <w:pPr>
              <w:spacing w:line="360" w:lineRule="auto"/>
              <w:jc w:val="left"/>
              <w:rPr>
                <w:rFonts w:cs="Times New Roman"/>
                <w:szCs w:val="24"/>
              </w:rPr>
            </w:pPr>
            <w:r w:rsidRPr="00AB5556">
              <w:rPr>
                <w:rFonts w:cs="Times New Roman"/>
                <w:szCs w:val="24"/>
              </w:rPr>
              <w:t>Nama kriteria (misal: Kognitif, Bahasa)</w:t>
            </w:r>
          </w:p>
        </w:tc>
      </w:tr>
      <w:tr w:rsidR="00AB5556" w:rsidRPr="00AB5556" w14:paraId="5E6EF0EF" w14:textId="77777777" w:rsidTr="00AB5556">
        <w:tc>
          <w:tcPr>
            <w:tcW w:w="0" w:type="auto"/>
            <w:hideMark/>
          </w:tcPr>
          <w:p w14:paraId="54387614" w14:textId="77777777" w:rsidR="00AB5556" w:rsidRPr="00AB5556" w:rsidRDefault="00AB5556" w:rsidP="00AB5556">
            <w:pPr>
              <w:spacing w:line="360" w:lineRule="auto"/>
              <w:jc w:val="left"/>
              <w:rPr>
                <w:rFonts w:cs="Times New Roman"/>
                <w:szCs w:val="24"/>
              </w:rPr>
            </w:pPr>
            <w:r w:rsidRPr="00AB5556">
              <w:rPr>
                <w:rFonts w:cs="Times New Roman"/>
                <w:szCs w:val="24"/>
              </w:rPr>
              <w:t>jumlah_kriteria</w:t>
            </w:r>
          </w:p>
        </w:tc>
        <w:tc>
          <w:tcPr>
            <w:tcW w:w="0" w:type="auto"/>
            <w:hideMark/>
          </w:tcPr>
          <w:p w14:paraId="1516D26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791A968"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A1CD047" w14:textId="77777777" w:rsidR="00AB5556" w:rsidRPr="00AB5556" w:rsidRDefault="00AB5556" w:rsidP="00AB5556">
            <w:pPr>
              <w:spacing w:line="360" w:lineRule="auto"/>
              <w:jc w:val="left"/>
              <w:rPr>
                <w:rFonts w:cs="Times New Roman"/>
                <w:szCs w:val="24"/>
              </w:rPr>
            </w:pPr>
            <w:r w:rsidRPr="00AB5556">
              <w:rPr>
                <w:rFonts w:cs="Times New Roman"/>
                <w:szCs w:val="24"/>
              </w:rPr>
              <w:t>Jumlah bobot pada kriteria</w:t>
            </w:r>
          </w:p>
        </w:tc>
      </w:tr>
      <w:tr w:rsidR="00AB5556" w:rsidRPr="00AB5556" w14:paraId="6D4C72D0" w14:textId="77777777" w:rsidTr="00AB5556">
        <w:tc>
          <w:tcPr>
            <w:tcW w:w="0" w:type="auto"/>
            <w:hideMark/>
          </w:tcPr>
          <w:p w14:paraId="611DE30E" w14:textId="77777777" w:rsidR="00AB5556" w:rsidRPr="00AB5556" w:rsidRDefault="00AB5556" w:rsidP="00AB5556">
            <w:pPr>
              <w:spacing w:line="360" w:lineRule="auto"/>
              <w:jc w:val="left"/>
              <w:rPr>
                <w:rFonts w:cs="Times New Roman"/>
                <w:szCs w:val="24"/>
              </w:rPr>
            </w:pPr>
            <w:r w:rsidRPr="00AB5556">
              <w:rPr>
                <w:rFonts w:cs="Times New Roman"/>
                <w:szCs w:val="24"/>
              </w:rPr>
              <w:t>bobot_kriteria</w:t>
            </w:r>
          </w:p>
        </w:tc>
        <w:tc>
          <w:tcPr>
            <w:tcW w:w="0" w:type="auto"/>
            <w:hideMark/>
          </w:tcPr>
          <w:p w14:paraId="529C6EF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659121B"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321867A2" w14:textId="77777777" w:rsidR="00AB5556" w:rsidRPr="00AB5556" w:rsidRDefault="00AB5556" w:rsidP="00AB5556">
            <w:pPr>
              <w:spacing w:line="360" w:lineRule="auto"/>
              <w:jc w:val="left"/>
              <w:rPr>
                <w:rFonts w:cs="Times New Roman"/>
                <w:szCs w:val="24"/>
              </w:rPr>
            </w:pPr>
            <w:r w:rsidRPr="00AB5556">
              <w:rPr>
                <w:rFonts w:cs="Times New Roman"/>
                <w:szCs w:val="24"/>
              </w:rPr>
              <w:t>Bobot kriteria hasil perhitungan</w:t>
            </w:r>
          </w:p>
        </w:tc>
      </w:tr>
    </w:tbl>
    <w:p w14:paraId="0AB4B7AA" w14:textId="77777777" w:rsidR="009B29FA" w:rsidRPr="008B0E92" w:rsidRDefault="009B29FA" w:rsidP="008B0E92">
      <w:pPr>
        <w:spacing w:line="360" w:lineRule="auto"/>
        <w:jc w:val="left"/>
        <w:rPr>
          <w:rFonts w:cs="Times New Roman"/>
          <w:szCs w:val="24"/>
        </w:rPr>
      </w:pPr>
    </w:p>
    <w:p w14:paraId="54CD944C" w14:textId="47F48590"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analisa_alternatif</w:t>
      </w:r>
    </w:p>
    <w:p w14:paraId="39CF8F9F" w14:textId="4C70EA26" w:rsidR="00F37453" w:rsidRPr="00F37453" w:rsidRDefault="00F37453" w:rsidP="00F37453">
      <w:pPr>
        <w:pStyle w:val="Caption"/>
        <w:spacing w:after="0" w:line="360" w:lineRule="auto"/>
        <w:jc w:val="center"/>
        <w:rPr>
          <w:rFonts w:cs="Times New Roman"/>
          <w:i w:val="0"/>
          <w:iCs w:val="0"/>
          <w:color w:val="000000" w:themeColor="text1"/>
          <w:sz w:val="24"/>
          <w:szCs w:val="24"/>
        </w:rPr>
      </w:pPr>
      <w:bookmarkStart w:id="392" w:name="_Toc211679578"/>
      <w:r w:rsidRPr="00F37453">
        <w:rPr>
          <w:i w:val="0"/>
          <w:iCs w:val="0"/>
          <w:color w:val="000000" w:themeColor="text1"/>
          <w:sz w:val="24"/>
          <w:szCs w:val="24"/>
        </w:rPr>
        <w:t xml:space="preserve">Tabel 3. </w:t>
      </w:r>
      <w:r w:rsidRPr="00F37453">
        <w:rPr>
          <w:i w:val="0"/>
          <w:iCs w:val="0"/>
          <w:color w:val="000000" w:themeColor="text1"/>
          <w:sz w:val="24"/>
          <w:szCs w:val="24"/>
        </w:rPr>
        <w:fldChar w:fldCharType="begin"/>
      </w:r>
      <w:r w:rsidRPr="00F37453">
        <w:rPr>
          <w:i w:val="0"/>
          <w:iCs w:val="0"/>
          <w:color w:val="000000" w:themeColor="text1"/>
          <w:sz w:val="24"/>
          <w:szCs w:val="24"/>
        </w:rPr>
        <w:instrText xml:space="preserve"> SEQ Tabel_3. \* ARABIC </w:instrText>
      </w:r>
      <w:r w:rsidRPr="00F37453">
        <w:rPr>
          <w:i w:val="0"/>
          <w:iCs w:val="0"/>
          <w:color w:val="000000" w:themeColor="text1"/>
          <w:sz w:val="24"/>
          <w:szCs w:val="24"/>
        </w:rPr>
        <w:fldChar w:fldCharType="separate"/>
      </w:r>
      <w:r w:rsidR="00A34872">
        <w:rPr>
          <w:i w:val="0"/>
          <w:iCs w:val="0"/>
          <w:color w:val="000000" w:themeColor="text1"/>
          <w:sz w:val="24"/>
          <w:szCs w:val="24"/>
        </w:rPr>
        <w:t>3</w:t>
      </w:r>
      <w:r w:rsidRPr="00F37453">
        <w:rPr>
          <w:i w:val="0"/>
          <w:iCs w:val="0"/>
          <w:color w:val="000000" w:themeColor="text1"/>
          <w:sz w:val="24"/>
          <w:szCs w:val="24"/>
        </w:rPr>
        <w:fldChar w:fldCharType="end"/>
      </w:r>
      <w:r w:rsidRPr="00F37453">
        <w:rPr>
          <w:i w:val="0"/>
          <w:iCs w:val="0"/>
          <w:color w:val="000000" w:themeColor="text1"/>
          <w:sz w:val="24"/>
          <w:szCs w:val="24"/>
        </w:rPr>
        <w:t xml:space="preserve"> analisa_alternatif</w:t>
      </w:r>
      <w:bookmarkEnd w:id="392"/>
    </w:p>
    <w:tbl>
      <w:tblPr>
        <w:tblStyle w:val="TableGrid"/>
        <w:tblW w:w="0" w:type="auto"/>
        <w:tblLook w:val="04A0" w:firstRow="1" w:lastRow="0" w:firstColumn="1" w:lastColumn="0" w:noHBand="0" w:noVBand="1"/>
      </w:tblPr>
      <w:tblGrid>
        <w:gridCol w:w="2442"/>
        <w:gridCol w:w="1359"/>
        <w:gridCol w:w="1017"/>
        <w:gridCol w:w="3109"/>
      </w:tblGrid>
      <w:tr w:rsidR="00AB5556" w:rsidRPr="00AB5556" w14:paraId="4891EF29" w14:textId="77777777" w:rsidTr="00AB5556">
        <w:tc>
          <w:tcPr>
            <w:tcW w:w="0" w:type="auto"/>
            <w:hideMark/>
          </w:tcPr>
          <w:p w14:paraId="6DBEFA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29C16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9171F6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171CD7D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2A5B69D" w14:textId="77777777" w:rsidTr="00AB5556">
        <w:tc>
          <w:tcPr>
            <w:tcW w:w="0" w:type="auto"/>
            <w:hideMark/>
          </w:tcPr>
          <w:p w14:paraId="2190C260" w14:textId="77777777" w:rsidR="00AB5556" w:rsidRPr="00AB5556" w:rsidRDefault="00AB5556" w:rsidP="00AB5556">
            <w:pPr>
              <w:spacing w:line="360" w:lineRule="auto"/>
              <w:jc w:val="left"/>
              <w:rPr>
                <w:rFonts w:cs="Times New Roman"/>
                <w:szCs w:val="24"/>
              </w:rPr>
            </w:pPr>
            <w:r w:rsidRPr="00AB5556">
              <w:rPr>
                <w:rFonts w:cs="Times New Roman"/>
                <w:szCs w:val="24"/>
              </w:rPr>
              <w:t>alternatif_pertama</w:t>
            </w:r>
          </w:p>
        </w:tc>
        <w:tc>
          <w:tcPr>
            <w:tcW w:w="0" w:type="auto"/>
            <w:hideMark/>
          </w:tcPr>
          <w:p w14:paraId="497DA57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44239E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2BB3FAB5"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4BD3E2EB" w14:textId="77777777" w:rsidTr="00AB5556">
        <w:tc>
          <w:tcPr>
            <w:tcW w:w="0" w:type="auto"/>
            <w:hideMark/>
          </w:tcPr>
          <w:p w14:paraId="1A5B7C1B" w14:textId="77777777" w:rsidR="00AB5556" w:rsidRPr="00AB5556" w:rsidRDefault="00AB5556" w:rsidP="00AB5556">
            <w:pPr>
              <w:spacing w:line="360" w:lineRule="auto"/>
              <w:jc w:val="left"/>
              <w:rPr>
                <w:rFonts w:cs="Times New Roman"/>
                <w:szCs w:val="24"/>
              </w:rPr>
            </w:pPr>
            <w:r w:rsidRPr="00AB5556">
              <w:rPr>
                <w:rFonts w:cs="Times New Roman"/>
                <w:szCs w:val="24"/>
              </w:rPr>
              <w:t>nilai_analisa_alternatif</w:t>
            </w:r>
          </w:p>
        </w:tc>
        <w:tc>
          <w:tcPr>
            <w:tcW w:w="0" w:type="auto"/>
            <w:hideMark/>
          </w:tcPr>
          <w:p w14:paraId="42B4CDD5"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D493CC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DAE1E78"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alternatif</w:t>
            </w:r>
          </w:p>
        </w:tc>
      </w:tr>
      <w:tr w:rsidR="00AB5556" w:rsidRPr="00AB5556" w14:paraId="3A3D6933" w14:textId="77777777" w:rsidTr="00AB5556">
        <w:tc>
          <w:tcPr>
            <w:tcW w:w="0" w:type="auto"/>
            <w:hideMark/>
          </w:tcPr>
          <w:p w14:paraId="1AB53EFE" w14:textId="77777777" w:rsidR="00AB5556" w:rsidRPr="00AB5556" w:rsidRDefault="00AB5556" w:rsidP="00AB5556">
            <w:pPr>
              <w:spacing w:line="360" w:lineRule="auto"/>
              <w:jc w:val="left"/>
              <w:rPr>
                <w:rFonts w:cs="Times New Roman"/>
                <w:szCs w:val="24"/>
              </w:rPr>
            </w:pPr>
            <w:r w:rsidRPr="00AB5556">
              <w:rPr>
                <w:rFonts w:cs="Times New Roman"/>
                <w:szCs w:val="24"/>
              </w:rPr>
              <w:t>hasil_analisa_alternatif</w:t>
            </w:r>
          </w:p>
        </w:tc>
        <w:tc>
          <w:tcPr>
            <w:tcW w:w="0" w:type="auto"/>
            <w:hideMark/>
          </w:tcPr>
          <w:p w14:paraId="363E6626"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12E18B69"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1ADF92F"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alternatif</w:t>
            </w:r>
          </w:p>
        </w:tc>
      </w:tr>
      <w:tr w:rsidR="00AB5556" w:rsidRPr="00AB5556" w14:paraId="155A32EC" w14:textId="77777777" w:rsidTr="00AB5556">
        <w:tc>
          <w:tcPr>
            <w:tcW w:w="0" w:type="auto"/>
            <w:hideMark/>
          </w:tcPr>
          <w:p w14:paraId="60F99D5F" w14:textId="77777777" w:rsidR="00AB5556" w:rsidRPr="00AB5556" w:rsidRDefault="00AB5556" w:rsidP="00AB5556">
            <w:pPr>
              <w:spacing w:line="360" w:lineRule="auto"/>
              <w:jc w:val="left"/>
              <w:rPr>
                <w:rFonts w:cs="Times New Roman"/>
                <w:szCs w:val="24"/>
              </w:rPr>
            </w:pPr>
            <w:r w:rsidRPr="00AB5556">
              <w:rPr>
                <w:rFonts w:cs="Times New Roman"/>
                <w:szCs w:val="24"/>
              </w:rPr>
              <w:t>alternatif_kedua</w:t>
            </w:r>
          </w:p>
        </w:tc>
        <w:tc>
          <w:tcPr>
            <w:tcW w:w="0" w:type="auto"/>
            <w:hideMark/>
          </w:tcPr>
          <w:p w14:paraId="6317292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A93206E"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94FCC37"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5DD038C" w14:textId="77777777" w:rsidTr="00AB5556">
        <w:tc>
          <w:tcPr>
            <w:tcW w:w="0" w:type="auto"/>
            <w:hideMark/>
          </w:tcPr>
          <w:p w14:paraId="40605283"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4A4A5012"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EE8C45"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1D8802B8"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364CF01E" w14:textId="77777777" w:rsidR="005171F6" w:rsidRDefault="005171F6" w:rsidP="005171F6">
      <w:pPr>
        <w:pStyle w:val="ListParagraph"/>
        <w:spacing w:line="360" w:lineRule="auto"/>
        <w:ind w:left="964"/>
        <w:jc w:val="left"/>
        <w:rPr>
          <w:rFonts w:cs="Times New Roman"/>
          <w:szCs w:val="24"/>
        </w:rPr>
      </w:pPr>
    </w:p>
    <w:p w14:paraId="7698208D" w14:textId="14C3CAEF"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analisa_kriteria</w:t>
      </w:r>
    </w:p>
    <w:p w14:paraId="6DC52BCB" w14:textId="410C4E61" w:rsidR="00767436" w:rsidRPr="00767436" w:rsidRDefault="00767436" w:rsidP="00767436">
      <w:pPr>
        <w:pStyle w:val="Caption"/>
        <w:spacing w:after="0" w:line="360" w:lineRule="auto"/>
        <w:jc w:val="center"/>
        <w:rPr>
          <w:rFonts w:cs="Times New Roman"/>
          <w:i w:val="0"/>
          <w:iCs w:val="0"/>
          <w:color w:val="000000" w:themeColor="text1"/>
          <w:sz w:val="24"/>
          <w:szCs w:val="24"/>
        </w:rPr>
      </w:pPr>
      <w:bookmarkStart w:id="393" w:name="_Toc211679579"/>
      <w:r w:rsidRPr="00767436">
        <w:rPr>
          <w:i w:val="0"/>
          <w:iCs w:val="0"/>
          <w:color w:val="000000" w:themeColor="text1"/>
          <w:sz w:val="24"/>
          <w:szCs w:val="24"/>
        </w:rPr>
        <w:t xml:space="preserve">Tabel 3. </w:t>
      </w:r>
      <w:r w:rsidRPr="00767436">
        <w:rPr>
          <w:i w:val="0"/>
          <w:iCs w:val="0"/>
          <w:color w:val="000000" w:themeColor="text1"/>
          <w:sz w:val="24"/>
          <w:szCs w:val="24"/>
        </w:rPr>
        <w:fldChar w:fldCharType="begin"/>
      </w:r>
      <w:r w:rsidRPr="00767436">
        <w:rPr>
          <w:i w:val="0"/>
          <w:iCs w:val="0"/>
          <w:color w:val="000000" w:themeColor="text1"/>
          <w:sz w:val="24"/>
          <w:szCs w:val="24"/>
        </w:rPr>
        <w:instrText xml:space="preserve"> SEQ Tabel_3. \* ARABIC </w:instrText>
      </w:r>
      <w:r w:rsidRPr="00767436">
        <w:rPr>
          <w:i w:val="0"/>
          <w:iCs w:val="0"/>
          <w:color w:val="000000" w:themeColor="text1"/>
          <w:sz w:val="24"/>
          <w:szCs w:val="24"/>
        </w:rPr>
        <w:fldChar w:fldCharType="separate"/>
      </w:r>
      <w:r w:rsidR="00A34872">
        <w:rPr>
          <w:i w:val="0"/>
          <w:iCs w:val="0"/>
          <w:color w:val="000000" w:themeColor="text1"/>
          <w:sz w:val="24"/>
          <w:szCs w:val="24"/>
        </w:rPr>
        <w:t>4</w:t>
      </w:r>
      <w:r w:rsidRPr="00767436">
        <w:rPr>
          <w:i w:val="0"/>
          <w:iCs w:val="0"/>
          <w:color w:val="000000" w:themeColor="text1"/>
          <w:sz w:val="24"/>
          <w:szCs w:val="24"/>
        </w:rPr>
        <w:fldChar w:fldCharType="end"/>
      </w:r>
      <w:r w:rsidRPr="00767436">
        <w:rPr>
          <w:i w:val="0"/>
          <w:iCs w:val="0"/>
          <w:color w:val="000000" w:themeColor="text1"/>
          <w:sz w:val="24"/>
          <w:szCs w:val="24"/>
        </w:rPr>
        <w:t xml:space="preserve"> analisa_kriteria</w:t>
      </w:r>
      <w:bookmarkEnd w:id="393"/>
    </w:p>
    <w:tbl>
      <w:tblPr>
        <w:tblStyle w:val="TableGrid"/>
        <w:tblW w:w="0" w:type="auto"/>
        <w:tblLook w:val="04A0" w:firstRow="1" w:lastRow="0" w:firstColumn="1" w:lastColumn="0" w:noHBand="0" w:noVBand="1"/>
      </w:tblPr>
      <w:tblGrid>
        <w:gridCol w:w="2269"/>
        <w:gridCol w:w="1359"/>
        <w:gridCol w:w="1017"/>
        <w:gridCol w:w="3282"/>
      </w:tblGrid>
      <w:tr w:rsidR="00AB5556" w:rsidRPr="00AB5556" w14:paraId="7218DE07" w14:textId="77777777" w:rsidTr="00AB5556">
        <w:tc>
          <w:tcPr>
            <w:tcW w:w="0" w:type="auto"/>
            <w:hideMark/>
          </w:tcPr>
          <w:p w14:paraId="4525C5EC" w14:textId="1AA1C450"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526BC95"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A1D95C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C0760C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0602A181" w14:textId="77777777" w:rsidTr="00AB5556">
        <w:tc>
          <w:tcPr>
            <w:tcW w:w="0" w:type="auto"/>
            <w:hideMark/>
          </w:tcPr>
          <w:p w14:paraId="3F0A98AC" w14:textId="77777777" w:rsidR="00AB5556" w:rsidRPr="00AB5556" w:rsidRDefault="00AB5556" w:rsidP="00AB5556">
            <w:pPr>
              <w:spacing w:line="360" w:lineRule="auto"/>
              <w:jc w:val="left"/>
              <w:rPr>
                <w:rFonts w:cs="Times New Roman"/>
                <w:szCs w:val="24"/>
              </w:rPr>
            </w:pPr>
            <w:r w:rsidRPr="00AB5556">
              <w:rPr>
                <w:rFonts w:cs="Times New Roman"/>
                <w:szCs w:val="24"/>
              </w:rPr>
              <w:t>kriteria_pertama</w:t>
            </w:r>
          </w:p>
        </w:tc>
        <w:tc>
          <w:tcPr>
            <w:tcW w:w="0" w:type="auto"/>
            <w:hideMark/>
          </w:tcPr>
          <w:p w14:paraId="148FC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FDD5C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26FE54A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36ECF6F1" w14:textId="77777777" w:rsidTr="00AB5556">
        <w:tc>
          <w:tcPr>
            <w:tcW w:w="0" w:type="auto"/>
            <w:hideMark/>
          </w:tcPr>
          <w:p w14:paraId="2DFA77A1" w14:textId="77777777" w:rsidR="00AB5556" w:rsidRPr="00AB5556" w:rsidRDefault="00AB5556" w:rsidP="00AB5556">
            <w:pPr>
              <w:spacing w:line="360" w:lineRule="auto"/>
              <w:jc w:val="left"/>
              <w:rPr>
                <w:rFonts w:cs="Times New Roman"/>
                <w:szCs w:val="24"/>
              </w:rPr>
            </w:pPr>
            <w:r w:rsidRPr="00AB5556">
              <w:rPr>
                <w:rFonts w:cs="Times New Roman"/>
                <w:szCs w:val="24"/>
              </w:rPr>
              <w:t>nilai_analisa_kriteria</w:t>
            </w:r>
          </w:p>
        </w:tc>
        <w:tc>
          <w:tcPr>
            <w:tcW w:w="0" w:type="auto"/>
            <w:hideMark/>
          </w:tcPr>
          <w:p w14:paraId="7CCC23F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3E8BC731"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3657959"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antar kriteria</w:t>
            </w:r>
          </w:p>
        </w:tc>
      </w:tr>
      <w:tr w:rsidR="00AB5556" w:rsidRPr="00AB5556" w14:paraId="4FA46D9D" w14:textId="77777777" w:rsidTr="00AB5556">
        <w:tc>
          <w:tcPr>
            <w:tcW w:w="0" w:type="auto"/>
            <w:hideMark/>
          </w:tcPr>
          <w:p w14:paraId="3BCA4A73" w14:textId="77777777" w:rsidR="00AB5556" w:rsidRPr="00AB5556" w:rsidRDefault="00AB5556" w:rsidP="00AB5556">
            <w:pPr>
              <w:spacing w:line="360" w:lineRule="auto"/>
              <w:jc w:val="left"/>
              <w:rPr>
                <w:rFonts w:cs="Times New Roman"/>
                <w:szCs w:val="24"/>
              </w:rPr>
            </w:pPr>
            <w:r w:rsidRPr="00AB5556">
              <w:rPr>
                <w:rFonts w:cs="Times New Roman"/>
                <w:szCs w:val="24"/>
              </w:rPr>
              <w:t>hasil_analisa_kriteria</w:t>
            </w:r>
          </w:p>
        </w:tc>
        <w:tc>
          <w:tcPr>
            <w:tcW w:w="0" w:type="auto"/>
            <w:hideMark/>
          </w:tcPr>
          <w:p w14:paraId="5A9701E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6E30085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43BD48F3"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kriteria</w:t>
            </w:r>
          </w:p>
        </w:tc>
      </w:tr>
      <w:tr w:rsidR="00AB5556" w:rsidRPr="00AB5556" w14:paraId="08A1B8CD" w14:textId="77777777" w:rsidTr="00AB5556">
        <w:tc>
          <w:tcPr>
            <w:tcW w:w="0" w:type="auto"/>
            <w:hideMark/>
          </w:tcPr>
          <w:p w14:paraId="720E09FB" w14:textId="77777777" w:rsidR="00AB5556" w:rsidRPr="00AB5556" w:rsidRDefault="00AB5556" w:rsidP="00AB5556">
            <w:pPr>
              <w:spacing w:line="360" w:lineRule="auto"/>
              <w:jc w:val="left"/>
              <w:rPr>
                <w:rFonts w:cs="Times New Roman"/>
                <w:szCs w:val="24"/>
              </w:rPr>
            </w:pPr>
            <w:r w:rsidRPr="00AB5556">
              <w:rPr>
                <w:rFonts w:cs="Times New Roman"/>
                <w:szCs w:val="24"/>
              </w:rPr>
              <w:t>kriteria_kedua</w:t>
            </w:r>
          </w:p>
        </w:tc>
        <w:tc>
          <w:tcPr>
            <w:tcW w:w="0" w:type="auto"/>
            <w:hideMark/>
          </w:tcPr>
          <w:p w14:paraId="1FA1DC3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8B0C5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4645871"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00B76803" w14:textId="77777777" w:rsidR="005171F6" w:rsidRDefault="005171F6" w:rsidP="005171F6">
      <w:pPr>
        <w:pStyle w:val="ListParagraph"/>
        <w:spacing w:line="360" w:lineRule="auto"/>
        <w:ind w:left="964"/>
        <w:jc w:val="left"/>
        <w:rPr>
          <w:rFonts w:cs="Times New Roman"/>
          <w:szCs w:val="24"/>
        </w:rPr>
      </w:pPr>
    </w:p>
    <w:p w14:paraId="60A4A7B2" w14:textId="40A478B4"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lastRenderedPageBreak/>
        <w:t>Tabel jum_alt_kri</w:t>
      </w:r>
    </w:p>
    <w:p w14:paraId="5355780E" w14:textId="2EFC0159" w:rsidR="00925741" w:rsidRPr="00925741" w:rsidRDefault="00925741" w:rsidP="00E31FE0">
      <w:pPr>
        <w:pStyle w:val="Caption"/>
        <w:spacing w:after="0" w:line="360" w:lineRule="auto"/>
        <w:jc w:val="center"/>
        <w:rPr>
          <w:rFonts w:cs="Times New Roman"/>
          <w:i w:val="0"/>
          <w:iCs w:val="0"/>
          <w:color w:val="000000" w:themeColor="text1"/>
          <w:sz w:val="24"/>
          <w:szCs w:val="24"/>
        </w:rPr>
      </w:pPr>
      <w:bookmarkStart w:id="394" w:name="_Toc211679580"/>
      <w:r w:rsidRPr="00925741">
        <w:rPr>
          <w:i w:val="0"/>
          <w:iCs w:val="0"/>
          <w:color w:val="000000" w:themeColor="text1"/>
          <w:sz w:val="24"/>
          <w:szCs w:val="24"/>
        </w:rPr>
        <w:t xml:space="preserve">Tabel 3. </w:t>
      </w:r>
      <w:r w:rsidRPr="00925741">
        <w:rPr>
          <w:i w:val="0"/>
          <w:iCs w:val="0"/>
          <w:color w:val="000000" w:themeColor="text1"/>
          <w:sz w:val="24"/>
          <w:szCs w:val="24"/>
        </w:rPr>
        <w:fldChar w:fldCharType="begin"/>
      </w:r>
      <w:r w:rsidRPr="00925741">
        <w:rPr>
          <w:i w:val="0"/>
          <w:iCs w:val="0"/>
          <w:color w:val="000000" w:themeColor="text1"/>
          <w:sz w:val="24"/>
          <w:szCs w:val="24"/>
        </w:rPr>
        <w:instrText xml:space="preserve"> SEQ Tabel_3. \* ARABIC </w:instrText>
      </w:r>
      <w:r w:rsidRPr="00925741">
        <w:rPr>
          <w:i w:val="0"/>
          <w:iCs w:val="0"/>
          <w:color w:val="000000" w:themeColor="text1"/>
          <w:sz w:val="24"/>
          <w:szCs w:val="24"/>
        </w:rPr>
        <w:fldChar w:fldCharType="separate"/>
      </w:r>
      <w:r w:rsidR="00A34872">
        <w:rPr>
          <w:i w:val="0"/>
          <w:iCs w:val="0"/>
          <w:color w:val="000000" w:themeColor="text1"/>
          <w:sz w:val="24"/>
          <w:szCs w:val="24"/>
        </w:rPr>
        <w:t>5</w:t>
      </w:r>
      <w:r w:rsidRPr="00925741">
        <w:rPr>
          <w:i w:val="0"/>
          <w:iCs w:val="0"/>
          <w:color w:val="000000" w:themeColor="text1"/>
          <w:sz w:val="24"/>
          <w:szCs w:val="24"/>
        </w:rPr>
        <w:fldChar w:fldCharType="end"/>
      </w:r>
      <w:r w:rsidRPr="00925741">
        <w:rPr>
          <w:i w:val="0"/>
          <w:iCs w:val="0"/>
          <w:color w:val="000000" w:themeColor="text1"/>
          <w:sz w:val="24"/>
          <w:szCs w:val="24"/>
        </w:rPr>
        <w:t xml:space="preserve"> jum_alt_kri</w:t>
      </w:r>
      <w:bookmarkEnd w:id="394"/>
    </w:p>
    <w:tbl>
      <w:tblPr>
        <w:tblStyle w:val="TableGrid"/>
        <w:tblW w:w="0" w:type="auto"/>
        <w:tblLook w:val="04A0" w:firstRow="1" w:lastRow="0" w:firstColumn="1" w:lastColumn="0" w:noHBand="0" w:noVBand="1"/>
      </w:tblPr>
      <w:tblGrid>
        <w:gridCol w:w="1630"/>
        <w:gridCol w:w="1359"/>
        <w:gridCol w:w="1017"/>
        <w:gridCol w:w="3921"/>
      </w:tblGrid>
      <w:tr w:rsidR="00AB5556" w:rsidRPr="00AB5556" w14:paraId="451E686A" w14:textId="77777777" w:rsidTr="00AB5556">
        <w:tc>
          <w:tcPr>
            <w:tcW w:w="0" w:type="auto"/>
            <w:hideMark/>
          </w:tcPr>
          <w:p w14:paraId="27C24A2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63A3A8F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1896BE3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A0B0DD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7519E112" w14:textId="77777777" w:rsidTr="00AB5556">
        <w:tc>
          <w:tcPr>
            <w:tcW w:w="0" w:type="auto"/>
            <w:hideMark/>
          </w:tcPr>
          <w:p w14:paraId="3A9881A6"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07B2A0A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CA47B0"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6D2D1209"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A099C7C" w14:textId="77777777" w:rsidTr="00AB5556">
        <w:tc>
          <w:tcPr>
            <w:tcW w:w="0" w:type="auto"/>
            <w:hideMark/>
          </w:tcPr>
          <w:p w14:paraId="7CDC6ED7"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2F951F53"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6DF7851"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461761A4"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26E87135" w14:textId="77777777" w:rsidTr="00AB5556">
        <w:tc>
          <w:tcPr>
            <w:tcW w:w="0" w:type="auto"/>
            <w:hideMark/>
          </w:tcPr>
          <w:p w14:paraId="2DC4F499" w14:textId="77777777" w:rsidR="00AB5556" w:rsidRPr="00AB5556" w:rsidRDefault="00AB5556" w:rsidP="00AB5556">
            <w:pPr>
              <w:spacing w:line="360" w:lineRule="auto"/>
              <w:jc w:val="left"/>
              <w:rPr>
                <w:rFonts w:cs="Times New Roman"/>
                <w:szCs w:val="24"/>
              </w:rPr>
            </w:pPr>
            <w:r w:rsidRPr="00AB5556">
              <w:rPr>
                <w:rFonts w:cs="Times New Roman"/>
                <w:szCs w:val="24"/>
              </w:rPr>
              <w:t>jumlah_alt_kri</w:t>
            </w:r>
          </w:p>
        </w:tc>
        <w:tc>
          <w:tcPr>
            <w:tcW w:w="0" w:type="auto"/>
            <w:hideMark/>
          </w:tcPr>
          <w:p w14:paraId="77E86A3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A3FE1F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FCD0291" w14:textId="77777777" w:rsidR="00AB5556" w:rsidRPr="00AB5556" w:rsidRDefault="00AB5556" w:rsidP="00AB5556">
            <w:pPr>
              <w:spacing w:line="360" w:lineRule="auto"/>
              <w:jc w:val="left"/>
              <w:rPr>
                <w:rFonts w:cs="Times New Roman"/>
                <w:szCs w:val="24"/>
              </w:rPr>
            </w:pPr>
            <w:r w:rsidRPr="00AB5556">
              <w:rPr>
                <w:rFonts w:cs="Times New Roman"/>
                <w:szCs w:val="24"/>
              </w:rPr>
              <w:t>Jumlah nilai alternatif per kriteria</w:t>
            </w:r>
          </w:p>
        </w:tc>
      </w:tr>
      <w:tr w:rsidR="00AB5556" w:rsidRPr="00AB5556" w14:paraId="5C05257F" w14:textId="77777777" w:rsidTr="00AB5556">
        <w:tc>
          <w:tcPr>
            <w:tcW w:w="0" w:type="auto"/>
            <w:hideMark/>
          </w:tcPr>
          <w:p w14:paraId="3E4BD3E6" w14:textId="77777777" w:rsidR="00AB5556" w:rsidRPr="00AB5556" w:rsidRDefault="00AB5556" w:rsidP="00AB5556">
            <w:pPr>
              <w:spacing w:line="360" w:lineRule="auto"/>
              <w:jc w:val="left"/>
              <w:rPr>
                <w:rFonts w:cs="Times New Roman"/>
                <w:szCs w:val="24"/>
              </w:rPr>
            </w:pPr>
            <w:r w:rsidRPr="00AB5556">
              <w:rPr>
                <w:rFonts w:cs="Times New Roman"/>
                <w:szCs w:val="24"/>
              </w:rPr>
              <w:t>skor_alt_kri</w:t>
            </w:r>
          </w:p>
        </w:tc>
        <w:tc>
          <w:tcPr>
            <w:tcW w:w="0" w:type="auto"/>
            <w:hideMark/>
          </w:tcPr>
          <w:p w14:paraId="7E0CE9A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06BC5D7"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5191A8CA" w14:textId="77777777" w:rsidR="00AB5556" w:rsidRPr="00AB5556" w:rsidRDefault="00AB5556" w:rsidP="00AB5556">
            <w:pPr>
              <w:spacing w:line="360" w:lineRule="auto"/>
              <w:jc w:val="left"/>
              <w:rPr>
                <w:rFonts w:cs="Times New Roman"/>
                <w:szCs w:val="24"/>
              </w:rPr>
            </w:pPr>
            <w:r w:rsidRPr="00AB5556">
              <w:rPr>
                <w:rFonts w:cs="Times New Roman"/>
                <w:szCs w:val="24"/>
              </w:rPr>
              <w:t>Skor alternatif per kriteria</w:t>
            </w:r>
          </w:p>
        </w:tc>
      </w:tr>
      <w:tr w:rsidR="00AB5556" w:rsidRPr="00AB5556" w14:paraId="777D1DEC" w14:textId="77777777" w:rsidTr="00AB5556">
        <w:tc>
          <w:tcPr>
            <w:tcW w:w="0" w:type="auto"/>
            <w:hideMark/>
          </w:tcPr>
          <w:p w14:paraId="4C7C6A5A" w14:textId="77777777" w:rsidR="00AB5556" w:rsidRPr="00AB5556" w:rsidRDefault="00AB5556" w:rsidP="00AB5556">
            <w:pPr>
              <w:spacing w:line="360" w:lineRule="auto"/>
              <w:jc w:val="left"/>
              <w:rPr>
                <w:rFonts w:cs="Times New Roman"/>
                <w:szCs w:val="24"/>
              </w:rPr>
            </w:pPr>
            <w:r w:rsidRPr="00AB5556">
              <w:rPr>
                <w:rFonts w:cs="Times New Roman"/>
                <w:szCs w:val="24"/>
              </w:rPr>
              <w:t>hasil_alt_kri</w:t>
            </w:r>
          </w:p>
        </w:tc>
        <w:tc>
          <w:tcPr>
            <w:tcW w:w="0" w:type="auto"/>
            <w:hideMark/>
          </w:tcPr>
          <w:p w14:paraId="5C08EA24"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D0B530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67DE9C0" w14:textId="77777777" w:rsidR="00AB5556" w:rsidRPr="00AB5556" w:rsidRDefault="00AB5556" w:rsidP="00AB5556">
            <w:pPr>
              <w:spacing w:line="360" w:lineRule="auto"/>
              <w:jc w:val="left"/>
              <w:rPr>
                <w:rFonts w:cs="Times New Roman"/>
                <w:szCs w:val="24"/>
              </w:rPr>
            </w:pPr>
            <w:r w:rsidRPr="00AB5556">
              <w:rPr>
                <w:rFonts w:cs="Times New Roman"/>
                <w:szCs w:val="24"/>
              </w:rPr>
              <w:t>Hasil akhir perhitungan alternatif per kriteria</w:t>
            </w:r>
          </w:p>
        </w:tc>
      </w:tr>
    </w:tbl>
    <w:p w14:paraId="7170C9A1" w14:textId="33D029E8" w:rsidR="008A6A8E" w:rsidRDefault="008A6A8E">
      <w:pPr>
        <w:spacing w:after="160"/>
        <w:jc w:val="left"/>
        <w:rPr>
          <w:rFonts w:cs="Times New Roman"/>
          <w:szCs w:val="24"/>
        </w:rPr>
      </w:pPr>
    </w:p>
    <w:p w14:paraId="7C8E72FF" w14:textId="1854348D"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nilai</w:t>
      </w:r>
    </w:p>
    <w:p w14:paraId="01F05094" w14:textId="37AB93F0" w:rsidR="00B174FC" w:rsidRPr="00B174FC" w:rsidRDefault="00B174FC" w:rsidP="00B174FC">
      <w:pPr>
        <w:pStyle w:val="Caption"/>
        <w:spacing w:after="0" w:line="360" w:lineRule="auto"/>
        <w:jc w:val="center"/>
        <w:rPr>
          <w:rFonts w:cs="Times New Roman"/>
          <w:i w:val="0"/>
          <w:iCs w:val="0"/>
          <w:color w:val="000000" w:themeColor="text1"/>
          <w:sz w:val="24"/>
          <w:szCs w:val="24"/>
        </w:rPr>
      </w:pPr>
      <w:bookmarkStart w:id="395" w:name="_Toc211679581"/>
      <w:r w:rsidRPr="00B174FC">
        <w:rPr>
          <w:i w:val="0"/>
          <w:iCs w:val="0"/>
          <w:color w:val="000000" w:themeColor="text1"/>
          <w:sz w:val="24"/>
          <w:szCs w:val="24"/>
        </w:rPr>
        <w:t xml:space="preserve">Tabel 3. </w:t>
      </w:r>
      <w:r w:rsidRPr="00B174FC">
        <w:rPr>
          <w:i w:val="0"/>
          <w:iCs w:val="0"/>
          <w:color w:val="000000" w:themeColor="text1"/>
          <w:sz w:val="24"/>
          <w:szCs w:val="24"/>
        </w:rPr>
        <w:fldChar w:fldCharType="begin"/>
      </w:r>
      <w:r w:rsidRPr="00B174FC">
        <w:rPr>
          <w:i w:val="0"/>
          <w:iCs w:val="0"/>
          <w:color w:val="000000" w:themeColor="text1"/>
          <w:sz w:val="24"/>
          <w:szCs w:val="24"/>
        </w:rPr>
        <w:instrText xml:space="preserve"> SEQ Tabel_3. \* ARABIC </w:instrText>
      </w:r>
      <w:r w:rsidRPr="00B174FC">
        <w:rPr>
          <w:i w:val="0"/>
          <w:iCs w:val="0"/>
          <w:color w:val="000000" w:themeColor="text1"/>
          <w:sz w:val="24"/>
          <w:szCs w:val="24"/>
        </w:rPr>
        <w:fldChar w:fldCharType="separate"/>
      </w:r>
      <w:r w:rsidR="00A34872">
        <w:rPr>
          <w:i w:val="0"/>
          <w:iCs w:val="0"/>
          <w:color w:val="000000" w:themeColor="text1"/>
          <w:sz w:val="24"/>
          <w:szCs w:val="24"/>
        </w:rPr>
        <w:t>6</w:t>
      </w:r>
      <w:r w:rsidRPr="00B174FC">
        <w:rPr>
          <w:i w:val="0"/>
          <w:iCs w:val="0"/>
          <w:color w:val="000000" w:themeColor="text1"/>
          <w:sz w:val="24"/>
          <w:szCs w:val="24"/>
        </w:rPr>
        <w:fldChar w:fldCharType="end"/>
      </w:r>
      <w:r w:rsidRPr="00B174FC">
        <w:rPr>
          <w:i w:val="0"/>
          <w:iCs w:val="0"/>
          <w:color w:val="000000" w:themeColor="text1"/>
          <w:sz w:val="24"/>
          <w:szCs w:val="24"/>
        </w:rPr>
        <w:t xml:space="preserve"> nilai</w:t>
      </w:r>
      <w:bookmarkEnd w:id="395"/>
    </w:p>
    <w:tbl>
      <w:tblPr>
        <w:tblStyle w:val="TableGrid"/>
        <w:tblW w:w="5000" w:type="pct"/>
        <w:tblLook w:val="04A0" w:firstRow="1" w:lastRow="0" w:firstColumn="1" w:lastColumn="0" w:noHBand="0" w:noVBand="1"/>
      </w:tblPr>
      <w:tblGrid>
        <w:gridCol w:w="1630"/>
        <w:gridCol w:w="1425"/>
        <w:gridCol w:w="1176"/>
        <w:gridCol w:w="3696"/>
      </w:tblGrid>
      <w:tr w:rsidR="00AB5556" w:rsidRPr="00AB5556" w14:paraId="03F46A96" w14:textId="77777777" w:rsidTr="00AB5556">
        <w:tc>
          <w:tcPr>
            <w:tcW w:w="1028" w:type="pct"/>
            <w:hideMark/>
          </w:tcPr>
          <w:p w14:paraId="7FDEA1A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899" w:type="pct"/>
            <w:hideMark/>
          </w:tcPr>
          <w:p w14:paraId="1AECC88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742" w:type="pct"/>
            <w:hideMark/>
          </w:tcPr>
          <w:p w14:paraId="08D4DD4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31" w:type="pct"/>
            <w:hideMark/>
          </w:tcPr>
          <w:p w14:paraId="693A7DA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D0AC768" w14:textId="77777777" w:rsidTr="00AB5556">
        <w:tc>
          <w:tcPr>
            <w:tcW w:w="1028" w:type="pct"/>
            <w:hideMark/>
          </w:tcPr>
          <w:p w14:paraId="52A99EF5" w14:textId="77777777" w:rsidR="00AB5556" w:rsidRPr="00AB5556" w:rsidRDefault="00AB5556" w:rsidP="00AB5556">
            <w:pPr>
              <w:spacing w:line="360" w:lineRule="auto"/>
              <w:jc w:val="left"/>
              <w:rPr>
                <w:rFonts w:cs="Times New Roman"/>
                <w:szCs w:val="24"/>
              </w:rPr>
            </w:pPr>
            <w:r w:rsidRPr="00AB5556">
              <w:rPr>
                <w:rFonts w:cs="Times New Roman"/>
                <w:szCs w:val="24"/>
              </w:rPr>
              <w:t>id_nilai</w:t>
            </w:r>
          </w:p>
        </w:tc>
        <w:tc>
          <w:tcPr>
            <w:tcW w:w="899" w:type="pct"/>
            <w:hideMark/>
          </w:tcPr>
          <w:p w14:paraId="50440C1F"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742" w:type="pct"/>
            <w:hideMark/>
          </w:tcPr>
          <w:p w14:paraId="5D91E969"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2331" w:type="pct"/>
            <w:hideMark/>
          </w:tcPr>
          <w:p w14:paraId="41B44D6B"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413630DA" w14:textId="77777777" w:rsidTr="00AB5556">
        <w:tc>
          <w:tcPr>
            <w:tcW w:w="1028" w:type="pct"/>
            <w:hideMark/>
          </w:tcPr>
          <w:p w14:paraId="6190A9D6" w14:textId="77777777" w:rsidR="00AB5556" w:rsidRPr="00AB5556" w:rsidRDefault="00AB5556" w:rsidP="00AB5556">
            <w:pPr>
              <w:spacing w:line="360" w:lineRule="auto"/>
              <w:jc w:val="left"/>
              <w:rPr>
                <w:rFonts w:cs="Times New Roman"/>
                <w:szCs w:val="24"/>
              </w:rPr>
            </w:pPr>
            <w:r w:rsidRPr="00AB5556">
              <w:rPr>
                <w:rFonts w:cs="Times New Roman"/>
                <w:szCs w:val="24"/>
              </w:rPr>
              <w:t>jum_nilai</w:t>
            </w:r>
          </w:p>
        </w:tc>
        <w:tc>
          <w:tcPr>
            <w:tcW w:w="899" w:type="pct"/>
            <w:hideMark/>
          </w:tcPr>
          <w:p w14:paraId="05D0546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742" w:type="pct"/>
            <w:hideMark/>
          </w:tcPr>
          <w:p w14:paraId="2442CF3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213EB49" w14:textId="77777777" w:rsidR="00AB5556" w:rsidRPr="00AB5556" w:rsidRDefault="00AB5556" w:rsidP="00AB5556">
            <w:pPr>
              <w:spacing w:line="360" w:lineRule="auto"/>
              <w:jc w:val="left"/>
              <w:rPr>
                <w:rFonts w:cs="Times New Roman"/>
                <w:szCs w:val="24"/>
              </w:rPr>
            </w:pPr>
            <w:r w:rsidRPr="00AB5556">
              <w:rPr>
                <w:rFonts w:cs="Times New Roman"/>
                <w:szCs w:val="24"/>
              </w:rPr>
              <w:t>Nilai skala perbandingan (1–9)</w:t>
            </w:r>
          </w:p>
        </w:tc>
      </w:tr>
      <w:tr w:rsidR="00AB5556" w:rsidRPr="00AB5556" w14:paraId="4359F1D2" w14:textId="77777777" w:rsidTr="00AB5556">
        <w:tc>
          <w:tcPr>
            <w:tcW w:w="1028" w:type="pct"/>
            <w:hideMark/>
          </w:tcPr>
          <w:p w14:paraId="56FCF329" w14:textId="77777777" w:rsidR="00AB5556" w:rsidRPr="00AB5556" w:rsidRDefault="00AB5556" w:rsidP="00AB5556">
            <w:pPr>
              <w:spacing w:line="360" w:lineRule="auto"/>
              <w:jc w:val="left"/>
              <w:rPr>
                <w:rFonts w:cs="Times New Roman"/>
                <w:szCs w:val="24"/>
              </w:rPr>
            </w:pPr>
            <w:r w:rsidRPr="00AB5556">
              <w:rPr>
                <w:rFonts w:cs="Times New Roman"/>
                <w:szCs w:val="24"/>
              </w:rPr>
              <w:t>ket_nilai</w:t>
            </w:r>
          </w:p>
        </w:tc>
        <w:tc>
          <w:tcPr>
            <w:tcW w:w="899" w:type="pct"/>
            <w:hideMark/>
          </w:tcPr>
          <w:p w14:paraId="41094F2D" w14:textId="77777777" w:rsidR="00AB5556" w:rsidRPr="00AB5556" w:rsidRDefault="00AB5556" w:rsidP="00AB5556">
            <w:pPr>
              <w:spacing w:line="360" w:lineRule="auto"/>
              <w:jc w:val="left"/>
              <w:rPr>
                <w:rFonts w:cs="Times New Roman"/>
                <w:szCs w:val="24"/>
              </w:rPr>
            </w:pPr>
            <w:r w:rsidRPr="00AB5556">
              <w:rPr>
                <w:rFonts w:cs="Times New Roman"/>
                <w:szCs w:val="24"/>
              </w:rPr>
              <w:t>TEXT</w:t>
            </w:r>
          </w:p>
        </w:tc>
        <w:tc>
          <w:tcPr>
            <w:tcW w:w="742" w:type="pct"/>
            <w:hideMark/>
          </w:tcPr>
          <w:p w14:paraId="1D2F3EAD"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88437B5" w14:textId="77777777" w:rsidR="00AB5556" w:rsidRPr="00AB5556" w:rsidRDefault="00AB5556" w:rsidP="00AB5556">
            <w:pPr>
              <w:spacing w:line="360" w:lineRule="auto"/>
              <w:jc w:val="left"/>
              <w:rPr>
                <w:rFonts w:cs="Times New Roman"/>
                <w:szCs w:val="24"/>
              </w:rPr>
            </w:pPr>
            <w:r w:rsidRPr="00AB5556">
              <w:rPr>
                <w:rFonts w:cs="Times New Roman"/>
                <w:szCs w:val="24"/>
              </w:rPr>
              <w:t>Keterangan nilai perbandingan</w:t>
            </w:r>
          </w:p>
        </w:tc>
      </w:tr>
    </w:tbl>
    <w:p w14:paraId="73CCA642" w14:textId="77777777" w:rsidR="005171F6" w:rsidRDefault="005171F6" w:rsidP="005171F6">
      <w:pPr>
        <w:pStyle w:val="ListParagraph"/>
        <w:spacing w:line="360" w:lineRule="auto"/>
        <w:ind w:left="964"/>
        <w:jc w:val="left"/>
        <w:rPr>
          <w:rFonts w:cs="Times New Roman"/>
          <w:szCs w:val="24"/>
        </w:rPr>
      </w:pPr>
    </w:p>
    <w:p w14:paraId="26448244" w14:textId="1F755CBD"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nilai_awal</w:t>
      </w:r>
    </w:p>
    <w:p w14:paraId="0E66DDF0" w14:textId="3BCF256C" w:rsidR="002C3D46" w:rsidRPr="002C3D46" w:rsidRDefault="002C3D46" w:rsidP="002C3D46">
      <w:pPr>
        <w:pStyle w:val="Caption"/>
        <w:spacing w:after="0" w:line="360" w:lineRule="auto"/>
        <w:jc w:val="center"/>
        <w:rPr>
          <w:rFonts w:cs="Times New Roman"/>
          <w:i w:val="0"/>
          <w:iCs w:val="0"/>
          <w:color w:val="000000" w:themeColor="text1"/>
          <w:sz w:val="24"/>
          <w:szCs w:val="24"/>
        </w:rPr>
      </w:pPr>
      <w:bookmarkStart w:id="396" w:name="_Toc211679582"/>
      <w:r w:rsidRPr="002C3D46">
        <w:rPr>
          <w:i w:val="0"/>
          <w:iCs w:val="0"/>
          <w:color w:val="000000" w:themeColor="text1"/>
          <w:sz w:val="24"/>
          <w:szCs w:val="24"/>
        </w:rPr>
        <w:t xml:space="preserve">Tabel 3. </w:t>
      </w:r>
      <w:r w:rsidRPr="002C3D46">
        <w:rPr>
          <w:i w:val="0"/>
          <w:iCs w:val="0"/>
          <w:color w:val="000000" w:themeColor="text1"/>
          <w:sz w:val="24"/>
          <w:szCs w:val="24"/>
        </w:rPr>
        <w:fldChar w:fldCharType="begin"/>
      </w:r>
      <w:r w:rsidRPr="002C3D46">
        <w:rPr>
          <w:i w:val="0"/>
          <w:iCs w:val="0"/>
          <w:color w:val="000000" w:themeColor="text1"/>
          <w:sz w:val="24"/>
          <w:szCs w:val="24"/>
        </w:rPr>
        <w:instrText xml:space="preserve"> SEQ Tabel_3. \* ARABIC </w:instrText>
      </w:r>
      <w:r w:rsidRPr="002C3D46">
        <w:rPr>
          <w:i w:val="0"/>
          <w:iCs w:val="0"/>
          <w:color w:val="000000" w:themeColor="text1"/>
          <w:sz w:val="24"/>
          <w:szCs w:val="24"/>
        </w:rPr>
        <w:fldChar w:fldCharType="separate"/>
      </w:r>
      <w:r w:rsidR="00A34872">
        <w:rPr>
          <w:i w:val="0"/>
          <w:iCs w:val="0"/>
          <w:color w:val="000000" w:themeColor="text1"/>
          <w:sz w:val="24"/>
          <w:szCs w:val="24"/>
        </w:rPr>
        <w:t>7</w:t>
      </w:r>
      <w:r w:rsidRPr="002C3D46">
        <w:rPr>
          <w:i w:val="0"/>
          <w:iCs w:val="0"/>
          <w:color w:val="000000" w:themeColor="text1"/>
          <w:sz w:val="24"/>
          <w:szCs w:val="24"/>
        </w:rPr>
        <w:fldChar w:fldCharType="end"/>
      </w:r>
      <w:r w:rsidRPr="002C3D46">
        <w:rPr>
          <w:i w:val="0"/>
          <w:iCs w:val="0"/>
          <w:color w:val="000000" w:themeColor="text1"/>
          <w:sz w:val="24"/>
          <w:szCs w:val="24"/>
        </w:rPr>
        <w:t xml:space="preserve"> nilai_awal</w:t>
      </w:r>
      <w:bookmarkEnd w:id="396"/>
    </w:p>
    <w:tbl>
      <w:tblPr>
        <w:tblStyle w:val="TableGrid"/>
        <w:tblW w:w="0" w:type="auto"/>
        <w:tblLook w:val="04A0" w:firstRow="1" w:lastRow="0" w:firstColumn="1" w:lastColumn="0" w:noHBand="0" w:noVBand="1"/>
      </w:tblPr>
      <w:tblGrid>
        <w:gridCol w:w="1523"/>
        <w:gridCol w:w="1359"/>
        <w:gridCol w:w="1017"/>
        <w:gridCol w:w="4028"/>
      </w:tblGrid>
      <w:tr w:rsidR="00AB5556" w:rsidRPr="00AB5556" w14:paraId="6D8B0797" w14:textId="77777777" w:rsidTr="00AB5556">
        <w:tc>
          <w:tcPr>
            <w:tcW w:w="0" w:type="auto"/>
            <w:hideMark/>
          </w:tcPr>
          <w:p w14:paraId="2D462B1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EF062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27CB5A3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F4FA57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ED344" w14:textId="77777777" w:rsidTr="00AB5556">
        <w:tc>
          <w:tcPr>
            <w:tcW w:w="0" w:type="auto"/>
            <w:hideMark/>
          </w:tcPr>
          <w:p w14:paraId="09AF0B65"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1B54C596"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1E2CBF32"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5AFA161"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4491A2D" w14:textId="77777777" w:rsidTr="00AB5556">
        <w:tc>
          <w:tcPr>
            <w:tcW w:w="0" w:type="auto"/>
            <w:hideMark/>
          </w:tcPr>
          <w:p w14:paraId="728BA70D"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72948545"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6C9A97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1772EBF"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3EF7D524" w14:textId="77777777" w:rsidTr="00AB5556">
        <w:tc>
          <w:tcPr>
            <w:tcW w:w="0" w:type="auto"/>
            <w:hideMark/>
          </w:tcPr>
          <w:p w14:paraId="537DDA15"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1E243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E8A6EC1" w14:textId="77777777" w:rsidR="00AB5556" w:rsidRPr="00AB5556" w:rsidRDefault="00AB5556" w:rsidP="00AB5556">
            <w:pPr>
              <w:spacing w:line="360" w:lineRule="auto"/>
              <w:jc w:val="left"/>
              <w:rPr>
                <w:rFonts w:cs="Times New Roman"/>
                <w:szCs w:val="24"/>
              </w:rPr>
            </w:pPr>
            <w:r w:rsidRPr="00AB5556">
              <w:rPr>
                <w:rFonts w:cs="Times New Roman"/>
                <w:szCs w:val="24"/>
              </w:rPr>
              <w:t>5</w:t>
            </w:r>
          </w:p>
        </w:tc>
        <w:tc>
          <w:tcPr>
            <w:tcW w:w="0" w:type="auto"/>
            <w:hideMark/>
          </w:tcPr>
          <w:p w14:paraId="4FC7CC5C" w14:textId="77777777" w:rsidR="00AB5556" w:rsidRPr="00AB5556" w:rsidRDefault="00AB5556" w:rsidP="00AB5556">
            <w:pPr>
              <w:spacing w:line="360" w:lineRule="auto"/>
              <w:jc w:val="left"/>
              <w:rPr>
                <w:rFonts w:cs="Times New Roman"/>
                <w:szCs w:val="24"/>
              </w:rPr>
            </w:pPr>
            <w:r w:rsidRPr="00AB5556">
              <w:rPr>
                <w:rFonts w:cs="Times New Roman"/>
                <w:szCs w:val="24"/>
              </w:rPr>
              <w:t>Nilai total awal siswa</w:t>
            </w:r>
          </w:p>
        </w:tc>
      </w:tr>
      <w:tr w:rsidR="00AB5556" w:rsidRPr="00AB5556" w14:paraId="305B8AB7" w14:textId="77777777" w:rsidTr="00AB5556">
        <w:tc>
          <w:tcPr>
            <w:tcW w:w="0" w:type="auto"/>
            <w:hideMark/>
          </w:tcPr>
          <w:p w14:paraId="44B89940" w14:textId="77777777" w:rsidR="00AB5556" w:rsidRPr="00AB5556" w:rsidRDefault="00AB5556" w:rsidP="00AB5556">
            <w:pPr>
              <w:spacing w:line="360" w:lineRule="auto"/>
              <w:jc w:val="left"/>
              <w:rPr>
                <w:rFonts w:cs="Times New Roman"/>
                <w:szCs w:val="24"/>
              </w:rPr>
            </w:pPr>
            <w:r w:rsidRPr="00AB5556">
              <w:rPr>
                <w:rFonts w:cs="Times New Roman"/>
                <w:szCs w:val="24"/>
              </w:rPr>
              <w:t>keterangan</w:t>
            </w:r>
          </w:p>
        </w:tc>
        <w:tc>
          <w:tcPr>
            <w:tcW w:w="0" w:type="auto"/>
            <w:hideMark/>
          </w:tcPr>
          <w:p w14:paraId="78DBF78D"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29B4CB1E" w14:textId="77777777" w:rsidR="00AB5556" w:rsidRPr="00AB5556" w:rsidRDefault="00AB5556" w:rsidP="00AB5556">
            <w:pPr>
              <w:spacing w:line="360" w:lineRule="auto"/>
              <w:jc w:val="left"/>
              <w:rPr>
                <w:rFonts w:cs="Times New Roman"/>
                <w:szCs w:val="24"/>
              </w:rPr>
            </w:pPr>
            <w:r w:rsidRPr="00AB5556">
              <w:rPr>
                <w:rFonts w:cs="Times New Roman"/>
                <w:szCs w:val="24"/>
              </w:rPr>
              <w:t>1</w:t>
            </w:r>
          </w:p>
        </w:tc>
        <w:tc>
          <w:tcPr>
            <w:tcW w:w="0" w:type="auto"/>
            <w:hideMark/>
          </w:tcPr>
          <w:p w14:paraId="17E11126" w14:textId="77777777" w:rsidR="00AB5556" w:rsidRPr="00AB5556" w:rsidRDefault="00AB5556" w:rsidP="00AB5556">
            <w:pPr>
              <w:spacing w:line="360" w:lineRule="auto"/>
              <w:jc w:val="left"/>
              <w:rPr>
                <w:rFonts w:cs="Times New Roman"/>
                <w:szCs w:val="24"/>
              </w:rPr>
            </w:pPr>
            <w:r w:rsidRPr="00AB5556">
              <w:rPr>
                <w:rFonts w:cs="Times New Roman"/>
                <w:szCs w:val="24"/>
              </w:rPr>
              <w:t>Kategori (B = Baik, C = Cukup, K = Kurang)</w:t>
            </w:r>
          </w:p>
        </w:tc>
      </w:tr>
    </w:tbl>
    <w:p w14:paraId="31B2E054" w14:textId="77777777" w:rsidR="005171F6" w:rsidRDefault="005171F6" w:rsidP="005171F6">
      <w:pPr>
        <w:pStyle w:val="ListParagraph"/>
        <w:spacing w:line="360" w:lineRule="auto"/>
        <w:ind w:left="964"/>
        <w:jc w:val="left"/>
        <w:rPr>
          <w:rFonts w:cs="Times New Roman"/>
          <w:szCs w:val="24"/>
        </w:rPr>
      </w:pPr>
    </w:p>
    <w:p w14:paraId="72A9C872" w14:textId="0D131FAD"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nilai_awal_detail</w:t>
      </w:r>
    </w:p>
    <w:p w14:paraId="6358A6D0" w14:textId="3D988766" w:rsidR="00EF0FA5" w:rsidRPr="00EF0FA5" w:rsidRDefault="00EF0FA5" w:rsidP="00EF0FA5">
      <w:pPr>
        <w:pStyle w:val="Caption"/>
        <w:spacing w:after="0" w:line="360" w:lineRule="auto"/>
        <w:jc w:val="center"/>
        <w:rPr>
          <w:rFonts w:cs="Times New Roman"/>
          <w:i w:val="0"/>
          <w:iCs w:val="0"/>
          <w:color w:val="000000" w:themeColor="text1"/>
          <w:sz w:val="24"/>
          <w:szCs w:val="24"/>
        </w:rPr>
      </w:pPr>
      <w:bookmarkStart w:id="397" w:name="_Toc211679583"/>
      <w:r w:rsidRPr="00EF0FA5">
        <w:rPr>
          <w:i w:val="0"/>
          <w:iCs w:val="0"/>
          <w:color w:val="000000" w:themeColor="text1"/>
          <w:sz w:val="24"/>
          <w:szCs w:val="24"/>
        </w:rPr>
        <w:t xml:space="preserve">Tabel 3. </w:t>
      </w:r>
      <w:r w:rsidRPr="00EF0FA5">
        <w:rPr>
          <w:i w:val="0"/>
          <w:iCs w:val="0"/>
          <w:color w:val="000000" w:themeColor="text1"/>
          <w:sz w:val="24"/>
          <w:szCs w:val="24"/>
        </w:rPr>
        <w:fldChar w:fldCharType="begin"/>
      </w:r>
      <w:r w:rsidRPr="00EF0FA5">
        <w:rPr>
          <w:i w:val="0"/>
          <w:iCs w:val="0"/>
          <w:color w:val="000000" w:themeColor="text1"/>
          <w:sz w:val="24"/>
          <w:szCs w:val="24"/>
        </w:rPr>
        <w:instrText xml:space="preserve"> SEQ Tabel_3. \* ARABIC </w:instrText>
      </w:r>
      <w:r w:rsidRPr="00EF0FA5">
        <w:rPr>
          <w:i w:val="0"/>
          <w:iCs w:val="0"/>
          <w:color w:val="000000" w:themeColor="text1"/>
          <w:sz w:val="24"/>
          <w:szCs w:val="24"/>
        </w:rPr>
        <w:fldChar w:fldCharType="separate"/>
      </w:r>
      <w:r w:rsidR="00A34872">
        <w:rPr>
          <w:i w:val="0"/>
          <w:iCs w:val="0"/>
          <w:color w:val="000000" w:themeColor="text1"/>
          <w:sz w:val="24"/>
          <w:szCs w:val="24"/>
        </w:rPr>
        <w:t>8</w:t>
      </w:r>
      <w:r w:rsidRPr="00EF0FA5">
        <w:rPr>
          <w:i w:val="0"/>
          <w:iCs w:val="0"/>
          <w:color w:val="000000" w:themeColor="text1"/>
          <w:sz w:val="24"/>
          <w:szCs w:val="24"/>
        </w:rPr>
        <w:fldChar w:fldCharType="end"/>
      </w:r>
      <w:r w:rsidRPr="00EF0FA5">
        <w:rPr>
          <w:i w:val="0"/>
          <w:iCs w:val="0"/>
          <w:color w:val="000000" w:themeColor="text1"/>
          <w:sz w:val="24"/>
          <w:szCs w:val="24"/>
        </w:rPr>
        <w:t xml:space="preserve"> nilai_awal_detail</w:t>
      </w:r>
      <w:bookmarkEnd w:id="397"/>
    </w:p>
    <w:tbl>
      <w:tblPr>
        <w:tblStyle w:val="TableGrid"/>
        <w:tblW w:w="0" w:type="auto"/>
        <w:tblLook w:val="04A0" w:firstRow="1" w:lastRow="0" w:firstColumn="1" w:lastColumn="0" w:noHBand="0" w:noVBand="1"/>
      </w:tblPr>
      <w:tblGrid>
        <w:gridCol w:w="2176"/>
        <w:gridCol w:w="1359"/>
        <w:gridCol w:w="1017"/>
        <w:gridCol w:w="3375"/>
      </w:tblGrid>
      <w:tr w:rsidR="00AB5556" w:rsidRPr="00AB5556" w14:paraId="13FAFD2B" w14:textId="77777777" w:rsidTr="00AB5556">
        <w:tc>
          <w:tcPr>
            <w:tcW w:w="0" w:type="auto"/>
            <w:hideMark/>
          </w:tcPr>
          <w:p w14:paraId="767BB28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027CBB4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0629BC0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0A204B7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31520" w14:textId="77777777" w:rsidTr="00AB5556">
        <w:tc>
          <w:tcPr>
            <w:tcW w:w="0" w:type="auto"/>
            <w:hideMark/>
          </w:tcPr>
          <w:p w14:paraId="1ECF1E03" w14:textId="77777777" w:rsidR="00AB5556" w:rsidRPr="00AB5556" w:rsidRDefault="00AB5556" w:rsidP="00AB5556">
            <w:pPr>
              <w:spacing w:line="360" w:lineRule="auto"/>
              <w:jc w:val="left"/>
              <w:rPr>
                <w:rFonts w:cs="Times New Roman"/>
                <w:szCs w:val="24"/>
              </w:rPr>
            </w:pPr>
            <w:r w:rsidRPr="00AB5556">
              <w:rPr>
                <w:rFonts w:cs="Times New Roman"/>
                <w:szCs w:val="24"/>
              </w:rPr>
              <w:t>id_nilai_awal_detail</w:t>
            </w:r>
          </w:p>
        </w:tc>
        <w:tc>
          <w:tcPr>
            <w:tcW w:w="0" w:type="auto"/>
            <w:hideMark/>
          </w:tcPr>
          <w:p w14:paraId="0ABF1F4D"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61208804"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80EE063"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AED6D13" w14:textId="77777777" w:rsidTr="00AB5556">
        <w:tc>
          <w:tcPr>
            <w:tcW w:w="0" w:type="auto"/>
            <w:hideMark/>
          </w:tcPr>
          <w:p w14:paraId="300E3A54"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2CE069DB"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849B905"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7F4BD313" w14:textId="77777777" w:rsidR="00AB5556" w:rsidRPr="00AB5556" w:rsidRDefault="00AB5556" w:rsidP="00AB5556">
            <w:pPr>
              <w:spacing w:line="360" w:lineRule="auto"/>
              <w:jc w:val="left"/>
              <w:rPr>
                <w:rFonts w:cs="Times New Roman"/>
                <w:szCs w:val="24"/>
              </w:rPr>
            </w:pPr>
            <w:r w:rsidRPr="00AB5556">
              <w:rPr>
                <w:rFonts w:cs="Times New Roman"/>
                <w:szCs w:val="24"/>
              </w:rPr>
              <w:t>FK ke nilai_awal.id_nilai_awal</w:t>
            </w:r>
          </w:p>
        </w:tc>
      </w:tr>
      <w:tr w:rsidR="00AB5556" w:rsidRPr="00AB5556" w14:paraId="53D3EE36" w14:textId="77777777" w:rsidTr="00AB5556">
        <w:tc>
          <w:tcPr>
            <w:tcW w:w="0" w:type="auto"/>
            <w:hideMark/>
          </w:tcPr>
          <w:p w14:paraId="217E3E68" w14:textId="77777777" w:rsidR="00AB5556" w:rsidRPr="00AB5556" w:rsidRDefault="00AB5556" w:rsidP="00AB5556">
            <w:pPr>
              <w:spacing w:line="360" w:lineRule="auto"/>
              <w:jc w:val="left"/>
              <w:rPr>
                <w:rFonts w:cs="Times New Roman"/>
                <w:szCs w:val="24"/>
              </w:rPr>
            </w:pPr>
            <w:r w:rsidRPr="00AB5556">
              <w:rPr>
                <w:rFonts w:cs="Times New Roman"/>
                <w:szCs w:val="24"/>
              </w:rPr>
              <w:lastRenderedPageBreak/>
              <w:t>id_kriteria</w:t>
            </w:r>
          </w:p>
        </w:tc>
        <w:tc>
          <w:tcPr>
            <w:tcW w:w="0" w:type="auto"/>
            <w:hideMark/>
          </w:tcPr>
          <w:p w14:paraId="032CE0B8"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BB5AA83"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35B623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FA07303" w14:textId="77777777" w:rsidTr="00AB5556">
        <w:tc>
          <w:tcPr>
            <w:tcW w:w="0" w:type="auto"/>
            <w:hideMark/>
          </w:tcPr>
          <w:p w14:paraId="04666EBA"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68B298A1"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2696482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6E5A0C8D" w14:textId="77777777" w:rsidR="00AB5556" w:rsidRPr="00AB5556" w:rsidRDefault="00AB5556" w:rsidP="00AB5556">
            <w:pPr>
              <w:spacing w:line="360" w:lineRule="auto"/>
              <w:jc w:val="left"/>
              <w:rPr>
                <w:rFonts w:cs="Times New Roman"/>
                <w:szCs w:val="24"/>
              </w:rPr>
            </w:pPr>
            <w:r w:rsidRPr="00AB5556">
              <w:rPr>
                <w:rFonts w:cs="Times New Roman"/>
                <w:szCs w:val="24"/>
              </w:rPr>
              <w:t>Nilai siswa untuk kriteria tertentu</w:t>
            </w:r>
          </w:p>
        </w:tc>
      </w:tr>
    </w:tbl>
    <w:p w14:paraId="6C09C46A" w14:textId="77777777" w:rsidR="005171F6" w:rsidRDefault="005171F6" w:rsidP="005171F6">
      <w:pPr>
        <w:pStyle w:val="ListParagraph"/>
        <w:spacing w:line="360" w:lineRule="auto"/>
        <w:ind w:left="964"/>
        <w:jc w:val="left"/>
        <w:rPr>
          <w:rFonts w:cs="Times New Roman"/>
          <w:szCs w:val="24"/>
        </w:rPr>
      </w:pPr>
    </w:p>
    <w:p w14:paraId="6C8801A7" w14:textId="3654BE00" w:rsidR="00AB5556"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Tabel pengguna</w:t>
      </w:r>
    </w:p>
    <w:p w14:paraId="486BCF76" w14:textId="2BBC5AE1" w:rsidR="00F36237" w:rsidRPr="00F36237" w:rsidRDefault="00F36237" w:rsidP="00F36237">
      <w:pPr>
        <w:pStyle w:val="Caption"/>
        <w:spacing w:after="0" w:line="360" w:lineRule="auto"/>
        <w:jc w:val="center"/>
        <w:rPr>
          <w:rFonts w:cs="Times New Roman"/>
          <w:i w:val="0"/>
          <w:iCs w:val="0"/>
          <w:color w:val="000000" w:themeColor="text1"/>
          <w:sz w:val="24"/>
          <w:szCs w:val="24"/>
        </w:rPr>
      </w:pPr>
      <w:bookmarkStart w:id="398" w:name="_Toc211679584"/>
      <w:r w:rsidRPr="00F36237">
        <w:rPr>
          <w:i w:val="0"/>
          <w:iCs w:val="0"/>
          <w:color w:val="000000" w:themeColor="text1"/>
          <w:sz w:val="24"/>
          <w:szCs w:val="24"/>
        </w:rPr>
        <w:t xml:space="preserve">Tabel 3. </w:t>
      </w:r>
      <w:r w:rsidRPr="00F36237">
        <w:rPr>
          <w:i w:val="0"/>
          <w:iCs w:val="0"/>
          <w:color w:val="000000" w:themeColor="text1"/>
          <w:sz w:val="24"/>
          <w:szCs w:val="24"/>
        </w:rPr>
        <w:fldChar w:fldCharType="begin"/>
      </w:r>
      <w:r w:rsidRPr="00F36237">
        <w:rPr>
          <w:i w:val="0"/>
          <w:iCs w:val="0"/>
          <w:color w:val="000000" w:themeColor="text1"/>
          <w:sz w:val="24"/>
          <w:szCs w:val="24"/>
        </w:rPr>
        <w:instrText xml:space="preserve"> SEQ Tabel_3. \* ARABIC </w:instrText>
      </w:r>
      <w:r w:rsidRPr="00F36237">
        <w:rPr>
          <w:i w:val="0"/>
          <w:iCs w:val="0"/>
          <w:color w:val="000000" w:themeColor="text1"/>
          <w:sz w:val="24"/>
          <w:szCs w:val="24"/>
        </w:rPr>
        <w:fldChar w:fldCharType="separate"/>
      </w:r>
      <w:r w:rsidR="00A34872">
        <w:rPr>
          <w:i w:val="0"/>
          <w:iCs w:val="0"/>
          <w:color w:val="000000" w:themeColor="text1"/>
          <w:sz w:val="24"/>
          <w:szCs w:val="24"/>
        </w:rPr>
        <w:t>9</w:t>
      </w:r>
      <w:r w:rsidRPr="00F36237">
        <w:rPr>
          <w:i w:val="0"/>
          <w:iCs w:val="0"/>
          <w:color w:val="000000" w:themeColor="text1"/>
          <w:sz w:val="24"/>
          <w:szCs w:val="24"/>
        </w:rPr>
        <w:fldChar w:fldCharType="end"/>
      </w:r>
      <w:r w:rsidRPr="00F36237">
        <w:rPr>
          <w:i w:val="0"/>
          <w:iCs w:val="0"/>
          <w:color w:val="000000" w:themeColor="text1"/>
          <w:sz w:val="24"/>
          <w:szCs w:val="24"/>
        </w:rPr>
        <w:t xml:space="preserve"> pengguna</w:t>
      </w:r>
      <w:bookmarkEnd w:id="398"/>
    </w:p>
    <w:tbl>
      <w:tblPr>
        <w:tblStyle w:val="TableGrid"/>
        <w:tblW w:w="0" w:type="auto"/>
        <w:tblLook w:val="04A0" w:firstRow="1" w:lastRow="0" w:firstColumn="1" w:lastColumn="0" w:noHBand="0" w:noVBand="1"/>
      </w:tblPr>
      <w:tblGrid>
        <w:gridCol w:w="1616"/>
        <w:gridCol w:w="1359"/>
        <w:gridCol w:w="1017"/>
        <w:gridCol w:w="3935"/>
      </w:tblGrid>
      <w:tr w:rsidR="00AB5556" w:rsidRPr="00AB5556" w14:paraId="1618863E" w14:textId="77777777" w:rsidTr="00AB5556">
        <w:tc>
          <w:tcPr>
            <w:tcW w:w="0" w:type="auto"/>
            <w:hideMark/>
          </w:tcPr>
          <w:p w14:paraId="38B44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9C9F7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E9EAAC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80AEC5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127D6DAD" w14:textId="77777777" w:rsidTr="00AB5556">
        <w:tc>
          <w:tcPr>
            <w:tcW w:w="0" w:type="auto"/>
            <w:hideMark/>
          </w:tcPr>
          <w:p w14:paraId="45E2AF72" w14:textId="77777777" w:rsidR="00AB5556" w:rsidRPr="00AB5556" w:rsidRDefault="00AB5556" w:rsidP="00AB5556">
            <w:pPr>
              <w:spacing w:line="360" w:lineRule="auto"/>
              <w:jc w:val="left"/>
              <w:rPr>
                <w:rFonts w:cs="Times New Roman"/>
                <w:szCs w:val="24"/>
              </w:rPr>
            </w:pPr>
            <w:r w:rsidRPr="00AB5556">
              <w:rPr>
                <w:rFonts w:cs="Times New Roman"/>
                <w:szCs w:val="24"/>
              </w:rPr>
              <w:t>id_pengguna</w:t>
            </w:r>
          </w:p>
        </w:tc>
        <w:tc>
          <w:tcPr>
            <w:tcW w:w="0" w:type="auto"/>
            <w:hideMark/>
          </w:tcPr>
          <w:p w14:paraId="247187BA"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2709FD8"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25B100EE"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27B17870" w14:textId="77777777" w:rsidTr="00AB5556">
        <w:tc>
          <w:tcPr>
            <w:tcW w:w="0" w:type="auto"/>
            <w:hideMark/>
          </w:tcPr>
          <w:p w14:paraId="70E536B3" w14:textId="77777777" w:rsidR="00AB5556" w:rsidRPr="00AB5556" w:rsidRDefault="00AB5556" w:rsidP="00AB5556">
            <w:pPr>
              <w:spacing w:line="360" w:lineRule="auto"/>
              <w:jc w:val="left"/>
              <w:rPr>
                <w:rFonts w:cs="Times New Roman"/>
                <w:szCs w:val="24"/>
              </w:rPr>
            </w:pPr>
            <w:r w:rsidRPr="00AB5556">
              <w:rPr>
                <w:rFonts w:cs="Times New Roman"/>
                <w:szCs w:val="24"/>
              </w:rPr>
              <w:t>nama_lengkap</w:t>
            </w:r>
          </w:p>
        </w:tc>
        <w:tc>
          <w:tcPr>
            <w:tcW w:w="0" w:type="auto"/>
            <w:hideMark/>
          </w:tcPr>
          <w:p w14:paraId="24705B5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56D5BF3" w14:textId="77777777" w:rsidR="00AB5556" w:rsidRPr="00AB5556" w:rsidRDefault="00AB5556" w:rsidP="00AB5556">
            <w:pPr>
              <w:spacing w:line="360" w:lineRule="auto"/>
              <w:jc w:val="left"/>
              <w:rPr>
                <w:rFonts w:cs="Times New Roman"/>
                <w:szCs w:val="24"/>
              </w:rPr>
            </w:pPr>
            <w:r w:rsidRPr="00AB5556">
              <w:rPr>
                <w:rFonts w:cs="Times New Roman"/>
                <w:szCs w:val="24"/>
              </w:rPr>
              <w:t>255</w:t>
            </w:r>
          </w:p>
        </w:tc>
        <w:tc>
          <w:tcPr>
            <w:tcW w:w="0" w:type="auto"/>
            <w:hideMark/>
          </w:tcPr>
          <w:p w14:paraId="4F6D1AFF" w14:textId="77777777" w:rsidR="00AB5556" w:rsidRPr="00AB5556" w:rsidRDefault="00AB5556" w:rsidP="00AB5556">
            <w:pPr>
              <w:spacing w:line="360" w:lineRule="auto"/>
              <w:jc w:val="left"/>
              <w:rPr>
                <w:rFonts w:cs="Times New Roman"/>
                <w:szCs w:val="24"/>
              </w:rPr>
            </w:pPr>
            <w:r w:rsidRPr="00AB5556">
              <w:rPr>
                <w:rFonts w:cs="Times New Roman"/>
                <w:szCs w:val="24"/>
              </w:rPr>
              <w:t>Nama lengkap pengguna</w:t>
            </w:r>
          </w:p>
        </w:tc>
      </w:tr>
      <w:tr w:rsidR="00AB5556" w:rsidRPr="00AB5556" w14:paraId="3BE8527D" w14:textId="77777777" w:rsidTr="00AB5556">
        <w:tc>
          <w:tcPr>
            <w:tcW w:w="0" w:type="auto"/>
            <w:hideMark/>
          </w:tcPr>
          <w:p w14:paraId="5E662552" w14:textId="77777777" w:rsidR="00AB5556" w:rsidRPr="00AB5556" w:rsidRDefault="00AB5556" w:rsidP="00AB5556">
            <w:pPr>
              <w:spacing w:line="360" w:lineRule="auto"/>
              <w:jc w:val="left"/>
              <w:rPr>
                <w:rFonts w:cs="Times New Roman"/>
                <w:szCs w:val="24"/>
              </w:rPr>
            </w:pPr>
            <w:r w:rsidRPr="00AB5556">
              <w:rPr>
                <w:rFonts w:cs="Times New Roman"/>
                <w:szCs w:val="24"/>
              </w:rPr>
              <w:t>role</w:t>
            </w:r>
          </w:p>
        </w:tc>
        <w:tc>
          <w:tcPr>
            <w:tcW w:w="0" w:type="auto"/>
            <w:hideMark/>
          </w:tcPr>
          <w:p w14:paraId="0FB2A351"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53301CD0"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7CE2EDA" w14:textId="77777777" w:rsidR="00AB5556" w:rsidRPr="00AB5556" w:rsidRDefault="00AB5556" w:rsidP="00AB5556">
            <w:pPr>
              <w:spacing w:line="360" w:lineRule="auto"/>
              <w:jc w:val="left"/>
              <w:rPr>
                <w:rFonts w:cs="Times New Roman"/>
                <w:szCs w:val="24"/>
              </w:rPr>
            </w:pPr>
            <w:r w:rsidRPr="00AB5556">
              <w:rPr>
                <w:rFonts w:cs="Times New Roman"/>
                <w:szCs w:val="24"/>
              </w:rPr>
              <w:t>Peran pengguna (atasan, kepegawaian, manajer)</w:t>
            </w:r>
          </w:p>
        </w:tc>
      </w:tr>
      <w:tr w:rsidR="00AB5556" w:rsidRPr="00AB5556" w14:paraId="4CDB060D" w14:textId="77777777" w:rsidTr="00AB5556">
        <w:tc>
          <w:tcPr>
            <w:tcW w:w="0" w:type="auto"/>
            <w:hideMark/>
          </w:tcPr>
          <w:p w14:paraId="5AB15176" w14:textId="77777777" w:rsidR="00AB5556" w:rsidRPr="00AB5556" w:rsidRDefault="00AB5556" w:rsidP="00AB5556">
            <w:pPr>
              <w:spacing w:line="360" w:lineRule="auto"/>
              <w:jc w:val="left"/>
              <w:rPr>
                <w:rFonts w:cs="Times New Roman"/>
                <w:szCs w:val="24"/>
              </w:rPr>
            </w:pPr>
            <w:r w:rsidRPr="00AB5556">
              <w:rPr>
                <w:rFonts w:cs="Times New Roman"/>
                <w:szCs w:val="24"/>
              </w:rPr>
              <w:t>username</w:t>
            </w:r>
          </w:p>
        </w:tc>
        <w:tc>
          <w:tcPr>
            <w:tcW w:w="0" w:type="auto"/>
            <w:hideMark/>
          </w:tcPr>
          <w:p w14:paraId="5F8F03B7"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C8E7A3F"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50F4728A" w14:textId="77777777" w:rsidR="00AB5556" w:rsidRPr="00AB5556" w:rsidRDefault="00AB5556" w:rsidP="00AB5556">
            <w:pPr>
              <w:spacing w:line="360" w:lineRule="auto"/>
              <w:jc w:val="left"/>
              <w:rPr>
                <w:rFonts w:cs="Times New Roman"/>
                <w:szCs w:val="24"/>
              </w:rPr>
            </w:pPr>
            <w:r w:rsidRPr="00AB5556">
              <w:rPr>
                <w:rFonts w:cs="Times New Roman"/>
                <w:szCs w:val="24"/>
              </w:rPr>
              <w:t>Username login</w:t>
            </w:r>
          </w:p>
        </w:tc>
      </w:tr>
      <w:tr w:rsidR="00AB5556" w:rsidRPr="00AB5556" w14:paraId="490CDF86" w14:textId="77777777" w:rsidTr="00AB5556">
        <w:tc>
          <w:tcPr>
            <w:tcW w:w="0" w:type="auto"/>
            <w:hideMark/>
          </w:tcPr>
          <w:p w14:paraId="09840C79" w14:textId="77777777" w:rsidR="00AB5556" w:rsidRPr="00AB5556" w:rsidRDefault="00AB5556" w:rsidP="00AB5556">
            <w:pPr>
              <w:spacing w:line="360" w:lineRule="auto"/>
              <w:jc w:val="left"/>
              <w:rPr>
                <w:rFonts w:cs="Times New Roman"/>
                <w:szCs w:val="24"/>
              </w:rPr>
            </w:pPr>
            <w:r w:rsidRPr="00AB5556">
              <w:rPr>
                <w:rFonts w:cs="Times New Roman"/>
                <w:szCs w:val="24"/>
              </w:rPr>
              <w:t>password</w:t>
            </w:r>
          </w:p>
        </w:tc>
        <w:tc>
          <w:tcPr>
            <w:tcW w:w="0" w:type="auto"/>
            <w:hideMark/>
          </w:tcPr>
          <w:p w14:paraId="29DF39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39D73CD"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7A7080DF" w14:textId="77777777" w:rsidR="00AB5556" w:rsidRPr="00AB5556" w:rsidRDefault="00AB5556" w:rsidP="00AB5556">
            <w:pPr>
              <w:spacing w:line="360" w:lineRule="auto"/>
              <w:jc w:val="left"/>
              <w:rPr>
                <w:rFonts w:cs="Times New Roman"/>
                <w:szCs w:val="24"/>
              </w:rPr>
            </w:pPr>
            <w:r w:rsidRPr="00AB5556">
              <w:rPr>
                <w:rFonts w:cs="Times New Roman"/>
                <w:szCs w:val="24"/>
              </w:rPr>
              <w:t>Password (hashed)</w:t>
            </w:r>
          </w:p>
        </w:tc>
      </w:tr>
    </w:tbl>
    <w:p w14:paraId="466833B5" w14:textId="53E4775B" w:rsidR="008A6A8E" w:rsidRDefault="008A6A8E">
      <w:pPr>
        <w:spacing w:after="160"/>
        <w:jc w:val="left"/>
        <w:rPr>
          <w:rFonts w:cs="Times New Roman"/>
          <w:szCs w:val="24"/>
        </w:rPr>
      </w:pPr>
    </w:p>
    <w:p w14:paraId="18C42EFD" w14:textId="0EF41F7A" w:rsidR="00AB5556" w:rsidRPr="00B12D8D" w:rsidRDefault="00AB5556">
      <w:pPr>
        <w:pStyle w:val="ListParagraph"/>
        <w:numPr>
          <w:ilvl w:val="0"/>
          <w:numId w:val="12"/>
        </w:numPr>
        <w:spacing w:line="360" w:lineRule="auto"/>
        <w:ind w:left="964" w:hanging="397"/>
        <w:jc w:val="left"/>
        <w:rPr>
          <w:rFonts w:cs="Times New Roman"/>
          <w:szCs w:val="24"/>
        </w:rPr>
      </w:pPr>
      <w:r w:rsidRPr="0062079B">
        <w:rPr>
          <w:rFonts w:cs="Times New Roman"/>
          <w:szCs w:val="24"/>
        </w:rPr>
        <w:t xml:space="preserve">Tabel </w:t>
      </w:r>
      <w:r w:rsidRPr="0062079B">
        <w:rPr>
          <w:rFonts w:cs="Times New Roman"/>
          <w:i/>
          <w:iCs/>
          <w:szCs w:val="24"/>
        </w:rPr>
        <w:t>ranking</w:t>
      </w:r>
    </w:p>
    <w:p w14:paraId="0130D971" w14:textId="692A9136" w:rsidR="00B12D8D" w:rsidRPr="00B12D8D" w:rsidRDefault="00B12D8D" w:rsidP="00B12D8D">
      <w:pPr>
        <w:pStyle w:val="Caption"/>
        <w:spacing w:after="0" w:line="360" w:lineRule="auto"/>
        <w:jc w:val="center"/>
        <w:rPr>
          <w:rFonts w:cs="Times New Roman"/>
          <w:i w:val="0"/>
          <w:iCs w:val="0"/>
          <w:color w:val="000000" w:themeColor="text1"/>
          <w:sz w:val="24"/>
          <w:szCs w:val="24"/>
        </w:rPr>
      </w:pPr>
      <w:bookmarkStart w:id="399" w:name="_Toc211679585"/>
      <w:r w:rsidRPr="00B12D8D">
        <w:rPr>
          <w:i w:val="0"/>
          <w:iCs w:val="0"/>
          <w:color w:val="000000" w:themeColor="text1"/>
          <w:sz w:val="24"/>
          <w:szCs w:val="24"/>
        </w:rPr>
        <w:t xml:space="preserve">Tabel 3. </w:t>
      </w:r>
      <w:r w:rsidRPr="00B12D8D">
        <w:rPr>
          <w:i w:val="0"/>
          <w:iCs w:val="0"/>
          <w:color w:val="000000" w:themeColor="text1"/>
          <w:sz w:val="24"/>
          <w:szCs w:val="24"/>
        </w:rPr>
        <w:fldChar w:fldCharType="begin"/>
      </w:r>
      <w:r w:rsidRPr="00B12D8D">
        <w:rPr>
          <w:i w:val="0"/>
          <w:iCs w:val="0"/>
          <w:color w:val="000000" w:themeColor="text1"/>
          <w:sz w:val="24"/>
          <w:szCs w:val="24"/>
        </w:rPr>
        <w:instrText xml:space="preserve"> SEQ Tabel_3. \* ARABIC </w:instrText>
      </w:r>
      <w:r w:rsidRPr="00B12D8D">
        <w:rPr>
          <w:i w:val="0"/>
          <w:iCs w:val="0"/>
          <w:color w:val="000000" w:themeColor="text1"/>
          <w:sz w:val="24"/>
          <w:szCs w:val="24"/>
        </w:rPr>
        <w:fldChar w:fldCharType="separate"/>
      </w:r>
      <w:r w:rsidR="00A34872">
        <w:rPr>
          <w:i w:val="0"/>
          <w:iCs w:val="0"/>
          <w:color w:val="000000" w:themeColor="text1"/>
          <w:sz w:val="24"/>
          <w:szCs w:val="24"/>
        </w:rPr>
        <w:t>10</w:t>
      </w:r>
      <w:r w:rsidRPr="00B12D8D">
        <w:rPr>
          <w:i w:val="0"/>
          <w:iCs w:val="0"/>
          <w:color w:val="000000" w:themeColor="text1"/>
          <w:sz w:val="24"/>
          <w:szCs w:val="24"/>
        </w:rPr>
        <w:fldChar w:fldCharType="end"/>
      </w:r>
      <w:r w:rsidRPr="00B12D8D">
        <w:rPr>
          <w:i w:val="0"/>
          <w:iCs w:val="0"/>
          <w:color w:val="000000" w:themeColor="text1"/>
          <w:sz w:val="24"/>
          <w:szCs w:val="24"/>
        </w:rPr>
        <w:t xml:space="preserve"> </w:t>
      </w:r>
      <w:r w:rsidRPr="00EA6A05">
        <w:rPr>
          <w:color w:val="000000" w:themeColor="text1"/>
          <w:sz w:val="24"/>
          <w:szCs w:val="24"/>
        </w:rPr>
        <w:t>ranking</w:t>
      </w:r>
      <w:bookmarkEnd w:id="399"/>
    </w:p>
    <w:tbl>
      <w:tblPr>
        <w:tblStyle w:val="TableGrid"/>
        <w:tblW w:w="5000" w:type="pct"/>
        <w:tblLook w:val="04A0" w:firstRow="1" w:lastRow="0" w:firstColumn="1" w:lastColumn="0" w:noHBand="0" w:noVBand="1"/>
      </w:tblPr>
      <w:tblGrid>
        <w:gridCol w:w="1536"/>
        <w:gridCol w:w="1481"/>
        <w:gridCol w:w="1108"/>
        <w:gridCol w:w="3802"/>
      </w:tblGrid>
      <w:tr w:rsidR="00AB5556" w:rsidRPr="00AB5556" w14:paraId="7C9CD211" w14:textId="77777777" w:rsidTr="00AB5556">
        <w:tc>
          <w:tcPr>
            <w:tcW w:w="969" w:type="pct"/>
            <w:hideMark/>
          </w:tcPr>
          <w:p w14:paraId="394B55E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4" w:type="pct"/>
            <w:hideMark/>
          </w:tcPr>
          <w:p w14:paraId="1A2C8A3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9" w:type="pct"/>
            <w:hideMark/>
          </w:tcPr>
          <w:p w14:paraId="39C02CE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98" w:type="pct"/>
            <w:hideMark/>
          </w:tcPr>
          <w:p w14:paraId="1C86DB6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4F1AFC2E" w14:textId="77777777" w:rsidTr="00AB5556">
        <w:tc>
          <w:tcPr>
            <w:tcW w:w="969" w:type="pct"/>
            <w:hideMark/>
          </w:tcPr>
          <w:p w14:paraId="2733BE7A" w14:textId="77777777" w:rsidR="00AB5556" w:rsidRPr="00AB5556" w:rsidRDefault="00AB5556" w:rsidP="00AB5556">
            <w:pPr>
              <w:spacing w:line="360" w:lineRule="auto"/>
              <w:jc w:val="left"/>
              <w:rPr>
                <w:rFonts w:cs="Times New Roman"/>
                <w:szCs w:val="24"/>
              </w:rPr>
            </w:pPr>
            <w:r w:rsidRPr="00AB5556">
              <w:rPr>
                <w:rFonts w:cs="Times New Roman"/>
                <w:szCs w:val="24"/>
              </w:rPr>
              <w:t>kriteria</w:t>
            </w:r>
          </w:p>
        </w:tc>
        <w:tc>
          <w:tcPr>
            <w:tcW w:w="934" w:type="pct"/>
            <w:hideMark/>
          </w:tcPr>
          <w:p w14:paraId="071F222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506E88E9"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2398" w:type="pct"/>
            <w:hideMark/>
          </w:tcPr>
          <w:p w14:paraId="3B8742D0"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2C1AE42" w14:textId="77777777" w:rsidTr="00AB5556">
        <w:tc>
          <w:tcPr>
            <w:tcW w:w="969" w:type="pct"/>
            <w:hideMark/>
          </w:tcPr>
          <w:p w14:paraId="594949A6" w14:textId="77777777" w:rsidR="00AB5556" w:rsidRPr="00AB5556" w:rsidRDefault="00AB5556" w:rsidP="00AB5556">
            <w:pPr>
              <w:spacing w:line="360" w:lineRule="auto"/>
              <w:jc w:val="left"/>
              <w:rPr>
                <w:rFonts w:cs="Times New Roman"/>
                <w:szCs w:val="24"/>
              </w:rPr>
            </w:pPr>
            <w:r w:rsidRPr="00AB5556">
              <w:rPr>
                <w:rFonts w:cs="Times New Roman"/>
                <w:szCs w:val="24"/>
              </w:rPr>
              <w:t>skor_bobot</w:t>
            </w:r>
          </w:p>
        </w:tc>
        <w:tc>
          <w:tcPr>
            <w:tcW w:w="934" w:type="pct"/>
            <w:hideMark/>
          </w:tcPr>
          <w:p w14:paraId="6B9B567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9" w:type="pct"/>
            <w:hideMark/>
          </w:tcPr>
          <w:p w14:paraId="415037E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98" w:type="pct"/>
            <w:hideMark/>
          </w:tcPr>
          <w:p w14:paraId="3D7D15FF" w14:textId="77777777" w:rsidR="00AB5556" w:rsidRPr="00AB5556" w:rsidRDefault="00AB5556" w:rsidP="00AB5556">
            <w:pPr>
              <w:spacing w:line="360" w:lineRule="auto"/>
              <w:jc w:val="left"/>
              <w:rPr>
                <w:rFonts w:cs="Times New Roman"/>
                <w:szCs w:val="24"/>
              </w:rPr>
            </w:pPr>
            <w:r w:rsidRPr="00AB5556">
              <w:rPr>
                <w:rFonts w:cs="Times New Roman"/>
                <w:szCs w:val="24"/>
              </w:rPr>
              <w:t>Skor bobot hasil perhitungan</w:t>
            </w:r>
          </w:p>
        </w:tc>
      </w:tr>
      <w:tr w:rsidR="00AB5556" w:rsidRPr="00AB5556" w14:paraId="59329A68" w14:textId="77777777" w:rsidTr="00AB5556">
        <w:tc>
          <w:tcPr>
            <w:tcW w:w="969" w:type="pct"/>
            <w:hideMark/>
          </w:tcPr>
          <w:p w14:paraId="5B46CC8D" w14:textId="77777777" w:rsidR="00AB5556" w:rsidRPr="00AB5556" w:rsidRDefault="00AB5556" w:rsidP="00AB5556">
            <w:pPr>
              <w:spacing w:line="360" w:lineRule="auto"/>
              <w:jc w:val="left"/>
              <w:rPr>
                <w:rFonts w:cs="Times New Roman"/>
                <w:szCs w:val="24"/>
              </w:rPr>
            </w:pPr>
            <w:r w:rsidRPr="00AB5556">
              <w:rPr>
                <w:rFonts w:cs="Times New Roman"/>
                <w:szCs w:val="24"/>
              </w:rPr>
              <w:t>alternatif</w:t>
            </w:r>
          </w:p>
        </w:tc>
        <w:tc>
          <w:tcPr>
            <w:tcW w:w="934" w:type="pct"/>
            <w:hideMark/>
          </w:tcPr>
          <w:p w14:paraId="46222E5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2859A14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398" w:type="pct"/>
            <w:hideMark/>
          </w:tcPr>
          <w:p w14:paraId="118C94BC"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bl>
    <w:p w14:paraId="0EFACC55" w14:textId="77777777" w:rsidR="00A6733F" w:rsidRPr="00A6733F" w:rsidRDefault="00A6733F" w:rsidP="00AB5556">
      <w:pPr>
        <w:spacing w:line="480" w:lineRule="auto"/>
      </w:pPr>
    </w:p>
    <w:p w14:paraId="75E8647D" w14:textId="65B32658" w:rsidR="00A112CF" w:rsidRDefault="00F45697">
      <w:pPr>
        <w:pStyle w:val="Heading2"/>
        <w:numPr>
          <w:ilvl w:val="1"/>
          <w:numId w:val="5"/>
        </w:numPr>
        <w:spacing w:line="480" w:lineRule="auto"/>
        <w:ind w:left="567" w:hanging="567"/>
        <w:rPr>
          <w:i/>
          <w:iCs/>
        </w:rPr>
      </w:pPr>
      <w:bookmarkStart w:id="400" w:name="_Toc177131246"/>
      <w:bookmarkStart w:id="401" w:name="_Toc211679488"/>
      <w:r w:rsidRPr="003D1935">
        <w:t xml:space="preserve">Perancangan </w:t>
      </w:r>
      <w:r w:rsidRPr="003D1935">
        <w:rPr>
          <w:i/>
          <w:iCs/>
        </w:rPr>
        <w:t xml:space="preserve">Unified Modeling Language </w:t>
      </w:r>
      <w:r w:rsidRPr="001D60B9">
        <w:t>(UML)</w:t>
      </w:r>
      <w:bookmarkEnd w:id="400"/>
      <w:bookmarkEnd w:id="401"/>
    </w:p>
    <w:p w14:paraId="16912815" w14:textId="4D6BCA9D" w:rsidR="0096309D" w:rsidRDefault="005F38A3" w:rsidP="00CB4AA5">
      <w:pPr>
        <w:spacing w:line="360" w:lineRule="auto"/>
        <w:ind w:firstLine="567"/>
        <w:rPr>
          <w:kern w:val="0"/>
          <w14:ligatures w14:val="none"/>
        </w:rPr>
      </w:pPr>
      <w:r w:rsidRPr="003D1935">
        <w:rPr>
          <w:i/>
          <w:iCs/>
        </w:rPr>
        <w:t>Unified Modeling Language</w:t>
      </w:r>
      <w:r>
        <w:rPr>
          <w:i/>
          <w:iCs/>
          <w:kern w:val="0"/>
          <w14:ligatures w14:val="none"/>
        </w:rPr>
        <w:t xml:space="preserve"> </w:t>
      </w:r>
      <w:r w:rsidRPr="006B17A1">
        <w:rPr>
          <w:kern w:val="0"/>
          <w14:ligatures w14:val="none"/>
        </w:rPr>
        <w:t>(UML)</w:t>
      </w:r>
      <w:r>
        <w:rPr>
          <w:i/>
          <w:iCs/>
          <w:kern w:val="0"/>
          <w14:ligatures w14:val="none"/>
        </w:rPr>
        <w:t xml:space="preserve"> </w:t>
      </w:r>
      <w:r w:rsidR="0096309D">
        <w:rPr>
          <w:kern w:val="0"/>
          <w14:ligatures w14:val="none"/>
        </w:rPr>
        <w:t>merupakan suatu standar bahasa yang umum digunakan dalam industri untuk mengidentifikasi kebutuhan, melakukan analisis dan perancangan, serta mengilustrasikan arsitektur dalam konteks pemrograman berbasis obje</w:t>
      </w:r>
      <w:r w:rsidR="00BD4295">
        <w:rPr>
          <w:kern w:val="0"/>
          <w14:ligatures w14:val="none"/>
        </w:rPr>
        <w:t>k</w:t>
      </w:r>
      <w:r w:rsidR="0096309D">
        <w:rPr>
          <w:kern w:val="0"/>
          <w14:ligatures w14:val="none"/>
        </w:rPr>
        <w:t>.</w:t>
      </w:r>
    </w:p>
    <w:p w14:paraId="3AE9CE39" w14:textId="77777777" w:rsidR="000351C4" w:rsidRPr="00CB4AA5" w:rsidRDefault="000351C4" w:rsidP="000351C4">
      <w:pPr>
        <w:spacing w:line="480" w:lineRule="auto"/>
        <w:rPr>
          <w:kern w:val="0"/>
          <w14:ligatures w14:val="none"/>
        </w:rPr>
      </w:pPr>
    </w:p>
    <w:p w14:paraId="26624108" w14:textId="77777777" w:rsidR="00F45697" w:rsidRDefault="00F45697">
      <w:pPr>
        <w:pStyle w:val="Heading3"/>
        <w:numPr>
          <w:ilvl w:val="2"/>
          <w:numId w:val="5"/>
        </w:numPr>
        <w:spacing w:line="480" w:lineRule="auto"/>
        <w:ind w:left="567" w:hanging="567"/>
        <w:rPr>
          <w:i/>
          <w:iCs/>
        </w:rPr>
      </w:pPr>
      <w:bookmarkStart w:id="402" w:name="_Toc177131247"/>
      <w:bookmarkStart w:id="403" w:name="_Toc211679489"/>
      <w:r w:rsidRPr="003D1935">
        <w:rPr>
          <w:i/>
          <w:iCs/>
        </w:rPr>
        <w:t xml:space="preserve">Use Case </w:t>
      </w:r>
      <w:r w:rsidRPr="000351C4">
        <w:t>Diagram</w:t>
      </w:r>
      <w:bookmarkEnd w:id="402"/>
      <w:bookmarkEnd w:id="403"/>
    </w:p>
    <w:p w14:paraId="38011D4B" w14:textId="75436823" w:rsidR="004A3B01" w:rsidRPr="004A3B01" w:rsidRDefault="00207E82" w:rsidP="00ED055B">
      <w:pPr>
        <w:spacing w:line="360" w:lineRule="auto"/>
        <w:ind w:firstLine="567"/>
      </w:pPr>
      <w:r w:rsidRPr="00207E82">
        <w:rPr>
          <w:i/>
          <w:iCs/>
        </w:rPr>
        <w:t>U</w:t>
      </w:r>
      <w:r w:rsidR="004A3B01" w:rsidRPr="004A3B01">
        <w:rPr>
          <w:i/>
          <w:iCs/>
        </w:rPr>
        <w:t xml:space="preserve">se case </w:t>
      </w:r>
      <w:r w:rsidR="004A3B01" w:rsidRPr="000351C4">
        <w:t>diagram</w:t>
      </w:r>
      <w:r w:rsidR="004A3B01" w:rsidRPr="004A3B01">
        <w:t xml:space="preserve"> adalah penjelasan tentang fungsi-fungsi suatu sistem dari sudut pandang para </w:t>
      </w:r>
      <w:r w:rsidR="00402700">
        <w:t>mahasiswa</w:t>
      </w:r>
      <w:r w:rsidR="004A3B01" w:rsidRPr="004A3B01">
        <w:t xml:space="preserve"> sistem. </w:t>
      </w:r>
      <w:r w:rsidR="004A3B01" w:rsidRPr="0046152C">
        <w:rPr>
          <w:i/>
          <w:iCs/>
        </w:rPr>
        <w:t>Use case</w:t>
      </w:r>
      <w:r w:rsidR="004A3B01" w:rsidRPr="004A3B01">
        <w:t xml:space="preserve"> memuat definisi tentang </w:t>
      </w:r>
      <w:r w:rsidR="004A3B01" w:rsidRPr="004A3B01">
        <w:lastRenderedPageBreak/>
        <w:t xml:space="preserve">bagaimana sistem dan komponennya akan diproses. </w:t>
      </w:r>
      <w:r w:rsidR="004A3B01" w:rsidRPr="0046152C">
        <w:rPr>
          <w:i/>
          <w:iCs/>
        </w:rPr>
        <w:t>Use case</w:t>
      </w:r>
      <w:r w:rsidR="004A3B01" w:rsidRPr="004A3B01">
        <w:t xml:space="preserve"> beroperasi dengan menggunakan skenario, yang merupakan urutan atau langkah-langkah yang menjelaskan aktivitas yang dilakukan oleh </w:t>
      </w:r>
      <w:r w:rsidR="00402700">
        <w:t>mahasiswa</w:t>
      </w:r>
      <w:r w:rsidR="004A3B01" w:rsidRPr="004A3B01">
        <w:t xml:space="preserve"> terhadap sistem atau sebaliknya.</w:t>
      </w:r>
    </w:p>
    <w:p w14:paraId="57455D64" w14:textId="34C157EE" w:rsidR="00390839" w:rsidRDefault="00B53EAD" w:rsidP="00207E82">
      <w:pPr>
        <w:keepNext/>
        <w:spacing w:line="360" w:lineRule="auto"/>
        <w:jc w:val="center"/>
      </w:pPr>
      <w:r>
        <w:rPr>
          <w:noProof/>
        </w:rPr>
        <w:drawing>
          <wp:inline distT="0" distB="0" distL="0" distR="0" wp14:anchorId="6FA60A3B" wp14:editId="69622308">
            <wp:extent cx="1655659" cy="2861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62417" cy="2873313"/>
                    </a:xfrm>
                    <a:prstGeom prst="rect">
                      <a:avLst/>
                    </a:prstGeom>
                    <a:noFill/>
                    <a:ln>
                      <a:noFill/>
                    </a:ln>
                  </pic:spPr>
                </pic:pic>
              </a:graphicData>
            </a:graphic>
          </wp:inline>
        </w:drawing>
      </w:r>
    </w:p>
    <w:p w14:paraId="7EC89CEA" w14:textId="7CDE5A47" w:rsidR="00F920F0" w:rsidRDefault="00390839" w:rsidP="009B29FA">
      <w:pPr>
        <w:pStyle w:val="Caption"/>
        <w:spacing w:after="0" w:line="360" w:lineRule="auto"/>
        <w:jc w:val="center"/>
        <w:rPr>
          <w:i w:val="0"/>
          <w:iCs w:val="0"/>
          <w:color w:val="auto"/>
          <w:sz w:val="24"/>
          <w:szCs w:val="24"/>
        </w:rPr>
      </w:pPr>
      <w:bookmarkStart w:id="404" w:name="_Toc170379562"/>
      <w:bookmarkStart w:id="405" w:name="_Toc171232964"/>
      <w:bookmarkStart w:id="406" w:name="_Toc174217788"/>
      <w:bookmarkStart w:id="407" w:name="_Toc174363091"/>
      <w:bookmarkStart w:id="408" w:name="_Toc174932784"/>
      <w:bookmarkStart w:id="409" w:name="_Toc211679546"/>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9</w:t>
      </w:r>
      <w:r w:rsidRPr="00B8191D">
        <w:rPr>
          <w:i w:val="0"/>
          <w:iCs w:val="0"/>
          <w:color w:val="auto"/>
          <w:sz w:val="24"/>
          <w:szCs w:val="24"/>
        </w:rPr>
        <w:fldChar w:fldCharType="end"/>
      </w:r>
      <w:r w:rsidRPr="00B8191D">
        <w:rPr>
          <w:i w:val="0"/>
          <w:iCs w:val="0"/>
          <w:color w:val="auto"/>
          <w:sz w:val="24"/>
          <w:szCs w:val="24"/>
        </w:rPr>
        <w:t xml:space="preserve"> </w:t>
      </w:r>
      <w:r w:rsidR="003765FD" w:rsidRPr="00B8191D">
        <w:rPr>
          <w:color w:val="auto"/>
          <w:sz w:val="24"/>
          <w:szCs w:val="24"/>
        </w:rPr>
        <w:t>U</w:t>
      </w:r>
      <w:r w:rsidR="00D91465" w:rsidRPr="00B8191D">
        <w:rPr>
          <w:color w:val="auto"/>
          <w:sz w:val="24"/>
          <w:szCs w:val="24"/>
        </w:rPr>
        <w:t xml:space="preserve">se </w:t>
      </w:r>
      <w:r w:rsidR="003765FD" w:rsidRPr="00B8191D">
        <w:rPr>
          <w:color w:val="auto"/>
          <w:sz w:val="24"/>
          <w:szCs w:val="24"/>
        </w:rPr>
        <w:t>C</w:t>
      </w:r>
      <w:r w:rsidR="00D91465" w:rsidRPr="00B8191D">
        <w:rPr>
          <w:color w:val="auto"/>
          <w:sz w:val="24"/>
          <w:szCs w:val="24"/>
        </w:rPr>
        <w:t xml:space="preserve">ase </w:t>
      </w:r>
      <w:r w:rsidR="003765FD" w:rsidRPr="00B8191D">
        <w:rPr>
          <w:i w:val="0"/>
          <w:iCs w:val="0"/>
          <w:color w:val="auto"/>
          <w:sz w:val="24"/>
          <w:szCs w:val="24"/>
        </w:rPr>
        <w:t>D</w:t>
      </w:r>
      <w:r w:rsidR="00D91465" w:rsidRPr="00B8191D">
        <w:rPr>
          <w:i w:val="0"/>
          <w:iCs w:val="0"/>
          <w:color w:val="auto"/>
          <w:sz w:val="24"/>
          <w:szCs w:val="24"/>
        </w:rPr>
        <w:t>iagra</w:t>
      </w:r>
      <w:bookmarkEnd w:id="404"/>
      <w:bookmarkEnd w:id="405"/>
      <w:bookmarkEnd w:id="406"/>
      <w:bookmarkEnd w:id="407"/>
      <w:bookmarkEnd w:id="408"/>
      <w:r w:rsidR="00403DED" w:rsidRPr="00B8191D">
        <w:rPr>
          <w:i w:val="0"/>
          <w:iCs w:val="0"/>
          <w:color w:val="auto"/>
          <w:sz w:val="24"/>
          <w:szCs w:val="24"/>
        </w:rPr>
        <w:t>m</w:t>
      </w:r>
      <w:bookmarkEnd w:id="409"/>
    </w:p>
    <w:p w14:paraId="36FF7261" w14:textId="77777777" w:rsidR="00B8191D" w:rsidRPr="00B8191D" w:rsidRDefault="00B8191D" w:rsidP="009B29FA">
      <w:pPr>
        <w:spacing w:line="360" w:lineRule="auto"/>
      </w:pPr>
    </w:p>
    <w:p w14:paraId="4C3DE49E" w14:textId="41994228" w:rsidR="004413E7" w:rsidRDefault="004413E7" w:rsidP="009B29FA">
      <w:pPr>
        <w:spacing w:line="360" w:lineRule="auto"/>
        <w:ind w:firstLine="567"/>
      </w:pPr>
      <w:r>
        <w:rPr>
          <w:lang w:val="en-US"/>
        </w:rPr>
        <w:t xml:space="preserve">Pada gambar 3.9 </w:t>
      </w:r>
      <w:r>
        <w:t xml:space="preserve">menunjukkan bahwa </w:t>
      </w:r>
      <w:r w:rsidR="000446AE">
        <w:rPr>
          <w:rStyle w:val="Strong"/>
          <w:b w:val="0"/>
          <w:bCs w:val="0"/>
          <w:i/>
          <w:iCs/>
          <w:lang w:val="en-US"/>
        </w:rPr>
        <w:t>a</w:t>
      </w:r>
      <w:r w:rsidRPr="000446AE">
        <w:rPr>
          <w:rStyle w:val="Strong"/>
          <w:b w:val="0"/>
          <w:bCs w:val="0"/>
          <w:i/>
          <w:iCs/>
        </w:rPr>
        <w:t>dmin</w:t>
      </w:r>
      <w:r>
        <w:t xml:space="preserve"> adalah aktor utama yang berinteraksi dengan sistem. </w:t>
      </w:r>
      <w:r w:rsidRPr="000446AE">
        <w:rPr>
          <w:i/>
          <w:iCs/>
        </w:rPr>
        <w:t>Admin</w:t>
      </w:r>
      <w:r>
        <w:t xml:space="preserve"> melakukan </w:t>
      </w:r>
      <w:r w:rsidRPr="00175260">
        <w:rPr>
          <w:rStyle w:val="Strong"/>
          <w:b w:val="0"/>
          <w:bCs w:val="0"/>
          <w:i/>
          <w:iCs/>
        </w:rPr>
        <w:t>login</w:t>
      </w:r>
      <w:r w:rsidRPr="00175260">
        <w:rPr>
          <w:b/>
          <w:bCs/>
          <w:i/>
          <w:iCs/>
        </w:rPr>
        <w:t xml:space="preserve"> </w:t>
      </w:r>
      <w:r>
        <w:t xml:space="preserve">untuk masuk, kemudian dapat </w:t>
      </w:r>
      <w:r w:rsidRPr="005D492B">
        <w:rPr>
          <w:rStyle w:val="Strong"/>
          <w:b w:val="0"/>
          <w:bCs w:val="0"/>
        </w:rPr>
        <w:t>mengelola kriteria</w:t>
      </w:r>
      <w:r>
        <w:t xml:space="preserve"> dan </w:t>
      </w:r>
      <w:r w:rsidRPr="005D492B">
        <w:rPr>
          <w:rStyle w:val="Strong"/>
          <w:b w:val="0"/>
          <w:bCs w:val="0"/>
        </w:rPr>
        <w:t>mengelola alternatif</w:t>
      </w:r>
      <w:r>
        <w:t xml:space="preserve"> sebagai dasar pengambilan keputusan. </w:t>
      </w:r>
      <w:r w:rsidRPr="005D492B">
        <w:rPr>
          <w:i/>
          <w:iCs/>
        </w:rPr>
        <w:t>Admin</w:t>
      </w:r>
      <w:r>
        <w:t xml:space="preserve"> juga </w:t>
      </w:r>
      <w:r w:rsidRPr="00F51DFC">
        <w:rPr>
          <w:rStyle w:val="Strong"/>
          <w:b w:val="0"/>
          <w:bCs w:val="0"/>
        </w:rPr>
        <w:t>menginput nilai awal</w:t>
      </w:r>
      <w:r>
        <w:t xml:space="preserve">, lalu sistem memfasilitasi </w:t>
      </w:r>
      <w:r w:rsidRPr="00F51DFC">
        <w:rPr>
          <w:rStyle w:val="Strong"/>
          <w:b w:val="0"/>
          <w:bCs w:val="0"/>
        </w:rPr>
        <w:t>perbandingan kriteria</w:t>
      </w:r>
      <w:r>
        <w:t xml:space="preserve"> dan </w:t>
      </w:r>
      <w:r w:rsidRPr="00F51DFC">
        <w:rPr>
          <w:rStyle w:val="Strong"/>
          <w:b w:val="0"/>
          <w:bCs w:val="0"/>
        </w:rPr>
        <w:t>perbandingan alternatif</w:t>
      </w:r>
      <w:r>
        <w:t xml:space="preserve"> untuk menghasilkan rekomendasi keputusan yang lebih objektif.</w:t>
      </w:r>
    </w:p>
    <w:p w14:paraId="26050EE1" w14:textId="77777777" w:rsidR="004413E7" w:rsidRPr="004413E7" w:rsidRDefault="004413E7" w:rsidP="004413E7">
      <w:pPr>
        <w:spacing w:line="480" w:lineRule="auto"/>
      </w:pPr>
    </w:p>
    <w:p w14:paraId="2265A69A" w14:textId="77777777" w:rsidR="00F45697" w:rsidRDefault="00F45697">
      <w:pPr>
        <w:pStyle w:val="Heading3"/>
        <w:numPr>
          <w:ilvl w:val="2"/>
          <w:numId w:val="5"/>
        </w:numPr>
        <w:spacing w:line="480" w:lineRule="auto"/>
        <w:ind w:left="567" w:hanging="567"/>
        <w:rPr>
          <w:i/>
          <w:iCs/>
        </w:rPr>
      </w:pPr>
      <w:bookmarkStart w:id="410" w:name="_Toc177131248"/>
      <w:bookmarkStart w:id="411" w:name="_Toc211679490"/>
      <w:r w:rsidRPr="000573BB">
        <w:rPr>
          <w:i/>
          <w:iCs/>
        </w:rPr>
        <w:t>Acti</w:t>
      </w:r>
      <w:r w:rsidRPr="003D1935">
        <w:rPr>
          <w:i/>
          <w:iCs/>
        </w:rPr>
        <w:t xml:space="preserve">vity </w:t>
      </w:r>
      <w:r w:rsidRPr="00B53EAD">
        <w:t>Diagram</w:t>
      </w:r>
      <w:bookmarkEnd w:id="410"/>
      <w:bookmarkEnd w:id="411"/>
    </w:p>
    <w:p w14:paraId="07CEE72A" w14:textId="7FE966DD" w:rsidR="0043195D" w:rsidRPr="0043195D" w:rsidRDefault="00CA7402" w:rsidP="002F35BE">
      <w:pPr>
        <w:spacing w:line="360" w:lineRule="auto"/>
        <w:ind w:firstLine="567"/>
      </w:pPr>
      <w:r w:rsidRPr="00CA7402">
        <w:rPr>
          <w:i/>
          <w:iCs/>
        </w:rPr>
        <w:t>A</w:t>
      </w:r>
      <w:r w:rsidR="0043195D" w:rsidRPr="0043195D">
        <w:rPr>
          <w:i/>
          <w:iCs/>
        </w:rPr>
        <w:t xml:space="preserve">ctivity </w:t>
      </w:r>
      <w:r w:rsidR="0043195D" w:rsidRPr="00B53EAD">
        <w:t>diagram</w:t>
      </w:r>
      <w:r w:rsidR="0043195D" w:rsidRPr="003D1935">
        <w:t xml:space="preserve"> adalah representasi grafis dari konsep aliran data/kontrol dan aksi terstruktur yang dirancang secara baik dalam suatu sistem.</w:t>
      </w:r>
      <w:r w:rsidR="00BD18D7">
        <w:t xml:space="preserve"> </w:t>
      </w:r>
      <w:r w:rsidR="00BD18D7" w:rsidRPr="00373A31">
        <w:t>Diagram</w:t>
      </w:r>
      <w:r w:rsidR="00BD18D7" w:rsidRPr="00BD18D7">
        <w:t xml:space="preserve"> ini membantu dalam memvisualisasikan proses-proses yang terjadi dalam sistem dengan jelas dan detail.</w:t>
      </w:r>
    </w:p>
    <w:p w14:paraId="3A2DE487" w14:textId="478F9DFC" w:rsidR="007A3720" w:rsidRPr="002940C5" w:rsidRDefault="000D7755">
      <w:pPr>
        <w:pStyle w:val="ListParagraph"/>
        <w:numPr>
          <w:ilvl w:val="0"/>
          <w:numId w:val="7"/>
        </w:numPr>
        <w:spacing w:line="360" w:lineRule="auto"/>
        <w:ind w:left="964" w:hanging="397"/>
      </w:pPr>
      <w:r>
        <w:rPr>
          <w:i/>
          <w:iCs/>
        </w:rPr>
        <w:t>A</w:t>
      </w:r>
      <w:r w:rsidRPr="007A3720">
        <w:rPr>
          <w:i/>
          <w:iCs/>
        </w:rPr>
        <w:t xml:space="preserve">ctivity </w:t>
      </w:r>
      <w:r w:rsidR="002940C5" w:rsidRPr="002940C5">
        <w:t xml:space="preserve">Diagram Melakukan </w:t>
      </w:r>
      <w:r w:rsidR="002940C5" w:rsidRPr="002940C5">
        <w:rPr>
          <w:i/>
          <w:iCs/>
        </w:rPr>
        <w:t>Login</w:t>
      </w:r>
    </w:p>
    <w:p w14:paraId="727FD364" w14:textId="44B1B7A7" w:rsidR="00410D9B" w:rsidRDefault="008609BD" w:rsidP="002F35BE">
      <w:pPr>
        <w:keepNext/>
        <w:spacing w:line="360" w:lineRule="auto"/>
        <w:jc w:val="center"/>
      </w:pPr>
      <w:r>
        <w:rPr>
          <w:noProof/>
        </w:rPr>
        <w:lastRenderedPageBreak/>
        <w:drawing>
          <wp:inline distT="0" distB="0" distL="0" distR="0" wp14:anchorId="594AF79B" wp14:editId="7C3FBD71">
            <wp:extent cx="2743200" cy="275352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6036" cy="2756373"/>
                    </a:xfrm>
                    <a:prstGeom prst="rect">
                      <a:avLst/>
                    </a:prstGeom>
                    <a:noFill/>
                    <a:ln>
                      <a:noFill/>
                    </a:ln>
                  </pic:spPr>
                </pic:pic>
              </a:graphicData>
            </a:graphic>
          </wp:inline>
        </w:drawing>
      </w:r>
    </w:p>
    <w:p w14:paraId="491992E7" w14:textId="77E58F74" w:rsidR="00F17400" w:rsidRDefault="00410D9B" w:rsidP="009B29FA">
      <w:pPr>
        <w:pStyle w:val="Caption"/>
        <w:spacing w:after="0" w:line="360" w:lineRule="auto"/>
        <w:jc w:val="center"/>
        <w:rPr>
          <w:color w:val="auto"/>
          <w:sz w:val="24"/>
          <w:szCs w:val="24"/>
        </w:rPr>
      </w:pPr>
      <w:bookmarkStart w:id="412" w:name="_Toc170379563"/>
      <w:bookmarkStart w:id="413" w:name="_Toc171232965"/>
      <w:bookmarkStart w:id="414" w:name="_Toc174217789"/>
      <w:bookmarkStart w:id="415" w:name="_Toc174363092"/>
      <w:bookmarkStart w:id="416" w:name="_Toc174932785"/>
      <w:bookmarkStart w:id="417" w:name="_Toc211679547"/>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10</w:t>
      </w:r>
      <w:r w:rsidRPr="00B8191D">
        <w:rPr>
          <w:i w:val="0"/>
          <w:iCs w:val="0"/>
          <w:color w:val="auto"/>
          <w:sz w:val="24"/>
          <w:szCs w:val="24"/>
        </w:rPr>
        <w:fldChar w:fldCharType="end"/>
      </w:r>
      <w:r w:rsidRPr="00B8191D">
        <w:rPr>
          <w:i w:val="0"/>
          <w:iCs w:val="0"/>
          <w:color w:val="auto"/>
          <w:sz w:val="24"/>
          <w:szCs w:val="24"/>
        </w:rPr>
        <w:t xml:space="preserve"> </w:t>
      </w:r>
      <w:r w:rsidR="008609BD" w:rsidRPr="00B8191D">
        <w:rPr>
          <w:color w:val="auto"/>
          <w:sz w:val="24"/>
          <w:szCs w:val="24"/>
        </w:rPr>
        <w:t xml:space="preserve">Activity </w:t>
      </w:r>
      <w:r w:rsidR="008609BD" w:rsidRPr="00B8191D">
        <w:rPr>
          <w:i w:val="0"/>
          <w:iCs w:val="0"/>
          <w:color w:val="auto"/>
          <w:sz w:val="24"/>
          <w:szCs w:val="24"/>
        </w:rPr>
        <w:t>Diagram</w:t>
      </w:r>
      <w:r w:rsidR="008609BD" w:rsidRPr="00B8191D">
        <w:rPr>
          <w:color w:val="auto"/>
          <w:sz w:val="24"/>
          <w:szCs w:val="24"/>
        </w:rPr>
        <w:t xml:space="preserve"> </w:t>
      </w:r>
      <w:bookmarkEnd w:id="412"/>
      <w:bookmarkEnd w:id="413"/>
      <w:bookmarkEnd w:id="414"/>
      <w:bookmarkEnd w:id="415"/>
      <w:bookmarkEnd w:id="416"/>
      <w:r w:rsidR="008609BD" w:rsidRPr="00B8191D">
        <w:rPr>
          <w:i w:val="0"/>
          <w:iCs w:val="0"/>
          <w:color w:val="auto"/>
          <w:sz w:val="24"/>
          <w:szCs w:val="24"/>
        </w:rPr>
        <w:t xml:space="preserve">Melakukan </w:t>
      </w:r>
      <w:r w:rsidR="008609BD" w:rsidRPr="00B8191D">
        <w:rPr>
          <w:color w:val="auto"/>
          <w:sz w:val="24"/>
          <w:szCs w:val="24"/>
        </w:rPr>
        <w:t>Login</w:t>
      </w:r>
      <w:bookmarkEnd w:id="417"/>
    </w:p>
    <w:p w14:paraId="5960BF13" w14:textId="77777777" w:rsidR="00B8191D" w:rsidRPr="00B8191D" w:rsidRDefault="00B8191D" w:rsidP="009B29FA">
      <w:pPr>
        <w:spacing w:line="360" w:lineRule="auto"/>
      </w:pPr>
    </w:p>
    <w:p w14:paraId="039BEDA0" w14:textId="4C492D78" w:rsidR="0042139F" w:rsidRPr="0042139F" w:rsidRDefault="0042139F" w:rsidP="009B29FA">
      <w:pPr>
        <w:spacing w:line="360" w:lineRule="auto"/>
        <w:ind w:firstLine="567"/>
      </w:pPr>
      <w:r>
        <w:rPr>
          <w:lang w:val="en-US"/>
        </w:rPr>
        <w:t xml:space="preserve">Pada gambar 3.10 </w:t>
      </w:r>
      <w:r w:rsidRPr="0042139F">
        <w:t xml:space="preserve">menjelaskan alur </w:t>
      </w:r>
      <w:r w:rsidRPr="00614B7E">
        <w:rPr>
          <w:i/>
          <w:iCs/>
        </w:rPr>
        <w:t>login admin</w:t>
      </w:r>
      <w:r w:rsidRPr="0042139F">
        <w:t xml:space="preserve"> pada sistem SPK. Proses dimulai ketika </w:t>
      </w:r>
      <w:r w:rsidRPr="002D7339">
        <w:rPr>
          <w:i/>
          <w:iCs/>
        </w:rPr>
        <w:t>admin</w:t>
      </w:r>
      <w:r w:rsidRPr="0042139F">
        <w:t xml:space="preserve"> membuka </w:t>
      </w:r>
      <w:r w:rsidRPr="002D7339">
        <w:rPr>
          <w:i/>
          <w:iCs/>
        </w:rPr>
        <w:t>website</w:t>
      </w:r>
      <w:r w:rsidRPr="0042139F">
        <w:t xml:space="preserve"> SPK, kemudian sistem menampilkan halaman </w:t>
      </w:r>
      <w:r w:rsidRPr="0094785B">
        <w:rPr>
          <w:i/>
          <w:iCs/>
        </w:rPr>
        <w:t>login</w:t>
      </w:r>
      <w:r w:rsidRPr="0042139F">
        <w:t xml:space="preserve">. </w:t>
      </w:r>
      <w:r w:rsidRPr="0094785B">
        <w:rPr>
          <w:i/>
          <w:iCs/>
        </w:rPr>
        <w:t>Admin</w:t>
      </w:r>
      <w:r w:rsidRPr="0042139F">
        <w:t xml:space="preserve"> mengisi </w:t>
      </w:r>
      <w:r w:rsidRPr="00570FB7">
        <w:rPr>
          <w:i/>
          <w:iCs/>
        </w:rPr>
        <w:t>username</w:t>
      </w:r>
      <w:r w:rsidRPr="0042139F">
        <w:t xml:space="preserve"> dan </w:t>
      </w:r>
      <w:r w:rsidRPr="00570FB7">
        <w:rPr>
          <w:i/>
          <w:iCs/>
        </w:rPr>
        <w:t>password</w:t>
      </w:r>
      <w:r w:rsidRPr="0042139F">
        <w:t xml:space="preserve">, lalu sistem memverifikasi validitas akun. Jika data </w:t>
      </w:r>
      <w:r w:rsidRPr="00176CDB">
        <w:rPr>
          <w:i/>
          <w:iCs/>
        </w:rPr>
        <w:t>login</w:t>
      </w:r>
      <w:r w:rsidRPr="0042139F">
        <w:t xml:space="preserve"> tidak valid, sistem menampilkan pesan </w:t>
      </w:r>
      <w:r w:rsidRPr="004A027F">
        <w:t>gagal</w:t>
      </w:r>
      <w:r w:rsidRPr="0042139F">
        <w:t xml:space="preserve"> </w:t>
      </w:r>
      <w:r w:rsidRPr="004A027F">
        <w:rPr>
          <w:i/>
          <w:iCs/>
        </w:rPr>
        <w:t>login</w:t>
      </w:r>
      <w:r w:rsidRPr="0042139F">
        <w:t xml:space="preserve">. Sebaliknya, jika akun valid, sistem menampilkan halaman </w:t>
      </w:r>
      <w:r w:rsidRPr="0063344B">
        <w:rPr>
          <w:i/>
          <w:iCs/>
        </w:rPr>
        <w:t>dashboard</w:t>
      </w:r>
      <w:r w:rsidRPr="0042139F">
        <w:t xml:space="preserve"> sebagai tanda </w:t>
      </w:r>
      <w:r w:rsidRPr="00AB7075">
        <w:rPr>
          <w:i/>
          <w:iCs/>
        </w:rPr>
        <w:t>login</w:t>
      </w:r>
      <w:r w:rsidRPr="0042139F">
        <w:t xml:space="preserve"> berhasil.</w:t>
      </w:r>
    </w:p>
    <w:p w14:paraId="7C7C7DDD" w14:textId="3DCCC02C" w:rsidR="0005658E" w:rsidRPr="005B49D5" w:rsidRDefault="00E40EDA">
      <w:pPr>
        <w:pStyle w:val="ListParagraph"/>
        <w:numPr>
          <w:ilvl w:val="0"/>
          <w:numId w:val="7"/>
        </w:numPr>
        <w:spacing w:line="360" w:lineRule="auto"/>
        <w:ind w:left="964" w:hanging="397"/>
        <w:rPr>
          <w:i/>
          <w:iCs/>
        </w:rPr>
      </w:pPr>
      <w:r w:rsidRPr="00E40EDA">
        <w:rPr>
          <w:i/>
          <w:iCs/>
        </w:rPr>
        <w:t xml:space="preserve">Activity </w:t>
      </w:r>
      <w:r w:rsidR="002940C5">
        <w:t>D</w:t>
      </w:r>
      <w:r w:rsidR="006668BD" w:rsidRPr="002940C5">
        <w:t xml:space="preserve">iagram </w:t>
      </w:r>
      <w:r w:rsidR="002940C5" w:rsidRPr="002940C5">
        <w:t>Mengelola Kriteria</w:t>
      </w:r>
    </w:p>
    <w:p w14:paraId="7F29130E" w14:textId="142391A1" w:rsidR="00437231" w:rsidRDefault="00CB41EC" w:rsidP="002F35BE">
      <w:pPr>
        <w:keepNext/>
        <w:spacing w:line="360" w:lineRule="auto"/>
        <w:jc w:val="center"/>
      </w:pPr>
      <w:r>
        <w:rPr>
          <w:noProof/>
        </w:rPr>
        <w:drawing>
          <wp:inline distT="0" distB="0" distL="0" distR="0" wp14:anchorId="4B020ADB" wp14:editId="181B57D9">
            <wp:extent cx="2131513" cy="3039592"/>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90041" cy="3123055"/>
                    </a:xfrm>
                    <a:prstGeom prst="rect">
                      <a:avLst/>
                    </a:prstGeom>
                    <a:noFill/>
                    <a:ln>
                      <a:noFill/>
                    </a:ln>
                  </pic:spPr>
                </pic:pic>
              </a:graphicData>
            </a:graphic>
          </wp:inline>
        </w:drawing>
      </w:r>
    </w:p>
    <w:p w14:paraId="27B4F8E4" w14:textId="5907B554" w:rsidR="00437231" w:rsidRDefault="00437231" w:rsidP="002F35BE">
      <w:pPr>
        <w:pStyle w:val="Caption"/>
        <w:spacing w:after="0" w:line="360" w:lineRule="auto"/>
        <w:jc w:val="center"/>
        <w:rPr>
          <w:i w:val="0"/>
          <w:iCs w:val="0"/>
          <w:color w:val="auto"/>
          <w:sz w:val="24"/>
          <w:szCs w:val="24"/>
        </w:rPr>
      </w:pPr>
      <w:bookmarkStart w:id="418" w:name="_Toc170379564"/>
      <w:bookmarkStart w:id="419" w:name="_Toc171232966"/>
      <w:bookmarkStart w:id="420" w:name="_Toc174217790"/>
      <w:bookmarkStart w:id="421" w:name="_Toc174363093"/>
      <w:bookmarkStart w:id="422" w:name="_Toc174932786"/>
      <w:bookmarkStart w:id="423" w:name="_Toc211679548"/>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11</w:t>
      </w:r>
      <w:r w:rsidRPr="00B8191D">
        <w:rPr>
          <w:i w:val="0"/>
          <w:iCs w:val="0"/>
          <w:color w:val="auto"/>
          <w:sz w:val="24"/>
          <w:szCs w:val="24"/>
        </w:rPr>
        <w:fldChar w:fldCharType="end"/>
      </w:r>
      <w:r w:rsidRPr="00B8191D">
        <w:rPr>
          <w:i w:val="0"/>
          <w:iCs w:val="0"/>
          <w:color w:val="auto"/>
          <w:sz w:val="24"/>
          <w:szCs w:val="24"/>
        </w:rPr>
        <w:t xml:space="preserve"> </w:t>
      </w:r>
      <w:r w:rsidR="00CB41EC" w:rsidRPr="00B8191D">
        <w:rPr>
          <w:color w:val="auto"/>
          <w:sz w:val="24"/>
          <w:szCs w:val="24"/>
        </w:rPr>
        <w:t>A</w:t>
      </w:r>
      <w:r w:rsidR="00575C67" w:rsidRPr="00B8191D">
        <w:rPr>
          <w:color w:val="auto"/>
          <w:sz w:val="24"/>
          <w:szCs w:val="24"/>
        </w:rPr>
        <w:t xml:space="preserve">ctivity </w:t>
      </w:r>
      <w:r w:rsidR="00CB41EC" w:rsidRPr="00B8191D">
        <w:rPr>
          <w:i w:val="0"/>
          <w:iCs w:val="0"/>
          <w:color w:val="auto"/>
          <w:sz w:val="24"/>
          <w:szCs w:val="24"/>
        </w:rPr>
        <w:t>D</w:t>
      </w:r>
      <w:r w:rsidR="00575C67" w:rsidRPr="00B8191D">
        <w:rPr>
          <w:i w:val="0"/>
          <w:iCs w:val="0"/>
          <w:color w:val="auto"/>
          <w:sz w:val="24"/>
          <w:szCs w:val="24"/>
        </w:rPr>
        <w:t>iagram</w:t>
      </w:r>
      <w:r w:rsidR="00575C67" w:rsidRPr="00B8191D">
        <w:rPr>
          <w:color w:val="auto"/>
          <w:sz w:val="24"/>
          <w:szCs w:val="24"/>
        </w:rPr>
        <w:t xml:space="preserve"> </w:t>
      </w:r>
      <w:bookmarkEnd w:id="418"/>
      <w:bookmarkEnd w:id="419"/>
      <w:bookmarkEnd w:id="420"/>
      <w:bookmarkEnd w:id="421"/>
      <w:bookmarkEnd w:id="422"/>
      <w:r w:rsidR="00CB41EC" w:rsidRPr="00B8191D">
        <w:rPr>
          <w:i w:val="0"/>
          <w:iCs w:val="0"/>
          <w:color w:val="auto"/>
          <w:sz w:val="24"/>
          <w:szCs w:val="24"/>
        </w:rPr>
        <w:t>Mengelola Kriteria</w:t>
      </w:r>
      <w:bookmarkEnd w:id="423"/>
    </w:p>
    <w:p w14:paraId="7C5F4499" w14:textId="330B05A0" w:rsidR="006D0162" w:rsidRPr="006D0162" w:rsidRDefault="006D0162" w:rsidP="006D0162">
      <w:pPr>
        <w:spacing w:line="360" w:lineRule="auto"/>
        <w:ind w:firstLine="567"/>
      </w:pPr>
      <w:r>
        <w:rPr>
          <w:lang w:val="en-US"/>
        </w:rPr>
        <w:lastRenderedPageBreak/>
        <w:t xml:space="preserve">Pada gambar 3.11 </w:t>
      </w:r>
      <w:r w:rsidRPr="006D0162">
        <w:rPr>
          <w:i/>
          <w:iCs/>
          <w:lang w:val="en-US"/>
        </w:rPr>
        <w:t>a</w:t>
      </w:r>
      <w:r w:rsidRPr="006D0162">
        <w:rPr>
          <w:i/>
          <w:iCs/>
        </w:rPr>
        <w:t>ctivity</w:t>
      </w:r>
      <w:r>
        <w:t xml:space="preserve"> diagram ini menggambarkan proses </w:t>
      </w:r>
      <w:r w:rsidRPr="00D70285">
        <w:rPr>
          <w:i/>
          <w:iCs/>
        </w:rPr>
        <w:t>admin</w:t>
      </w:r>
      <w:r>
        <w:t xml:space="preserve"> dalam mengelola kriteria pada sistem. </w:t>
      </w:r>
      <w:r w:rsidRPr="00732E25">
        <w:rPr>
          <w:i/>
          <w:iCs/>
        </w:rPr>
        <w:t>Admin</w:t>
      </w:r>
      <w:r>
        <w:t xml:space="preserve"> membuka </w:t>
      </w:r>
      <w:r w:rsidRPr="009F7D12">
        <w:rPr>
          <w:i/>
          <w:iCs/>
        </w:rPr>
        <w:t>menu</w:t>
      </w:r>
      <w:r>
        <w:t xml:space="preserve"> kriteria, lalu sistem menampilkan halaman kriteria. Selanjutnya, </w:t>
      </w:r>
      <w:r w:rsidRPr="00361E80">
        <w:rPr>
          <w:i/>
          <w:iCs/>
        </w:rPr>
        <w:t>admin</w:t>
      </w:r>
      <w:r>
        <w:t xml:space="preserve"> memilih opsi tambah kriteria sehingga sistem menampilkan </w:t>
      </w:r>
      <w:r w:rsidRPr="00C92F27">
        <w:rPr>
          <w:i/>
          <w:iCs/>
        </w:rPr>
        <w:t>form</w:t>
      </w:r>
      <w:r>
        <w:t xml:space="preserve"> tambah kriteria. </w:t>
      </w:r>
      <w:r w:rsidRPr="0058661A">
        <w:rPr>
          <w:i/>
          <w:iCs/>
        </w:rPr>
        <w:t>Admin</w:t>
      </w:r>
      <w:r>
        <w:t xml:space="preserve"> kemudian mengisi nama kriteria, dan sistem menyimpan data tersebut serta menampilkan kembali form tambah kriteria untuk </w:t>
      </w:r>
      <w:r w:rsidRPr="000148E7">
        <w:rPr>
          <w:i/>
          <w:iCs/>
        </w:rPr>
        <w:t>input</w:t>
      </w:r>
      <w:r>
        <w:t xml:space="preserve"> berikutnya.</w:t>
      </w:r>
    </w:p>
    <w:p w14:paraId="5C3FE59F" w14:textId="3D59A073" w:rsidR="00E40EDA" w:rsidRPr="00173C69" w:rsidRDefault="00C16153">
      <w:pPr>
        <w:pStyle w:val="ListParagraph"/>
        <w:numPr>
          <w:ilvl w:val="0"/>
          <w:numId w:val="7"/>
        </w:numPr>
        <w:spacing w:line="360" w:lineRule="auto"/>
        <w:ind w:left="964" w:hanging="397"/>
        <w:rPr>
          <w:i/>
          <w:iCs/>
        </w:rPr>
      </w:pPr>
      <w:r>
        <w:rPr>
          <w:i/>
          <w:iCs/>
        </w:rPr>
        <w:t>A</w:t>
      </w:r>
      <w:r w:rsidRPr="00E40EDA">
        <w:rPr>
          <w:i/>
          <w:iCs/>
        </w:rPr>
        <w:t xml:space="preserve">ctivity </w:t>
      </w:r>
      <w:r w:rsidR="00ED094A">
        <w:t>D</w:t>
      </w:r>
      <w:r w:rsidRPr="00ED094A">
        <w:t>iagram</w:t>
      </w:r>
      <w:r w:rsidRPr="00E40EDA">
        <w:rPr>
          <w:i/>
          <w:iCs/>
        </w:rPr>
        <w:t xml:space="preserve"> </w:t>
      </w:r>
      <w:r w:rsidR="00ED094A">
        <w:t>Mengelola Alternatif</w:t>
      </w:r>
    </w:p>
    <w:p w14:paraId="326D3E16" w14:textId="6B4C7634" w:rsidR="00173C69" w:rsidRPr="00173C69" w:rsidRDefault="00173C69" w:rsidP="00173C69">
      <w:pPr>
        <w:spacing w:line="360" w:lineRule="auto"/>
        <w:ind w:firstLine="567"/>
        <w:rPr>
          <w:i/>
          <w:iCs/>
        </w:rPr>
      </w:pPr>
      <w:r>
        <w:rPr>
          <w:lang w:val="en-US"/>
        </w:rPr>
        <w:t>Pada g</w:t>
      </w:r>
      <w:r>
        <w:t xml:space="preserve">ambar </w:t>
      </w:r>
      <w:r>
        <w:rPr>
          <w:lang w:val="en-US"/>
        </w:rPr>
        <w:t xml:space="preserve">3.12 </w:t>
      </w:r>
      <w:r>
        <w:t xml:space="preserve">menunjukkan </w:t>
      </w:r>
      <w:r>
        <w:rPr>
          <w:rStyle w:val="Emphasis"/>
        </w:rPr>
        <w:t xml:space="preserve">activity </w:t>
      </w:r>
      <w:r w:rsidRPr="00536ED5">
        <w:rPr>
          <w:rStyle w:val="Emphasis"/>
          <w:i w:val="0"/>
          <w:iCs w:val="0"/>
        </w:rPr>
        <w:t>diagram</w:t>
      </w:r>
      <w:r>
        <w:t xml:space="preserve"> proses pengelolaan alternatif pada sistem. Alur dimulai dari </w:t>
      </w:r>
      <w:r>
        <w:rPr>
          <w:rStyle w:val="Strong"/>
          <w:b w:val="0"/>
          <w:bCs w:val="0"/>
          <w:i/>
          <w:iCs/>
          <w:lang w:val="en-US"/>
        </w:rPr>
        <w:t>a</w:t>
      </w:r>
      <w:r w:rsidRPr="00653E29">
        <w:rPr>
          <w:rStyle w:val="Strong"/>
          <w:b w:val="0"/>
          <w:bCs w:val="0"/>
          <w:i/>
          <w:iCs/>
        </w:rPr>
        <w:t>dmin</w:t>
      </w:r>
      <w:r>
        <w:t xml:space="preserve"> yang membuka </w:t>
      </w:r>
      <w:r w:rsidRPr="00520DAC">
        <w:rPr>
          <w:i/>
          <w:iCs/>
        </w:rPr>
        <w:t>menu</w:t>
      </w:r>
      <w:r>
        <w:t xml:space="preserve"> alternatif. Sistem kemudian menampilkan halaman alternatif. Selanjutnya, Admin memilih </w:t>
      </w:r>
      <w:r w:rsidRPr="002152A4">
        <w:rPr>
          <w:i/>
          <w:iCs/>
        </w:rPr>
        <w:t>menu</w:t>
      </w:r>
      <w:r>
        <w:t xml:space="preserve"> </w:t>
      </w:r>
      <w:r>
        <w:rPr>
          <w:rStyle w:val="Emphasis"/>
          <w:i w:val="0"/>
          <w:iCs w:val="0"/>
          <w:lang w:val="en-US"/>
        </w:rPr>
        <w:t>t</w:t>
      </w:r>
      <w:r w:rsidRPr="002152A4">
        <w:rPr>
          <w:rStyle w:val="Emphasis"/>
          <w:i w:val="0"/>
          <w:iCs w:val="0"/>
        </w:rPr>
        <w:t xml:space="preserve">ambah </w:t>
      </w:r>
      <w:r>
        <w:rPr>
          <w:rStyle w:val="Emphasis"/>
          <w:i w:val="0"/>
          <w:iCs w:val="0"/>
          <w:lang w:val="en-US"/>
        </w:rPr>
        <w:t>a</w:t>
      </w:r>
      <w:r w:rsidRPr="002152A4">
        <w:rPr>
          <w:rStyle w:val="Emphasis"/>
          <w:i w:val="0"/>
          <w:iCs w:val="0"/>
        </w:rPr>
        <w:t>lternatif</w:t>
      </w:r>
      <w:r>
        <w:t xml:space="preserve"> sehingga sistem menampilkan </w:t>
      </w:r>
      <w:r w:rsidRPr="00E352C6">
        <w:rPr>
          <w:i/>
          <w:iCs/>
        </w:rPr>
        <w:t>form</w:t>
      </w:r>
      <w:r>
        <w:t xml:space="preserve"> tambah alternatif. </w:t>
      </w:r>
      <w:r w:rsidRPr="00CF6A8F">
        <w:rPr>
          <w:i/>
          <w:iCs/>
        </w:rPr>
        <w:t>Admin</w:t>
      </w:r>
      <w:r>
        <w:t xml:space="preserve"> mengisi nama lengkap pada </w:t>
      </w:r>
      <w:r w:rsidRPr="00C96D9B">
        <w:rPr>
          <w:i/>
          <w:iCs/>
        </w:rPr>
        <w:t>form</w:t>
      </w:r>
      <w:r>
        <w:t xml:space="preserve"> tersebut, lalu sistem menyimpan data alternatif. Setelah itu, sistem kembali menampilkan </w:t>
      </w:r>
      <w:r w:rsidRPr="00515246">
        <w:rPr>
          <w:i/>
          <w:iCs/>
        </w:rPr>
        <w:t>form</w:t>
      </w:r>
      <w:r>
        <w:t xml:space="preserve"> tambah alternatif dan proses berakhir.</w:t>
      </w:r>
    </w:p>
    <w:p w14:paraId="1A2BDA86" w14:textId="2BBE001B" w:rsidR="00B1275F" w:rsidRDefault="00D60D14" w:rsidP="002F35BE">
      <w:pPr>
        <w:keepNext/>
        <w:spacing w:line="360" w:lineRule="auto"/>
        <w:jc w:val="center"/>
      </w:pPr>
      <w:r>
        <w:rPr>
          <w:noProof/>
        </w:rPr>
        <w:drawing>
          <wp:inline distT="0" distB="0" distL="0" distR="0" wp14:anchorId="6162ED1F" wp14:editId="3E54E6CA">
            <wp:extent cx="20196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587D5BF8" w14:textId="242623DA" w:rsidR="00190D3F" w:rsidRDefault="00B1275F" w:rsidP="009B29FA">
      <w:pPr>
        <w:pStyle w:val="Caption"/>
        <w:spacing w:after="0" w:line="360" w:lineRule="auto"/>
        <w:jc w:val="center"/>
        <w:rPr>
          <w:i w:val="0"/>
          <w:iCs w:val="0"/>
          <w:color w:val="auto"/>
          <w:sz w:val="24"/>
          <w:szCs w:val="24"/>
        </w:rPr>
      </w:pPr>
      <w:bookmarkStart w:id="424" w:name="_Toc170379565"/>
      <w:bookmarkStart w:id="425" w:name="_Toc171232967"/>
      <w:bookmarkStart w:id="426" w:name="_Toc174217791"/>
      <w:bookmarkStart w:id="427" w:name="_Toc174363094"/>
      <w:bookmarkStart w:id="428" w:name="_Toc174932787"/>
      <w:bookmarkStart w:id="429" w:name="_Toc211679549"/>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12</w:t>
      </w:r>
      <w:r w:rsidRPr="00B8191D">
        <w:rPr>
          <w:i w:val="0"/>
          <w:iCs w:val="0"/>
          <w:color w:val="auto"/>
          <w:sz w:val="24"/>
          <w:szCs w:val="24"/>
        </w:rPr>
        <w:fldChar w:fldCharType="end"/>
      </w:r>
      <w:r w:rsidRPr="00B8191D">
        <w:rPr>
          <w:i w:val="0"/>
          <w:iCs w:val="0"/>
          <w:color w:val="auto"/>
          <w:sz w:val="24"/>
          <w:szCs w:val="24"/>
        </w:rPr>
        <w:t xml:space="preserve"> </w:t>
      </w:r>
      <w:r w:rsidR="00D60D14" w:rsidRPr="00B8191D">
        <w:rPr>
          <w:color w:val="auto"/>
          <w:sz w:val="24"/>
          <w:szCs w:val="24"/>
        </w:rPr>
        <w:t>A</w:t>
      </w:r>
      <w:r w:rsidR="00FB551F" w:rsidRPr="00B8191D">
        <w:rPr>
          <w:color w:val="auto"/>
          <w:sz w:val="24"/>
          <w:szCs w:val="24"/>
        </w:rPr>
        <w:t xml:space="preserve">ctivity </w:t>
      </w:r>
      <w:r w:rsidR="00D60D14" w:rsidRPr="00B8191D">
        <w:rPr>
          <w:i w:val="0"/>
          <w:iCs w:val="0"/>
          <w:color w:val="auto"/>
          <w:sz w:val="24"/>
          <w:szCs w:val="24"/>
        </w:rPr>
        <w:t>D</w:t>
      </w:r>
      <w:r w:rsidR="00FB551F" w:rsidRPr="00B8191D">
        <w:rPr>
          <w:i w:val="0"/>
          <w:iCs w:val="0"/>
          <w:color w:val="auto"/>
          <w:sz w:val="24"/>
          <w:szCs w:val="24"/>
        </w:rPr>
        <w:t>iagram</w:t>
      </w:r>
      <w:r w:rsidR="00FB551F" w:rsidRPr="00B8191D">
        <w:rPr>
          <w:color w:val="auto"/>
          <w:sz w:val="24"/>
          <w:szCs w:val="24"/>
        </w:rPr>
        <w:t xml:space="preserve"> </w:t>
      </w:r>
      <w:bookmarkEnd w:id="424"/>
      <w:bookmarkEnd w:id="425"/>
      <w:bookmarkEnd w:id="426"/>
      <w:bookmarkEnd w:id="427"/>
      <w:bookmarkEnd w:id="428"/>
      <w:r w:rsidR="002767ED" w:rsidRPr="00B8191D">
        <w:rPr>
          <w:i w:val="0"/>
          <w:iCs w:val="0"/>
          <w:color w:val="auto"/>
          <w:sz w:val="24"/>
          <w:szCs w:val="24"/>
        </w:rPr>
        <w:t>Mengelola Alternatif</w:t>
      </w:r>
      <w:bookmarkEnd w:id="429"/>
    </w:p>
    <w:p w14:paraId="5E8AA119" w14:textId="77777777" w:rsidR="00B8191D" w:rsidRPr="00B8191D" w:rsidRDefault="00B8191D" w:rsidP="009B29FA">
      <w:pPr>
        <w:spacing w:line="360" w:lineRule="auto"/>
      </w:pPr>
    </w:p>
    <w:p w14:paraId="67C18F79" w14:textId="0434508E" w:rsidR="00A541C2" w:rsidRPr="00A541C2" w:rsidRDefault="00882C78">
      <w:pPr>
        <w:pStyle w:val="ListParagraph"/>
        <w:numPr>
          <w:ilvl w:val="0"/>
          <w:numId w:val="7"/>
        </w:numPr>
        <w:spacing w:line="360" w:lineRule="auto"/>
        <w:ind w:left="964" w:hanging="397"/>
        <w:rPr>
          <w:i/>
          <w:iCs/>
        </w:rPr>
      </w:pPr>
      <w:r>
        <w:rPr>
          <w:i/>
          <w:iCs/>
        </w:rPr>
        <w:t>A</w:t>
      </w:r>
      <w:r w:rsidRPr="00E40EDA">
        <w:rPr>
          <w:i/>
          <w:iCs/>
        </w:rPr>
        <w:t xml:space="preserve">ctivity </w:t>
      </w:r>
      <w:r w:rsidR="00586F63">
        <w:t>D</w:t>
      </w:r>
      <w:r w:rsidRPr="00586F63">
        <w:t>iagram</w:t>
      </w:r>
      <w:r w:rsidRPr="00E40EDA">
        <w:rPr>
          <w:i/>
          <w:iCs/>
        </w:rPr>
        <w:t xml:space="preserve"> </w:t>
      </w:r>
      <w:r w:rsidR="00586F63" w:rsidRPr="00586F63">
        <w:t>Menginput Nilai Awal</w:t>
      </w:r>
    </w:p>
    <w:p w14:paraId="4D9686A6" w14:textId="2472F5EA" w:rsidR="00780A2A" w:rsidRDefault="00524112" w:rsidP="002F35BE">
      <w:pPr>
        <w:keepNext/>
        <w:spacing w:line="360" w:lineRule="auto"/>
        <w:jc w:val="center"/>
      </w:pPr>
      <w:r>
        <w:rPr>
          <w:noProof/>
        </w:rPr>
        <w:lastRenderedPageBreak/>
        <w:drawing>
          <wp:inline distT="0" distB="0" distL="0" distR="0" wp14:anchorId="035FCFA2" wp14:editId="7A00656B">
            <wp:extent cx="1870603" cy="2667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80644" cy="2681844"/>
                    </a:xfrm>
                    <a:prstGeom prst="rect">
                      <a:avLst/>
                    </a:prstGeom>
                    <a:noFill/>
                    <a:ln>
                      <a:noFill/>
                    </a:ln>
                  </pic:spPr>
                </pic:pic>
              </a:graphicData>
            </a:graphic>
          </wp:inline>
        </w:drawing>
      </w:r>
    </w:p>
    <w:p w14:paraId="556B6D8E" w14:textId="65C75C6D" w:rsidR="00031DA2" w:rsidRDefault="00780A2A" w:rsidP="009B29FA">
      <w:pPr>
        <w:pStyle w:val="Caption"/>
        <w:spacing w:after="0" w:line="360" w:lineRule="auto"/>
        <w:jc w:val="center"/>
        <w:rPr>
          <w:i w:val="0"/>
          <w:iCs w:val="0"/>
          <w:color w:val="000000" w:themeColor="text1"/>
          <w:sz w:val="24"/>
          <w:szCs w:val="24"/>
        </w:rPr>
      </w:pPr>
      <w:bookmarkStart w:id="430" w:name="_Toc170379566"/>
      <w:bookmarkStart w:id="431" w:name="_Toc171232968"/>
      <w:bookmarkStart w:id="432" w:name="_Toc174217792"/>
      <w:bookmarkStart w:id="433" w:name="_Toc174363095"/>
      <w:bookmarkStart w:id="434" w:name="_Toc174932788"/>
      <w:bookmarkStart w:id="435" w:name="_Toc211679550"/>
      <w:r w:rsidRPr="00B8191D">
        <w:rPr>
          <w:i w:val="0"/>
          <w:iCs w:val="0"/>
          <w:color w:val="000000" w:themeColor="text1"/>
          <w:sz w:val="24"/>
          <w:szCs w:val="24"/>
        </w:rPr>
        <w:t xml:space="preserve">Gambar 3. </w:t>
      </w:r>
      <w:r w:rsidRPr="00B8191D">
        <w:rPr>
          <w:i w:val="0"/>
          <w:iCs w:val="0"/>
          <w:color w:val="000000" w:themeColor="text1"/>
          <w:sz w:val="24"/>
          <w:szCs w:val="24"/>
        </w:rPr>
        <w:fldChar w:fldCharType="begin"/>
      </w:r>
      <w:r w:rsidRPr="00B8191D">
        <w:rPr>
          <w:i w:val="0"/>
          <w:iCs w:val="0"/>
          <w:color w:val="000000" w:themeColor="text1"/>
          <w:sz w:val="24"/>
          <w:szCs w:val="24"/>
        </w:rPr>
        <w:instrText xml:space="preserve"> SEQ Gambar_3. \* ARABIC </w:instrText>
      </w:r>
      <w:r w:rsidRPr="00B8191D">
        <w:rPr>
          <w:i w:val="0"/>
          <w:iCs w:val="0"/>
          <w:color w:val="000000" w:themeColor="text1"/>
          <w:sz w:val="24"/>
          <w:szCs w:val="24"/>
        </w:rPr>
        <w:fldChar w:fldCharType="separate"/>
      </w:r>
      <w:r w:rsidR="00A34872">
        <w:rPr>
          <w:i w:val="0"/>
          <w:iCs w:val="0"/>
          <w:color w:val="000000" w:themeColor="text1"/>
          <w:sz w:val="24"/>
          <w:szCs w:val="24"/>
        </w:rPr>
        <w:t>13</w:t>
      </w:r>
      <w:r w:rsidRPr="00B8191D">
        <w:rPr>
          <w:i w:val="0"/>
          <w:iCs w:val="0"/>
          <w:color w:val="000000" w:themeColor="text1"/>
          <w:sz w:val="24"/>
          <w:szCs w:val="24"/>
        </w:rPr>
        <w:fldChar w:fldCharType="end"/>
      </w:r>
      <w:r w:rsidRPr="00B8191D">
        <w:rPr>
          <w:i w:val="0"/>
          <w:iCs w:val="0"/>
          <w:color w:val="000000" w:themeColor="text1"/>
          <w:sz w:val="24"/>
          <w:szCs w:val="24"/>
        </w:rPr>
        <w:t xml:space="preserve"> </w:t>
      </w:r>
      <w:bookmarkEnd w:id="430"/>
      <w:bookmarkEnd w:id="431"/>
      <w:bookmarkEnd w:id="432"/>
      <w:bookmarkEnd w:id="433"/>
      <w:bookmarkEnd w:id="434"/>
      <w:r w:rsidR="00524112" w:rsidRPr="00B8191D">
        <w:rPr>
          <w:color w:val="000000" w:themeColor="text1"/>
          <w:sz w:val="24"/>
          <w:szCs w:val="24"/>
        </w:rPr>
        <w:t xml:space="preserve">Activity </w:t>
      </w:r>
      <w:r w:rsidR="00524112" w:rsidRPr="00B8191D">
        <w:rPr>
          <w:i w:val="0"/>
          <w:iCs w:val="0"/>
          <w:color w:val="000000" w:themeColor="text1"/>
          <w:sz w:val="24"/>
          <w:szCs w:val="24"/>
        </w:rPr>
        <w:t>Diagram Menginput Nilai Awal</w:t>
      </w:r>
      <w:bookmarkEnd w:id="435"/>
    </w:p>
    <w:p w14:paraId="1E92F5D3" w14:textId="77777777" w:rsidR="00B8191D" w:rsidRPr="00B8191D" w:rsidRDefault="00B8191D" w:rsidP="009B29FA">
      <w:pPr>
        <w:spacing w:line="360" w:lineRule="auto"/>
      </w:pPr>
    </w:p>
    <w:p w14:paraId="0DBFBF7D" w14:textId="041D7BD9" w:rsidR="00107AE4" w:rsidRPr="00107AE4" w:rsidRDefault="00A1010E" w:rsidP="009B29FA">
      <w:pPr>
        <w:spacing w:line="360" w:lineRule="auto"/>
        <w:ind w:firstLine="567"/>
      </w:pPr>
      <w:r>
        <w:rPr>
          <w:lang w:val="en-US"/>
        </w:rPr>
        <w:t xml:space="preserve">Pada gambar 3.13 </w:t>
      </w:r>
      <w:r>
        <w:t xml:space="preserve">menggambarkan proses </w:t>
      </w:r>
      <w:r w:rsidRPr="00A1010E">
        <w:rPr>
          <w:i/>
          <w:iCs/>
        </w:rPr>
        <w:t>admin</w:t>
      </w:r>
      <w:r>
        <w:t xml:space="preserve"> dalam melakukan </w:t>
      </w:r>
      <w:r w:rsidRPr="004718AF">
        <w:rPr>
          <w:i/>
          <w:iCs/>
        </w:rPr>
        <w:t>input</w:t>
      </w:r>
      <w:r>
        <w:t xml:space="preserve"> nilai awal pada sistem. Proses dimulai ketika </w:t>
      </w:r>
      <w:r w:rsidR="00A26E71" w:rsidRPr="0035777E">
        <w:rPr>
          <w:rStyle w:val="Strong"/>
          <w:b w:val="0"/>
          <w:bCs w:val="0"/>
          <w:i/>
          <w:iCs/>
          <w:lang w:val="en-US"/>
        </w:rPr>
        <w:t>a</w:t>
      </w:r>
      <w:r w:rsidRPr="0035777E">
        <w:rPr>
          <w:rStyle w:val="Strong"/>
          <w:b w:val="0"/>
          <w:bCs w:val="0"/>
          <w:i/>
          <w:iCs/>
        </w:rPr>
        <w:t>dmin</w:t>
      </w:r>
      <w:r>
        <w:t xml:space="preserve"> membuka menu nilai awal, kemudian sistem menampilkan halaman nilai awal. Selanjutnya </w:t>
      </w:r>
      <w:r w:rsidRPr="00A336AF">
        <w:rPr>
          <w:i/>
          <w:iCs/>
        </w:rPr>
        <w:t>admin</w:t>
      </w:r>
      <w:r>
        <w:t xml:space="preserve"> memilih menu </w:t>
      </w:r>
      <w:r w:rsidR="00BD5129">
        <w:rPr>
          <w:rStyle w:val="Emphasis"/>
          <w:i w:val="0"/>
          <w:iCs w:val="0"/>
          <w:lang w:val="en-US"/>
        </w:rPr>
        <w:t>t</w:t>
      </w:r>
      <w:r w:rsidRPr="00BD5129">
        <w:rPr>
          <w:rStyle w:val="Emphasis"/>
          <w:i w:val="0"/>
          <w:iCs w:val="0"/>
        </w:rPr>
        <w:t xml:space="preserve">ambah </w:t>
      </w:r>
      <w:r w:rsidR="00BD5129">
        <w:rPr>
          <w:rStyle w:val="Emphasis"/>
          <w:i w:val="0"/>
          <w:iCs w:val="0"/>
          <w:lang w:val="en-US"/>
        </w:rPr>
        <w:t>n</w:t>
      </w:r>
      <w:r w:rsidRPr="00BD5129">
        <w:rPr>
          <w:rStyle w:val="Emphasis"/>
          <w:i w:val="0"/>
          <w:iCs w:val="0"/>
        </w:rPr>
        <w:t xml:space="preserve">ilai </w:t>
      </w:r>
      <w:r w:rsidR="00BD5129">
        <w:rPr>
          <w:rStyle w:val="Emphasis"/>
          <w:i w:val="0"/>
          <w:iCs w:val="0"/>
          <w:lang w:val="en-US"/>
        </w:rPr>
        <w:t>a</w:t>
      </w:r>
      <w:r w:rsidRPr="00BD5129">
        <w:rPr>
          <w:rStyle w:val="Emphasis"/>
          <w:i w:val="0"/>
          <w:iCs w:val="0"/>
        </w:rPr>
        <w:t>wal</w:t>
      </w:r>
      <w:r>
        <w:t xml:space="preserve"> dan sistem menampilkan </w:t>
      </w:r>
      <w:r w:rsidRPr="00531DCF">
        <w:rPr>
          <w:i/>
          <w:iCs/>
        </w:rPr>
        <w:t>form</w:t>
      </w:r>
      <w:r>
        <w:t xml:space="preserve"> tambah nilai awal. </w:t>
      </w:r>
      <w:r w:rsidRPr="00C969B9">
        <w:rPr>
          <w:i/>
          <w:iCs/>
        </w:rPr>
        <w:t>Admin</w:t>
      </w:r>
      <w:r>
        <w:t xml:space="preserve"> mengisi data siswa beserta nilai yang meliputi aspek kognitif, bahasa, motorik, sosial-emosional, agama &amp; moral, serta kemandirian. Setelah data diisi, sistem menyimpan data nilai awal tersebut dan kembali menampilkan </w:t>
      </w:r>
      <w:r w:rsidRPr="00C969B9">
        <w:rPr>
          <w:i/>
          <w:iCs/>
        </w:rPr>
        <w:t>form</w:t>
      </w:r>
      <w:r>
        <w:t xml:space="preserve"> tambah nilai awal.</w:t>
      </w:r>
    </w:p>
    <w:p w14:paraId="766A732C" w14:textId="034DCF62" w:rsidR="00E40EDA" w:rsidRDefault="00E40EDA">
      <w:pPr>
        <w:pStyle w:val="ListParagraph"/>
        <w:numPr>
          <w:ilvl w:val="0"/>
          <w:numId w:val="7"/>
        </w:numPr>
        <w:spacing w:line="360" w:lineRule="auto"/>
        <w:ind w:left="964" w:hanging="397"/>
        <w:rPr>
          <w:i/>
          <w:iCs/>
        </w:rPr>
      </w:pPr>
      <w:r w:rsidRPr="00E40EDA">
        <w:rPr>
          <w:i/>
          <w:iCs/>
        </w:rPr>
        <w:t xml:space="preserve">Activity </w:t>
      </w:r>
      <w:r w:rsidR="008A2878">
        <w:t>D</w:t>
      </w:r>
      <w:r w:rsidR="00DF7930" w:rsidRPr="008A2878">
        <w:t>iagram</w:t>
      </w:r>
      <w:r w:rsidR="00060485">
        <w:t xml:space="preserve"> </w:t>
      </w:r>
      <w:r w:rsidR="00060485" w:rsidRPr="00060485">
        <w:t>Memproses Perbandingan Kriteria</w:t>
      </w:r>
    </w:p>
    <w:p w14:paraId="15746EFB" w14:textId="2B911605" w:rsidR="00760DF2" w:rsidRDefault="00900122" w:rsidP="002F35BE">
      <w:pPr>
        <w:keepNext/>
        <w:spacing w:line="360" w:lineRule="auto"/>
        <w:jc w:val="center"/>
      </w:pPr>
      <w:r>
        <w:rPr>
          <w:noProof/>
        </w:rPr>
        <w:drawing>
          <wp:inline distT="0" distB="0" distL="0" distR="0" wp14:anchorId="1175688C" wp14:editId="63CBAF92">
            <wp:extent cx="1835224" cy="2617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48373" cy="2635827"/>
                    </a:xfrm>
                    <a:prstGeom prst="rect">
                      <a:avLst/>
                    </a:prstGeom>
                    <a:noFill/>
                    <a:ln>
                      <a:noFill/>
                    </a:ln>
                  </pic:spPr>
                </pic:pic>
              </a:graphicData>
            </a:graphic>
          </wp:inline>
        </w:drawing>
      </w:r>
    </w:p>
    <w:p w14:paraId="2B35F69A" w14:textId="0CE0FF60" w:rsidR="00CA6399" w:rsidRPr="00B8191D" w:rsidRDefault="00760DF2" w:rsidP="009B29FA">
      <w:pPr>
        <w:pStyle w:val="Caption"/>
        <w:spacing w:after="0" w:line="360" w:lineRule="auto"/>
        <w:jc w:val="center"/>
        <w:rPr>
          <w:i w:val="0"/>
          <w:iCs w:val="0"/>
          <w:color w:val="auto"/>
          <w:sz w:val="24"/>
          <w:szCs w:val="24"/>
        </w:rPr>
      </w:pPr>
      <w:bookmarkStart w:id="436" w:name="_Toc170379567"/>
      <w:bookmarkStart w:id="437" w:name="_Toc171232969"/>
      <w:bookmarkStart w:id="438" w:name="_Toc174217793"/>
      <w:bookmarkStart w:id="439" w:name="_Toc174363096"/>
      <w:bookmarkStart w:id="440" w:name="_Toc174932789"/>
      <w:bookmarkStart w:id="441" w:name="_Toc211679551"/>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14</w:t>
      </w:r>
      <w:r w:rsidRPr="00B8191D">
        <w:rPr>
          <w:i w:val="0"/>
          <w:iCs w:val="0"/>
          <w:color w:val="auto"/>
          <w:sz w:val="24"/>
          <w:szCs w:val="24"/>
        </w:rPr>
        <w:fldChar w:fldCharType="end"/>
      </w:r>
      <w:bookmarkEnd w:id="436"/>
      <w:bookmarkEnd w:id="437"/>
      <w:bookmarkEnd w:id="438"/>
      <w:bookmarkEnd w:id="439"/>
      <w:bookmarkEnd w:id="440"/>
      <w:r w:rsidR="004779BE" w:rsidRPr="00B8191D">
        <w:rPr>
          <w:i w:val="0"/>
          <w:iCs w:val="0"/>
          <w:color w:val="auto"/>
          <w:sz w:val="24"/>
          <w:szCs w:val="24"/>
        </w:rPr>
        <w:t xml:space="preserve"> </w:t>
      </w:r>
      <w:r w:rsidR="004779BE" w:rsidRPr="00B8191D">
        <w:rPr>
          <w:color w:val="auto"/>
          <w:sz w:val="24"/>
          <w:szCs w:val="24"/>
        </w:rPr>
        <w:t xml:space="preserve">Activity </w:t>
      </w:r>
      <w:r w:rsidR="004779BE" w:rsidRPr="00B8191D">
        <w:rPr>
          <w:i w:val="0"/>
          <w:iCs w:val="0"/>
          <w:color w:val="auto"/>
          <w:sz w:val="24"/>
          <w:szCs w:val="24"/>
        </w:rPr>
        <w:t>Diagram Memproses Perbandingan Kriteria</w:t>
      </w:r>
      <w:bookmarkEnd w:id="441"/>
    </w:p>
    <w:p w14:paraId="5B7AF510" w14:textId="77777777" w:rsidR="00B8191D" w:rsidRPr="00B8191D" w:rsidRDefault="00B8191D" w:rsidP="009B29FA">
      <w:pPr>
        <w:spacing w:line="360" w:lineRule="auto"/>
      </w:pPr>
    </w:p>
    <w:p w14:paraId="563BDC8C" w14:textId="2DB33092" w:rsidR="00A918BD" w:rsidRPr="00A918BD" w:rsidRDefault="00E85818" w:rsidP="009B29FA">
      <w:pPr>
        <w:spacing w:line="360" w:lineRule="auto"/>
        <w:ind w:firstLine="567"/>
      </w:pPr>
      <w:r>
        <w:rPr>
          <w:lang w:val="en-US"/>
        </w:rPr>
        <w:t xml:space="preserve">Pada gambar 3.14 </w:t>
      </w:r>
      <w:r w:rsidR="00514435">
        <w:t xml:space="preserve">menjelaskan alur proses </w:t>
      </w:r>
      <w:r w:rsidR="00514435" w:rsidRPr="00537365">
        <w:rPr>
          <w:i/>
          <w:iCs/>
        </w:rPr>
        <w:t>admin</w:t>
      </w:r>
      <w:r w:rsidR="00514435">
        <w:t xml:space="preserve"> dalam melakukan perbandingan kriteria pada sistem. Proses diawali ketika </w:t>
      </w:r>
      <w:r w:rsidR="00C33CBE">
        <w:rPr>
          <w:rStyle w:val="Strong"/>
          <w:b w:val="0"/>
          <w:bCs w:val="0"/>
          <w:i/>
          <w:iCs/>
          <w:lang w:val="en-US"/>
        </w:rPr>
        <w:t>a</w:t>
      </w:r>
      <w:r w:rsidR="00514435" w:rsidRPr="00C33CBE">
        <w:rPr>
          <w:rStyle w:val="Strong"/>
          <w:b w:val="0"/>
          <w:bCs w:val="0"/>
          <w:i/>
          <w:iCs/>
        </w:rPr>
        <w:t>dmin</w:t>
      </w:r>
      <w:r w:rsidR="00514435">
        <w:t xml:space="preserve"> membuka </w:t>
      </w:r>
      <w:r w:rsidR="00514435" w:rsidRPr="00C33CBE">
        <w:rPr>
          <w:i/>
          <w:iCs/>
        </w:rPr>
        <w:t>menu</w:t>
      </w:r>
      <w:r w:rsidR="00514435">
        <w:t xml:space="preserve"> perbandingan kriteria, kemudian sistem menampilkan halaman analisa kriteria. Selanjutnya, </w:t>
      </w:r>
      <w:r w:rsidR="00514435" w:rsidRPr="000F6837">
        <w:rPr>
          <w:i/>
          <w:iCs/>
        </w:rPr>
        <w:t>admin</w:t>
      </w:r>
      <w:r w:rsidR="00514435">
        <w:t xml:space="preserve"> memasukkan nilai perbandingan antar kriteria dengan skala 1–9. Sistem menyimpan data yang diinputkan, lalu menghitung perbandingan kriteria berdasarkan nilai tersebut. Setelah itu, sistem menampilkan hasil perbandingan kriteria dan proses berakhir.</w:t>
      </w:r>
    </w:p>
    <w:p w14:paraId="2142A2A3" w14:textId="1E04F332" w:rsidR="00035C55" w:rsidRDefault="00E40EDA">
      <w:pPr>
        <w:pStyle w:val="ListParagraph"/>
        <w:numPr>
          <w:ilvl w:val="0"/>
          <w:numId w:val="7"/>
        </w:numPr>
        <w:spacing w:line="360" w:lineRule="auto"/>
        <w:ind w:left="964" w:hanging="397"/>
      </w:pPr>
      <w:r w:rsidRPr="00A74378">
        <w:rPr>
          <w:i/>
          <w:iCs/>
        </w:rPr>
        <w:t>Activity</w:t>
      </w:r>
      <w:r w:rsidRPr="00A74378">
        <w:t xml:space="preserve"> </w:t>
      </w:r>
      <w:r w:rsidR="00A74378" w:rsidRPr="00A74378">
        <w:t>Diagram Memproses Perbandingan Alternatif</w:t>
      </w:r>
    </w:p>
    <w:p w14:paraId="3EF289B9" w14:textId="0A083B2F" w:rsidR="00957F4E" w:rsidRPr="00920025" w:rsidRDefault="00957F4E" w:rsidP="00957F4E">
      <w:pPr>
        <w:spacing w:line="360" w:lineRule="auto"/>
        <w:ind w:firstLine="567"/>
      </w:pPr>
      <w:r>
        <w:t xml:space="preserve">pada gambar </w:t>
      </w:r>
      <w:r>
        <w:rPr>
          <w:lang w:val="en-US"/>
        </w:rPr>
        <w:t xml:space="preserve">3.15 </w:t>
      </w:r>
      <w:r>
        <w:t xml:space="preserve">menggambarkan proses </w:t>
      </w:r>
      <w:r w:rsidRPr="00957F4E">
        <w:rPr>
          <w:i/>
          <w:iCs/>
        </w:rPr>
        <w:t>admin</w:t>
      </w:r>
      <w:r>
        <w:t xml:space="preserve"> dalam melakukan perbandingan alternatif. Proses dimulai ketika </w:t>
      </w:r>
      <w:r w:rsidRPr="00957F4E">
        <w:rPr>
          <w:rStyle w:val="Strong"/>
          <w:b w:val="0"/>
          <w:bCs w:val="0"/>
          <w:i/>
          <w:iCs/>
          <w:lang w:val="en-US"/>
        </w:rPr>
        <w:t>a</w:t>
      </w:r>
      <w:r w:rsidRPr="00957F4E">
        <w:rPr>
          <w:rStyle w:val="Strong"/>
          <w:b w:val="0"/>
          <w:bCs w:val="0"/>
          <w:i/>
          <w:iCs/>
        </w:rPr>
        <w:t>dmin</w:t>
      </w:r>
      <w:r>
        <w:t xml:space="preserve"> membuka </w:t>
      </w:r>
      <w:r w:rsidRPr="00AF326D">
        <w:rPr>
          <w:i/>
          <w:iCs/>
        </w:rPr>
        <w:t xml:space="preserve">menu </w:t>
      </w:r>
      <w:r>
        <w:t xml:space="preserve">perbandingan alternatif, kemudian sistem menampilkan halaman analisa alternatif. Selanjutnya, </w:t>
      </w:r>
      <w:r w:rsidRPr="00FE737A">
        <w:rPr>
          <w:i/>
          <w:iCs/>
        </w:rPr>
        <w:t>admin</w:t>
      </w:r>
      <w:r>
        <w:t xml:space="preserve"> memilih kriteria yang akan dibandingkan serta memberikan penilaian dengan skala 1–9. Sistem menyimpan data tersebut, lalu melakukan perhitungan perbandingan alternatif. Hasil dari perhitungan tersebut kemudian ditampilkan oleh sistem dalam bentuk perbandingan alternatif menurut kriteria. Setelah itu, proses berakhir.</w:t>
      </w:r>
    </w:p>
    <w:p w14:paraId="528B9FE8" w14:textId="410436A3" w:rsidR="00AD3940" w:rsidRDefault="0070350F" w:rsidP="002F35BE">
      <w:pPr>
        <w:keepNext/>
        <w:spacing w:line="360" w:lineRule="auto"/>
        <w:jc w:val="center"/>
      </w:pPr>
      <w:r>
        <w:rPr>
          <w:noProof/>
        </w:rPr>
        <w:drawing>
          <wp:inline distT="0" distB="0" distL="0" distR="0" wp14:anchorId="579E0172" wp14:editId="2538D59A">
            <wp:extent cx="20196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79DDC24D" w14:textId="61870E28" w:rsidR="0070350F" w:rsidRPr="00B8191D" w:rsidRDefault="00AD3940" w:rsidP="009B29FA">
      <w:pPr>
        <w:pStyle w:val="Caption"/>
        <w:spacing w:after="0" w:line="360" w:lineRule="auto"/>
        <w:jc w:val="center"/>
        <w:rPr>
          <w:color w:val="auto"/>
          <w:sz w:val="24"/>
          <w:szCs w:val="24"/>
        </w:rPr>
      </w:pPr>
      <w:bookmarkStart w:id="442" w:name="_Toc170379568"/>
      <w:bookmarkStart w:id="443" w:name="_Toc171232970"/>
      <w:bookmarkStart w:id="444" w:name="_Toc174217794"/>
      <w:bookmarkStart w:id="445" w:name="_Toc174363097"/>
      <w:bookmarkStart w:id="446" w:name="_Toc174932790"/>
      <w:bookmarkStart w:id="447" w:name="_Toc211679552"/>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A34872">
        <w:rPr>
          <w:i w:val="0"/>
          <w:iCs w:val="0"/>
          <w:color w:val="auto"/>
          <w:sz w:val="24"/>
          <w:szCs w:val="24"/>
        </w:rPr>
        <w:t>15</w:t>
      </w:r>
      <w:r w:rsidRPr="00B8191D">
        <w:rPr>
          <w:i w:val="0"/>
          <w:iCs w:val="0"/>
          <w:color w:val="auto"/>
          <w:sz w:val="24"/>
          <w:szCs w:val="24"/>
        </w:rPr>
        <w:fldChar w:fldCharType="end"/>
      </w:r>
      <w:r w:rsidRPr="00B8191D">
        <w:rPr>
          <w:i w:val="0"/>
          <w:iCs w:val="0"/>
          <w:color w:val="auto"/>
          <w:sz w:val="24"/>
          <w:szCs w:val="24"/>
        </w:rPr>
        <w:t xml:space="preserve"> </w:t>
      </w:r>
      <w:r w:rsidR="00A87C12" w:rsidRPr="00B8191D">
        <w:rPr>
          <w:color w:val="000000" w:themeColor="text1"/>
          <w:sz w:val="24"/>
          <w:szCs w:val="24"/>
        </w:rPr>
        <w:t>Activity</w:t>
      </w:r>
      <w:r w:rsidR="00A87C12" w:rsidRPr="00B8191D">
        <w:rPr>
          <w:i w:val="0"/>
          <w:iCs w:val="0"/>
          <w:color w:val="000000" w:themeColor="text1"/>
          <w:sz w:val="24"/>
          <w:szCs w:val="24"/>
        </w:rPr>
        <w:t xml:space="preserve"> </w:t>
      </w:r>
      <w:bookmarkEnd w:id="442"/>
      <w:bookmarkEnd w:id="443"/>
      <w:bookmarkEnd w:id="444"/>
      <w:bookmarkEnd w:id="445"/>
      <w:bookmarkEnd w:id="446"/>
      <w:r w:rsidR="00A87C12" w:rsidRPr="00B8191D">
        <w:rPr>
          <w:i w:val="0"/>
          <w:iCs w:val="0"/>
          <w:color w:val="000000" w:themeColor="text1"/>
          <w:sz w:val="24"/>
          <w:szCs w:val="24"/>
        </w:rPr>
        <w:t>Diagram Memproses Perbandingan Alternatif</w:t>
      </w:r>
      <w:bookmarkStart w:id="448" w:name="_Toc177131249"/>
      <w:bookmarkEnd w:id="447"/>
    </w:p>
    <w:p w14:paraId="0A5A3149" w14:textId="77777777" w:rsidR="0070350F" w:rsidRDefault="0070350F" w:rsidP="0070350F">
      <w:pPr>
        <w:spacing w:line="480" w:lineRule="auto"/>
      </w:pPr>
    </w:p>
    <w:p w14:paraId="30B51B7E" w14:textId="3C9A667A" w:rsidR="00F45697" w:rsidRDefault="00F45697">
      <w:pPr>
        <w:pStyle w:val="Heading3"/>
        <w:numPr>
          <w:ilvl w:val="2"/>
          <w:numId w:val="5"/>
        </w:numPr>
        <w:spacing w:line="480" w:lineRule="auto"/>
        <w:ind w:left="567" w:hanging="567"/>
        <w:rPr>
          <w:i/>
          <w:iCs/>
        </w:rPr>
      </w:pPr>
      <w:bookmarkStart w:id="449" w:name="_Toc211679491"/>
      <w:r w:rsidRPr="003D1935">
        <w:rPr>
          <w:i/>
          <w:iCs/>
        </w:rPr>
        <w:lastRenderedPageBreak/>
        <w:t xml:space="preserve">Sequence </w:t>
      </w:r>
      <w:r w:rsidRPr="0070350F">
        <w:t>Diagram</w:t>
      </w:r>
      <w:bookmarkEnd w:id="448"/>
      <w:bookmarkEnd w:id="449"/>
    </w:p>
    <w:p w14:paraId="6CF85A1B" w14:textId="4E70CCEA" w:rsidR="006540FE" w:rsidRPr="007F25E5" w:rsidRDefault="00215F71" w:rsidP="002F35BE">
      <w:pPr>
        <w:spacing w:line="360" w:lineRule="auto"/>
        <w:ind w:firstLine="567"/>
        <w:rPr>
          <w:b/>
          <w:bCs/>
          <w:szCs w:val="24"/>
        </w:rPr>
      </w:pPr>
      <w:r w:rsidRPr="00215F71">
        <w:rPr>
          <w:i/>
          <w:iCs/>
        </w:rPr>
        <w:t>S</w:t>
      </w:r>
      <w:r w:rsidR="003E2755" w:rsidRPr="003E2755">
        <w:rPr>
          <w:i/>
          <w:iCs/>
        </w:rPr>
        <w:t xml:space="preserve">equence </w:t>
      </w:r>
      <w:r w:rsidR="003E2755" w:rsidRPr="006D751F">
        <w:t>diagram</w:t>
      </w:r>
      <w:r w:rsidR="003E2755" w:rsidRPr="003D1935">
        <w:t xml:space="preserve"> adalah representasi </w:t>
      </w:r>
      <w:r w:rsidR="003E2755" w:rsidRPr="0082791B">
        <w:t>UML</w:t>
      </w:r>
      <w:r w:rsidR="003E2755" w:rsidRPr="003D1935">
        <w:t xml:space="preserve"> yang menggambarkan interaksi di antara objek-objek di dalam dan sekitar sistem, termasuk</w:t>
      </w:r>
      <w:r w:rsidR="002402F7">
        <w:t xml:space="preserve"> pengguna</w:t>
      </w:r>
      <w:r w:rsidR="003E2755" w:rsidRPr="003D1935">
        <w:t>, tampilan, dan lainnya, melalui pesan-pesan yang digambarkan secara sekuensial sepanjang waktu.</w:t>
      </w:r>
    </w:p>
    <w:p w14:paraId="56430407" w14:textId="29F0A6B2" w:rsidR="00437D32" w:rsidRDefault="0050314B">
      <w:pPr>
        <w:pStyle w:val="ListParagraph"/>
        <w:numPr>
          <w:ilvl w:val="0"/>
          <w:numId w:val="8"/>
        </w:numPr>
        <w:spacing w:line="360" w:lineRule="auto"/>
        <w:ind w:left="964" w:hanging="397"/>
        <w:rPr>
          <w:i/>
          <w:iCs/>
        </w:rPr>
      </w:pPr>
      <w:r w:rsidRPr="0050314B">
        <w:rPr>
          <w:i/>
          <w:iCs/>
        </w:rPr>
        <w:t xml:space="preserve">Sequence </w:t>
      </w:r>
      <w:r w:rsidR="007C4736" w:rsidRPr="007C4736">
        <w:t>D</w:t>
      </w:r>
      <w:r w:rsidR="007C365A" w:rsidRPr="007C4736">
        <w:t>iagram</w:t>
      </w:r>
      <w:r w:rsidR="007C365A" w:rsidRPr="0050314B">
        <w:rPr>
          <w:i/>
          <w:iCs/>
        </w:rPr>
        <w:t xml:space="preserve"> </w:t>
      </w:r>
      <w:r w:rsidR="007C4736" w:rsidRPr="007C4736">
        <w:t>Melakukan</w:t>
      </w:r>
      <w:r w:rsidR="007C4736" w:rsidRPr="007C4736">
        <w:rPr>
          <w:i/>
          <w:iCs/>
        </w:rPr>
        <w:t xml:space="preserve"> Login</w:t>
      </w:r>
    </w:p>
    <w:p w14:paraId="47BB9A6D" w14:textId="77777777" w:rsidR="005D25EF" w:rsidRDefault="005D25EF" w:rsidP="005D25EF">
      <w:pPr>
        <w:keepNext/>
        <w:spacing w:line="360" w:lineRule="auto"/>
        <w:jc w:val="center"/>
      </w:pPr>
      <w:r>
        <w:rPr>
          <w:noProof/>
        </w:rPr>
        <w:drawing>
          <wp:inline distT="0" distB="0" distL="0" distR="0" wp14:anchorId="03229231" wp14:editId="1525BCE1">
            <wp:extent cx="2631600" cy="2520000"/>
            <wp:effectExtent l="19050" t="19050" r="1651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a:extLst>
                        <a:ext uri="{28A0092B-C50C-407E-A947-70E740481C1C}">
                          <a14:useLocalDpi xmlns:a14="http://schemas.microsoft.com/office/drawing/2010/main" val="0"/>
                        </a:ext>
                      </a:extLst>
                    </a:blip>
                    <a:srcRect b="19035"/>
                    <a:stretch/>
                  </pic:blipFill>
                  <pic:spPr bwMode="auto">
                    <a:xfrm>
                      <a:off x="0" y="0"/>
                      <a:ext cx="2631600" cy="252000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E1A9312" w14:textId="3150C5D1" w:rsidR="005D25EF" w:rsidRDefault="005D25EF" w:rsidP="009B29FA">
      <w:pPr>
        <w:pStyle w:val="Caption"/>
        <w:spacing w:after="0" w:line="360" w:lineRule="auto"/>
        <w:jc w:val="center"/>
        <w:rPr>
          <w:color w:val="000000" w:themeColor="text1"/>
          <w:sz w:val="24"/>
          <w:szCs w:val="24"/>
        </w:rPr>
      </w:pPr>
      <w:bookmarkStart w:id="450" w:name="_Toc211679553"/>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16</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Melakukan </w:t>
      </w:r>
      <w:r w:rsidRPr="0091593C">
        <w:rPr>
          <w:color w:val="000000" w:themeColor="text1"/>
          <w:sz w:val="24"/>
          <w:szCs w:val="24"/>
        </w:rPr>
        <w:t>Login</w:t>
      </w:r>
      <w:bookmarkEnd w:id="450"/>
    </w:p>
    <w:p w14:paraId="1A9A86F8" w14:textId="77777777" w:rsidR="0091593C" w:rsidRPr="0091593C" w:rsidRDefault="0091593C" w:rsidP="009B29FA">
      <w:pPr>
        <w:spacing w:line="360" w:lineRule="auto"/>
      </w:pPr>
    </w:p>
    <w:p w14:paraId="2FF39A7D" w14:textId="0216D231" w:rsidR="007414D6" w:rsidRPr="007414D6" w:rsidRDefault="007414D6" w:rsidP="009B29FA">
      <w:pPr>
        <w:spacing w:line="360" w:lineRule="auto"/>
        <w:ind w:firstLine="567"/>
      </w:pPr>
      <w:r>
        <w:rPr>
          <w:lang w:val="en-US"/>
        </w:rPr>
        <w:t xml:space="preserve">Pada gambar 3.16 </w:t>
      </w:r>
      <w:r w:rsidRPr="007414D6">
        <w:rPr>
          <w:i/>
          <w:iCs/>
          <w:lang w:val="en-US"/>
        </w:rPr>
        <w:t>s</w:t>
      </w:r>
      <w:r w:rsidRPr="007414D6">
        <w:rPr>
          <w:i/>
          <w:iCs/>
        </w:rPr>
        <w:t>equence</w:t>
      </w:r>
      <w:r>
        <w:t xml:space="preserve"> diagram di atas menjelaskan proses </w:t>
      </w:r>
      <w:r w:rsidRPr="00043C40">
        <w:rPr>
          <w:i/>
          <w:iCs/>
        </w:rPr>
        <w:t>login</w:t>
      </w:r>
      <w:r>
        <w:t xml:space="preserve"> yang dilakukan </w:t>
      </w:r>
      <w:r w:rsidR="009C0B5E" w:rsidRPr="009C0B5E">
        <w:rPr>
          <w:i/>
          <w:iCs/>
          <w:lang w:val="en-US"/>
        </w:rPr>
        <w:t>a</w:t>
      </w:r>
      <w:r w:rsidRPr="009C0B5E">
        <w:rPr>
          <w:i/>
          <w:iCs/>
        </w:rPr>
        <w:t>dmin</w:t>
      </w:r>
      <w:r>
        <w:t xml:space="preserve"> pada sistem, dimulai dari membuka </w:t>
      </w:r>
      <w:r w:rsidRPr="003C52BE">
        <w:rPr>
          <w:i/>
          <w:iCs/>
        </w:rPr>
        <w:t>website</w:t>
      </w:r>
      <w:r>
        <w:t xml:space="preserve"> SPK hingga mengisi </w:t>
      </w:r>
      <w:r w:rsidRPr="00B737EA">
        <w:rPr>
          <w:i/>
          <w:iCs/>
        </w:rPr>
        <w:t>username</w:t>
      </w:r>
      <w:r>
        <w:t xml:space="preserve"> dan </w:t>
      </w:r>
      <w:r w:rsidRPr="00EB378C">
        <w:rPr>
          <w:i/>
          <w:iCs/>
        </w:rPr>
        <w:t>password</w:t>
      </w:r>
      <w:r>
        <w:t xml:space="preserve">. Sistem kemudian memvalidasi kredensial yang dikirimkan, apabila data valid maka sistem menampilkan halaman </w:t>
      </w:r>
      <w:r w:rsidRPr="00186DDA">
        <w:rPr>
          <w:i/>
          <w:iCs/>
        </w:rPr>
        <w:t>dashboard</w:t>
      </w:r>
      <w:r>
        <w:t xml:space="preserve">, sedangkan jika tidak valid maka sistem menampilkan pesan gagal </w:t>
      </w:r>
      <w:r w:rsidRPr="002B5ADE">
        <w:rPr>
          <w:i/>
          <w:iCs/>
        </w:rPr>
        <w:t>login</w:t>
      </w:r>
      <w:r>
        <w:t>.</w:t>
      </w:r>
    </w:p>
    <w:p w14:paraId="786F2FA0" w14:textId="77777777" w:rsidR="000F23C3" w:rsidRPr="005D25EF" w:rsidRDefault="000F23C3">
      <w:pPr>
        <w:pStyle w:val="ListParagraph"/>
        <w:numPr>
          <w:ilvl w:val="0"/>
          <w:numId w:val="8"/>
        </w:numPr>
        <w:spacing w:line="360" w:lineRule="auto"/>
        <w:rPr>
          <w:i/>
          <w:iCs/>
        </w:rPr>
      </w:pPr>
      <w:r w:rsidRPr="000F23C3">
        <w:rPr>
          <w:i/>
          <w:iCs/>
        </w:rPr>
        <w:t xml:space="preserve">Sequence </w:t>
      </w:r>
      <w:r w:rsidRPr="000F23C3">
        <w:t>Diagram</w:t>
      </w:r>
      <w:r w:rsidRPr="000F23C3">
        <w:rPr>
          <w:i/>
          <w:iCs/>
        </w:rPr>
        <w:t xml:space="preserve"> </w:t>
      </w:r>
      <w:r w:rsidRPr="000F23C3">
        <w:t>Mengelola Kriteria</w:t>
      </w:r>
    </w:p>
    <w:p w14:paraId="1940700E" w14:textId="77777777" w:rsidR="005D25EF" w:rsidRDefault="005D25EF" w:rsidP="005D25EF">
      <w:pPr>
        <w:keepNext/>
        <w:spacing w:line="360" w:lineRule="auto"/>
        <w:jc w:val="center"/>
      </w:pPr>
      <w:r>
        <w:rPr>
          <w:noProof/>
        </w:rPr>
        <w:drawing>
          <wp:inline distT="0" distB="0" distL="0" distR="0" wp14:anchorId="2115AF96" wp14:editId="3E4CCCE6">
            <wp:extent cx="3090041" cy="1809391"/>
            <wp:effectExtent l="19050" t="19050" r="15240" b="19685"/>
            <wp:docPr id="17"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rotWithShape="1">
                    <a:blip r:embed="rId74">
                      <a:extLst>
                        <a:ext uri="{28A0092B-C50C-407E-A947-70E740481C1C}">
                          <a14:useLocalDpi xmlns:a14="http://schemas.microsoft.com/office/drawing/2010/main" val="0"/>
                        </a:ext>
                      </a:extLst>
                    </a:blip>
                    <a:srcRect b="20884"/>
                    <a:stretch/>
                  </pic:blipFill>
                  <pic:spPr bwMode="auto">
                    <a:xfrm>
                      <a:off x="0" y="0"/>
                      <a:ext cx="3094034" cy="181172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82C0F33" w14:textId="7F0D729C" w:rsidR="005D25EF" w:rsidRPr="0091593C" w:rsidRDefault="005D25EF" w:rsidP="005D25EF">
      <w:pPr>
        <w:pStyle w:val="Caption"/>
        <w:spacing w:after="0" w:line="360" w:lineRule="auto"/>
        <w:jc w:val="center"/>
        <w:rPr>
          <w:i w:val="0"/>
          <w:iCs w:val="0"/>
          <w:color w:val="000000" w:themeColor="text1"/>
          <w:sz w:val="24"/>
          <w:szCs w:val="24"/>
        </w:rPr>
      </w:pPr>
      <w:bookmarkStart w:id="451" w:name="_Toc211679554"/>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17</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Kriteria</w:t>
      </w:r>
      <w:bookmarkEnd w:id="451"/>
    </w:p>
    <w:p w14:paraId="103A2175" w14:textId="575D71EE" w:rsidR="000933E5" w:rsidRPr="000933E5" w:rsidRDefault="00A070B2" w:rsidP="00A070B2">
      <w:pPr>
        <w:spacing w:line="360" w:lineRule="auto"/>
        <w:ind w:firstLine="567"/>
      </w:pPr>
      <w:r>
        <w:rPr>
          <w:lang w:val="en-US"/>
        </w:rPr>
        <w:lastRenderedPageBreak/>
        <w:t xml:space="preserve">Pada gambar 3.17 </w:t>
      </w:r>
      <w:r w:rsidR="000933E5" w:rsidRPr="000933E5">
        <w:t xml:space="preserve">menggambarkan interaksi antara </w:t>
      </w:r>
      <w:r w:rsidR="00387847" w:rsidRPr="00387847">
        <w:rPr>
          <w:i/>
          <w:iCs/>
          <w:lang w:val="en-US"/>
        </w:rPr>
        <w:t>a</w:t>
      </w:r>
      <w:r w:rsidR="000933E5" w:rsidRPr="00387847">
        <w:rPr>
          <w:i/>
          <w:iCs/>
        </w:rPr>
        <w:t>dmin</w:t>
      </w:r>
      <w:r w:rsidR="000933E5" w:rsidRPr="000933E5">
        <w:t xml:space="preserve"> dan </w:t>
      </w:r>
      <w:r w:rsidR="00D75142">
        <w:rPr>
          <w:lang w:val="en-US"/>
        </w:rPr>
        <w:t>s</w:t>
      </w:r>
      <w:r w:rsidR="000933E5" w:rsidRPr="000933E5">
        <w:t xml:space="preserve">istem dalam memproses perbandingan kriteria. Proses dimulai ketika </w:t>
      </w:r>
      <w:r w:rsidR="00D75142" w:rsidRPr="00D75142">
        <w:rPr>
          <w:i/>
          <w:iCs/>
          <w:lang w:val="en-US"/>
        </w:rPr>
        <w:t>a</w:t>
      </w:r>
      <w:r w:rsidR="000933E5" w:rsidRPr="00D75142">
        <w:rPr>
          <w:i/>
          <w:iCs/>
        </w:rPr>
        <w:t>dmin</w:t>
      </w:r>
      <w:r w:rsidR="000933E5" w:rsidRPr="000933E5">
        <w:t xml:space="preserve"> membuka </w:t>
      </w:r>
      <w:r w:rsidR="000933E5" w:rsidRPr="000D1257">
        <w:rPr>
          <w:i/>
          <w:iCs/>
        </w:rPr>
        <w:t>menu</w:t>
      </w:r>
      <w:r w:rsidR="000933E5" w:rsidRPr="000933E5">
        <w:t xml:space="preserve"> perbandingan kriteria, kemudian sistem menampilkan halaman analisa kriteria. </w:t>
      </w:r>
      <w:r w:rsidR="000933E5" w:rsidRPr="00AD7481">
        <w:rPr>
          <w:i/>
          <w:iCs/>
        </w:rPr>
        <w:t>Admin</w:t>
      </w:r>
      <w:r w:rsidR="000933E5" w:rsidRPr="000933E5">
        <w:t xml:space="preserve"> memasukkan nilai perbandingan dengan skala 1–9, lalu sistem menyimpan data tersebut, melakukan perhitungan perbandingan kriteria, dan akhirnya menampilkan hasil perbandingan kriteria kepada </w:t>
      </w:r>
      <w:r w:rsidR="00944C47">
        <w:rPr>
          <w:i/>
          <w:iCs/>
          <w:lang w:val="en-US"/>
        </w:rPr>
        <w:t>a</w:t>
      </w:r>
      <w:r w:rsidR="000933E5" w:rsidRPr="00944C47">
        <w:rPr>
          <w:i/>
          <w:iCs/>
        </w:rPr>
        <w:t>dmin</w:t>
      </w:r>
      <w:r w:rsidR="000933E5" w:rsidRPr="000933E5">
        <w:t>.</w:t>
      </w:r>
    </w:p>
    <w:p w14:paraId="5C82F8F2" w14:textId="77777777" w:rsidR="000F23C3" w:rsidRDefault="000F23C3">
      <w:pPr>
        <w:pStyle w:val="ListParagraph"/>
        <w:numPr>
          <w:ilvl w:val="0"/>
          <w:numId w:val="8"/>
        </w:numPr>
        <w:spacing w:line="360" w:lineRule="auto"/>
      </w:pPr>
      <w:r w:rsidRPr="000F23C3">
        <w:rPr>
          <w:i/>
          <w:iCs/>
        </w:rPr>
        <w:t xml:space="preserve">Sequence Diagram </w:t>
      </w:r>
      <w:r w:rsidRPr="009E6705">
        <w:t>Mengelola Alternatif</w:t>
      </w:r>
    </w:p>
    <w:p w14:paraId="275B014B" w14:textId="77777777" w:rsidR="0032311B" w:rsidRDefault="00BA514A" w:rsidP="00354EE4">
      <w:pPr>
        <w:keepNext/>
        <w:spacing w:line="360" w:lineRule="auto"/>
        <w:jc w:val="center"/>
      </w:pPr>
      <w:r>
        <w:rPr>
          <w:noProof/>
        </w:rPr>
        <w:drawing>
          <wp:inline distT="0" distB="0" distL="0" distR="0" wp14:anchorId="6F4DFFCE" wp14:editId="60F52B59">
            <wp:extent cx="3240000" cy="2059200"/>
            <wp:effectExtent l="19050" t="19050" r="17780" b="17780"/>
            <wp:docPr id="18"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rotWithShape="1">
                    <a:blip r:embed="rId75">
                      <a:extLst>
                        <a:ext uri="{28A0092B-C50C-407E-A947-70E740481C1C}">
                          <a14:useLocalDpi xmlns:a14="http://schemas.microsoft.com/office/drawing/2010/main" val="0"/>
                        </a:ext>
                      </a:extLst>
                    </a:blip>
                    <a:srcRect b="19752"/>
                    <a:stretch/>
                  </pic:blipFill>
                  <pic:spPr bwMode="auto">
                    <a:xfrm>
                      <a:off x="0" y="0"/>
                      <a:ext cx="3240000" cy="2059200"/>
                    </a:xfrm>
                    <a:prstGeom prst="rect">
                      <a:avLst/>
                    </a:prstGeom>
                    <a:noFill/>
                    <a:ln w="3175">
                      <a:solidFill>
                        <a:schemeClr val="tx1"/>
                      </a:solidFill>
                    </a:ln>
                    <a:effectLst/>
                    <a:extLst>
                      <a:ext uri="{53640926-AAD7-44D8-BBD7-CCE9431645EC}">
                        <a14:shadowObscured xmlns:a14="http://schemas.microsoft.com/office/drawing/2010/main"/>
                      </a:ext>
                    </a:extLst>
                  </pic:spPr>
                </pic:pic>
              </a:graphicData>
            </a:graphic>
          </wp:inline>
        </w:drawing>
      </w:r>
    </w:p>
    <w:p w14:paraId="15926B1E" w14:textId="517F7FD4" w:rsidR="00BA514A" w:rsidRDefault="0032311B" w:rsidP="000A76B3">
      <w:pPr>
        <w:pStyle w:val="Caption"/>
        <w:spacing w:after="0" w:line="360" w:lineRule="auto"/>
        <w:jc w:val="center"/>
        <w:rPr>
          <w:i w:val="0"/>
          <w:iCs w:val="0"/>
          <w:color w:val="000000" w:themeColor="text1"/>
          <w:sz w:val="24"/>
          <w:szCs w:val="24"/>
        </w:rPr>
      </w:pPr>
      <w:bookmarkStart w:id="452" w:name="_Toc211679555"/>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18</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Alternatif</w:t>
      </w:r>
      <w:bookmarkEnd w:id="452"/>
    </w:p>
    <w:p w14:paraId="55D08BE4" w14:textId="77777777" w:rsidR="0091593C" w:rsidRPr="0091593C" w:rsidRDefault="0091593C" w:rsidP="000A76B3">
      <w:pPr>
        <w:spacing w:line="360" w:lineRule="auto"/>
      </w:pPr>
    </w:p>
    <w:p w14:paraId="3D6827D1" w14:textId="6251D051" w:rsidR="002C04B0" w:rsidRPr="002C04B0" w:rsidRDefault="002C04B0" w:rsidP="000A76B3">
      <w:pPr>
        <w:spacing w:line="360" w:lineRule="auto"/>
        <w:ind w:firstLine="567"/>
      </w:pPr>
      <w:r>
        <w:rPr>
          <w:lang w:val="en-US"/>
        </w:rPr>
        <w:t xml:space="preserve">Pada gambar 3.18 </w:t>
      </w:r>
      <w:r>
        <w:t xml:space="preserve">menggambarkan proses </w:t>
      </w:r>
      <w:r w:rsidR="007118BC" w:rsidRPr="007118BC">
        <w:rPr>
          <w:i/>
          <w:iCs/>
          <w:lang w:val="en-US"/>
        </w:rPr>
        <w:t>a</w:t>
      </w:r>
      <w:r w:rsidRPr="007118BC">
        <w:rPr>
          <w:i/>
          <w:iCs/>
        </w:rPr>
        <w:t>dmin</w:t>
      </w:r>
      <w:r>
        <w:t xml:space="preserve"> dalam mengelola alternatif pada sistem. </w:t>
      </w:r>
      <w:r w:rsidRPr="00751AE6">
        <w:rPr>
          <w:i/>
          <w:iCs/>
        </w:rPr>
        <w:t>Admin</w:t>
      </w:r>
      <w:r>
        <w:t xml:space="preserve"> membuka </w:t>
      </w:r>
      <w:r w:rsidRPr="00DC6C52">
        <w:rPr>
          <w:i/>
          <w:iCs/>
        </w:rPr>
        <w:t>menu</w:t>
      </w:r>
      <w:r>
        <w:t xml:space="preserve"> alternatif dan sistem menampilkan halaman alternatif. Selanjutnya </w:t>
      </w:r>
      <w:r w:rsidR="00241FDE">
        <w:rPr>
          <w:i/>
          <w:iCs/>
          <w:lang w:val="en-US"/>
        </w:rPr>
        <w:t>a</w:t>
      </w:r>
      <w:r w:rsidRPr="00241FDE">
        <w:rPr>
          <w:i/>
          <w:iCs/>
        </w:rPr>
        <w:t>dmin</w:t>
      </w:r>
      <w:r>
        <w:t xml:space="preserve"> memilih tambah alternatif, lalu sistem menampilkan </w:t>
      </w:r>
      <w:r w:rsidRPr="0047377B">
        <w:rPr>
          <w:i/>
          <w:iCs/>
        </w:rPr>
        <w:t>form</w:t>
      </w:r>
      <w:r>
        <w:t xml:space="preserve"> tambah alternatif. </w:t>
      </w:r>
      <w:r w:rsidRPr="00831FC8">
        <w:rPr>
          <w:i/>
          <w:iCs/>
        </w:rPr>
        <w:t>Admin</w:t>
      </w:r>
      <w:r>
        <w:t xml:space="preserve"> kemudian mengisi nama lengkap dan mengirimkan data ke sistem untuk disimpan. Setelah data berhasil disimpan, sistem menampilkan kembali </w:t>
      </w:r>
      <w:r w:rsidRPr="004F156A">
        <w:rPr>
          <w:i/>
          <w:iCs/>
        </w:rPr>
        <w:t>form</w:t>
      </w:r>
      <w:r>
        <w:t xml:space="preserve"> tambah alternatif dalam kondisi terbarui.</w:t>
      </w:r>
    </w:p>
    <w:p w14:paraId="27954471" w14:textId="77777777" w:rsidR="000F23C3" w:rsidRDefault="000F23C3">
      <w:pPr>
        <w:pStyle w:val="ListParagraph"/>
        <w:numPr>
          <w:ilvl w:val="0"/>
          <w:numId w:val="8"/>
        </w:numPr>
        <w:spacing w:line="360" w:lineRule="auto"/>
      </w:pPr>
      <w:r w:rsidRPr="000F23C3">
        <w:rPr>
          <w:i/>
          <w:iCs/>
        </w:rPr>
        <w:t xml:space="preserve">Sequence Diagram </w:t>
      </w:r>
      <w:r w:rsidRPr="00F03652">
        <w:t>Menginput Nilai Awal</w:t>
      </w:r>
    </w:p>
    <w:p w14:paraId="2FDD12C2" w14:textId="77777777" w:rsidR="004D34BA" w:rsidRDefault="004D34BA" w:rsidP="00DC1A97">
      <w:pPr>
        <w:keepNext/>
        <w:spacing w:line="360" w:lineRule="auto"/>
        <w:jc w:val="center"/>
      </w:pPr>
      <w:r>
        <w:rPr>
          <w:noProof/>
        </w:rPr>
        <w:drawing>
          <wp:inline distT="0" distB="0" distL="0" distR="0" wp14:anchorId="02825DB7" wp14:editId="157F8BE4">
            <wp:extent cx="4320000" cy="1677600"/>
            <wp:effectExtent l="19050" t="19050" r="23495" b="18415"/>
            <wp:docPr id="19"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19597"/>
                    <a:stretch/>
                  </pic:blipFill>
                  <pic:spPr bwMode="auto">
                    <a:xfrm>
                      <a:off x="0" y="0"/>
                      <a:ext cx="4320000" cy="1677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95B8888" w14:textId="14B282A2" w:rsidR="004D34BA" w:rsidRPr="0091593C" w:rsidRDefault="004D34BA" w:rsidP="000A76B3">
      <w:pPr>
        <w:pStyle w:val="Caption"/>
        <w:spacing w:after="0" w:line="360" w:lineRule="auto"/>
        <w:jc w:val="center"/>
        <w:rPr>
          <w:i w:val="0"/>
          <w:iCs w:val="0"/>
          <w:color w:val="000000" w:themeColor="text1"/>
          <w:sz w:val="24"/>
          <w:szCs w:val="24"/>
        </w:rPr>
      </w:pPr>
      <w:bookmarkStart w:id="453" w:name="_Toc211679556"/>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19</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Menginput Nilai Awal</w:t>
      </w:r>
      <w:bookmarkEnd w:id="453"/>
    </w:p>
    <w:p w14:paraId="54261BDB" w14:textId="52ED0DBD" w:rsidR="00B53411" w:rsidRPr="00B53411" w:rsidRDefault="00B53411" w:rsidP="00590464">
      <w:pPr>
        <w:spacing w:line="360" w:lineRule="auto"/>
        <w:ind w:firstLine="567"/>
      </w:pPr>
      <w:r>
        <w:rPr>
          <w:lang w:val="en-US"/>
        </w:rPr>
        <w:lastRenderedPageBreak/>
        <w:t xml:space="preserve">Pada gambar 3.19 </w:t>
      </w:r>
      <w:r>
        <w:t xml:space="preserve">menjelaskan proses </w:t>
      </w:r>
      <w:r w:rsidR="00D3345C" w:rsidRPr="00D3345C">
        <w:rPr>
          <w:i/>
          <w:iCs/>
          <w:lang w:val="en-US"/>
        </w:rPr>
        <w:t>a</w:t>
      </w:r>
      <w:r w:rsidRPr="00D3345C">
        <w:rPr>
          <w:i/>
          <w:iCs/>
        </w:rPr>
        <w:t>dmin</w:t>
      </w:r>
      <w:r>
        <w:t xml:space="preserve"> dalam melakukan </w:t>
      </w:r>
      <w:r w:rsidRPr="000C7637">
        <w:rPr>
          <w:i/>
          <w:iCs/>
        </w:rPr>
        <w:t>input</w:t>
      </w:r>
      <w:r>
        <w:t xml:space="preserve"> nilai awal pada sistem. Proses dimulai ketika </w:t>
      </w:r>
      <w:r w:rsidR="008D7F6D" w:rsidRPr="008D7F6D">
        <w:rPr>
          <w:i/>
          <w:iCs/>
          <w:lang w:val="en-US"/>
        </w:rPr>
        <w:t>a</w:t>
      </w:r>
      <w:r w:rsidRPr="008D7F6D">
        <w:rPr>
          <w:i/>
          <w:iCs/>
        </w:rPr>
        <w:t>dmin</w:t>
      </w:r>
      <w:r>
        <w:t xml:space="preserve"> membuka </w:t>
      </w:r>
      <w:r w:rsidRPr="00722028">
        <w:rPr>
          <w:i/>
          <w:iCs/>
        </w:rPr>
        <w:t>menu</w:t>
      </w:r>
      <w:r>
        <w:t xml:space="preserve"> nilai awal, lalu sistem menampilkan halaman nilai awal. </w:t>
      </w:r>
      <w:r w:rsidRPr="00FB6171">
        <w:rPr>
          <w:i/>
          <w:iCs/>
        </w:rPr>
        <w:t>Admin</w:t>
      </w:r>
      <w:r>
        <w:t xml:space="preserve"> memilih tambah nilai awal sehingga sistem menampilkan </w:t>
      </w:r>
      <w:r w:rsidRPr="00EA4801">
        <w:rPr>
          <w:i/>
          <w:iCs/>
        </w:rPr>
        <w:t>form</w:t>
      </w:r>
      <w:r>
        <w:t xml:space="preserve"> tambah nilai awal. Setelah itu, </w:t>
      </w:r>
      <w:r w:rsidR="00EA4801" w:rsidRPr="00EA4801">
        <w:rPr>
          <w:i/>
          <w:iCs/>
          <w:lang w:val="en-US"/>
        </w:rPr>
        <w:t>a</w:t>
      </w:r>
      <w:r w:rsidRPr="00EA4801">
        <w:rPr>
          <w:i/>
          <w:iCs/>
        </w:rPr>
        <w:t>dmin</w:t>
      </w:r>
      <w:r>
        <w:t xml:space="preserve"> mengisi data siswa beserta nilai pada aspek kognitif, bahasa, motorik, sosial-emosional, agama &amp; moral, serta kemandirian. Data yang telah diinput kemudian disimpan oleh sistem, dan selanjutnya sistem menampilkan kembali </w:t>
      </w:r>
      <w:r w:rsidRPr="00156EF5">
        <w:rPr>
          <w:i/>
          <w:iCs/>
        </w:rPr>
        <w:t>form</w:t>
      </w:r>
      <w:r>
        <w:t xml:space="preserve"> tambah nilai awal.</w:t>
      </w:r>
    </w:p>
    <w:p w14:paraId="246F6570" w14:textId="77777777" w:rsidR="000F23C3" w:rsidRDefault="000F23C3">
      <w:pPr>
        <w:pStyle w:val="ListParagraph"/>
        <w:numPr>
          <w:ilvl w:val="0"/>
          <w:numId w:val="8"/>
        </w:numPr>
        <w:spacing w:line="360" w:lineRule="auto"/>
      </w:pPr>
      <w:r w:rsidRPr="000F23C3">
        <w:rPr>
          <w:i/>
          <w:iCs/>
        </w:rPr>
        <w:t xml:space="preserve">Sequence Diagram </w:t>
      </w:r>
      <w:r w:rsidRPr="003E7033">
        <w:t>Memproses Perbandingan Kriteria</w:t>
      </w:r>
    </w:p>
    <w:p w14:paraId="69557FE7" w14:textId="77777777" w:rsidR="007E3830" w:rsidRDefault="007E3830" w:rsidP="00853D5C">
      <w:pPr>
        <w:keepNext/>
        <w:spacing w:line="360" w:lineRule="auto"/>
        <w:jc w:val="center"/>
      </w:pPr>
      <w:r>
        <w:rPr>
          <w:noProof/>
        </w:rPr>
        <w:drawing>
          <wp:inline distT="0" distB="0" distL="0" distR="0" wp14:anchorId="3EA3AE64" wp14:editId="445248AB">
            <wp:extent cx="3240000" cy="1911600"/>
            <wp:effectExtent l="19050" t="19050" r="17780" b="1270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rotWithShape="1">
                    <a:blip r:embed="rId74">
                      <a:extLst>
                        <a:ext uri="{28A0092B-C50C-407E-A947-70E740481C1C}">
                          <a14:useLocalDpi xmlns:a14="http://schemas.microsoft.com/office/drawing/2010/main" val="0"/>
                        </a:ext>
                      </a:extLst>
                    </a:blip>
                    <a:srcRect b="20037"/>
                    <a:stretch/>
                  </pic:blipFill>
                  <pic:spPr bwMode="auto">
                    <a:xfrm>
                      <a:off x="0" y="0"/>
                      <a:ext cx="3240000" cy="1911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8874E2A" w14:textId="1BF7D2CD" w:rsidR="007E3830" w:rsidRDefault="007E3830" w:rsidP="000A76B3">
      <w:pPr>
        <w:pStyle w:val="Caption"/>
        <w:spacing w:after="0" w:line="360" w:lineRule="auto"/>
        <w:jc w:val="center"/>
        <w:rPr>
          <w:i w:val="0"/>
          <w:iCs w:val="0"/>
          <w:color w:val="000000" w:themeColor="text1"/>
          <w:sz w:val="24"/>
          <w:szCs w:val="24"/>
        </w:rPr>
      </w:pPr>
      <w:bookmarkStart w:id="454" w:name="_Toc211679557"/>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20</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Kriteria</w:t>
      </w:r>
      <w:bookmarkEnd w:id="454"/>
    </w:p>
    <w:p w14:paraId="03121E95" w14:textId="77777777" w:rsidR="0091593C" w:rsidRPr="0091593C" w:rsidRDefault="0091593C" w:rsidP="000A76B3">
      <w:pPr>
        <w:spacing w:line="360" w:lineRule="auto"/>
      </w:pPr>
    </w:p>
    <w:p w14:paraId="24BCEA2F" w14:textId="5819C0F5" w:rsidR="00D52042" w:rsidRPr="00D52042" w:rsidRDefault="0007171C" w:rsidP="000A76B3">
      <w:pPr>
        <w:spacing w:line="360" w:lineRule="auto"/>
        <w:ind w:firstLine="567"/>
      </w:pPr>
      <w:r>
        <w:rPr>
          <w:lang w:val="en-US"/>
        </w:rPr>
        <w:t xml:space="preserve">Pada gambar 3.20 </w:t>
      </w:r>
      <w:r w:rsidR="00D52042">
        <w:t xml:space="preserve">menggambarkan proses </w:t>
      </w:r>
      <w:r w:rsidR="00B22959">
        <w:rPr>
          <w:i/>
          <w:iCs/>
          <w:lang w:val="en-US"/>
        </w:rPr>
        <w:t>a</w:t>
      </w:r>
      <w:r w:rsidR="00D52042" w:rsidRPr="00B22959">
        <w:rPr>
          <w:i/>
          <w:iCs/>
        </w:rPr>
        <w:t>dmin</w:t>
      </w:r>
      <w:r w:rsidR="00D52042">
        <w:t xml:space="preserve"> dalam melakukan perbandingan kriteria pada sistem. </w:t>
      </w:r>
      <w:r w:rsidR="00D52042" w:rsidRPr="00B22959">
        <w:rPr>
          <w:i/>
          <w:iCs/>
        </w:rPr>
        <w:t>Admin</w:t>
      </w:r>
      <w:r w:rsidR="00D52042">
        <w:t xml:space="preserve"> membuka </w:t>
      </w:r>
      <w:r w:rsidR="00D52042" w:rsidRPr="001E6C20">
        <w:rPr>
          <w:i/>
          <w:iCs/>
        </w:rPr>
        <w:t>menu</w:t>
      </w:r>
      <w:r w:rsidR="00D52042">
        <w:t xml:space="preserve"> perbandingan kriteria, lalu sistem menampilkan halaman analisa kriteria. Setelah itu </w:t>
      </w:r>
      <w:r w:rsidR="00BC3AE4" w:rsidRPr="00BC3AE4">
        <w:rPr>
          <w:i/>
          <w:iCs/>
          <w:lang w:val="en-US"/>
        </w:rPr>
        <w:t>a</w:t>
      </w:r>
      <w:r w:rsidR="00D52042" w:rsidRPr="00BC3AE4">
        <w:rPr>
          <w:i/>
          <w:iCs/>
        </w:rPr>
        <w:t>dmin</w:t>
      </w:r>
      <w:r w:rsidR="00D52042">
        <w:t xml:space="preserve"> memasukkan nilai perbandingan dengan skala 1–9, kemudian sistem menyimpan data tersebut, menghitung perbandingan kriteria, dan menampilkan hasil perbandingan kriteria kepada </w:t>
      </w:r>
      <w:r w:rsidR="00650592">
        <w:rPr>
          <w:i/>
          <w:iCs/>
          <w:lang w:val="en-US"/>
        </w:rPr>
        <w:t>a</w:t>
      </w:r>
      <w:r w:rsidR="00D52042" w:rsidRPr="00650592">
        <w:rPr>
          <w:i/>
          <w:iCs/>
        </w:rPr>
        <w:t>dmin</w:t>
      </w:r>
      <w:r w:rsidR="00D52042">
        <w:t>.</w:t>
      </w:r>
    </w:p>
    <w:p w14:paraId="71F07B92" w14:textId="609350FA" w:rsidR="000F23C3" w:rsidRPr="003E7033" w:rsidRDefault="000F23C3">
      <w:pPr>
        <w:pStyle w:val="ListParagraph"/>
        <w:numPr>
          <w:ilvl w:val="0"/>
          <w:numId w:val="8"/>
        </w:numPr>
        <w:spacing w:line="360" w:lineRule="auto"/>
      </w:pPr>
      <w:r w:rsidRPr="000F23C3">
        <w:rPr>
          <w:i/>
          <w:iCs/>
        </w:rPr>
        <w:t xml:space="preserve">Sequence Diagram </w:t>
      </w:r>
      <w:r w:rsidRPr="003E7033">
        <w:t>Memproses Perbandingan Alternatif</w:t>
      </w:r>
    </w:p>
    <w:p w14:paraId="62F6A16C" w14:textId="74FDB55F" w:rsidR="007B34B2" w:rsidRPr="00E811C1" w:rsidRDefault="00E811C1" w:rsidP="00E811C1">
      <w:pPr>
        <w:pStyle w:val="Caption"/>
        <w:keepNext/>
        <w:spacing w:after="0" w:line="360" w:lineRule="auto"/>
        <w:jc w:val="center"/>
        <w:rPr>
          <w:i w:val="0"/>
          <w:iCs w:val="0"/>
          <w:lang w:val="en-US"/>
        </w:rPr>
      </w:pPr>
      <w:r>
        <w:rPr>
          <w:i w:val="0"/>
          <w:iCs w:val="0"/>
          <w:lang w:val="en-US"/>
        </w:rPr>
        <w:drawing>
          <wp:inline distT="0" distB="0" distL="0" distR="0" wp14:anchorId="7C940F73" wp14:editId="42B91231">
            <wp:extent cx="3600000" cy="1594800"/>
            <wp:effectExtent l="19050" t="19050" r="1968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7">
                      <a:extLst>
                        <a:ext uri="{28A0092B-C50C-407E-A947-70E740481C1C}">
                          <a14:useLocalDpi xmlns:a14="http://schemas.microsoft.com/office/drawing/2010/main" val="0"/>
                        </a:ext>
                      </a:extLst>
                    </a:blip>
                    <a:srcRect b="23241"/>
                    <a:stretch/>
                  </pic:blipFill>
                  <pic:spPr bwMode="auto">
                    <a:xfrm>
                      <a:off x="0" y="0"/>
                      <a:ext cx="3600000" cy="15948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B51DE9C" w14:textId="313B2022" w:rsidR="00C63463" w:rsidRPr="0091593C" w:rsidRDefault="007B34B2" w:rsidP="000A76B3">
      <w:pPr>
        <w:pStyle w:val="Caption"/>
        <w:spacing w:after="0" w:line="360" w:lineRule="auto"/>
        <w:jc w:val="center"/>
        <w:rPr>
          <w:i w:val="0"/>
          <w:iCs w:val="0"/>
          <w:color w:val="000000" w:themeColor="text1"/>
          <w:sz w:val="24"/>
          <w:szCs w:val="24"/>
        </w:rPr>
      </w:pPr>
      <w:bookmarkStart w:id="455" w:name="_Toc211679558"/>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21</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Alternatif</w:t>
      </w:r>
      <w:bookmarkEnd w:id="455"/>
    </w:p>
    <w:p w14:paraId="764888BF" w14:textId="6429E3EE" w:rsidR="008E76A5" w:rsidRDefault="005228D1" w:rsidP="005228D1">
      <w:pPr>
        <w:spacing w:line="360" w:lineRule="auto"/>
        <w:ind w:firstLine="720"/>
      </w:pPr>
      <w:r>
        <w:rPr>
          <w:lang w:val="en-US"/>
        </w:rPr>
        <w:lastRenderedPageBreak/>
        <w:t xml:space="preserve">Pada gambar 3.21 </w:t>
      </w:r>
      <w:r w:rsidR="009E133E" w:rsidRPr="009E133E">
        <w:t xml:space="preserve">menggambarkan interaksi antara </w:t>
      </w:r>
      <w:r w:rsidR="009E133E" w:rsidRPr="009E133E">
        <w:rPr>
          <w:i/>
          <w:iCs/>
          <w:lang w:val="en-US"/>
        </w:rPr>
        <w:t>a</w:t>
      </w:r>
      <w:r w:rsidR="009E133E" w:rsidRPr="009E133E">
        <w:rPr>
          <w:i/>
          <w:iCs/>
        </w:rPr>
        <w:t>dmin</w:t>
      </w:r>
      <w:r w:rsidR="009E133E" w:rsidRPr="009E133E">
        <w:t xml:space="preserve"> dan </w:t>
      </w:r>
      <w:r w:rsidR="009E133E">
        <w:rPr>
          <w:lang w:val="en-US"/>
        </w:rPr>
        <w:t>s</w:t>
      </w:r>
      <w:r w:rsidR="009E133E" w:rsidRPr="009E133E">
        <w:t xml:space="preserve">istem dalam proses perbandingan alternatif. </w:t>
      </w:r>
      <w:r w:rsidR="009E133E" w:rsidRPr="009E133E">
        <w:rPr>
          <w:i/>
          <w:iCs/>
        </w:rPr>
        <w:t>Admin</w:t>
      </w:r>
      <w:r w:rsidR="009E133E" w:rsidRPr="009E133E">
        <w:t xml:space="preserve"> membuka </w:t>
      </w:r>
      <w:r w:rsidR="009E133E" w:rsidRPr="009E133E">
        <w:rPr>
          <w:i/>
          <w:iCs/>
        </w:rPr>
        <w:t>menu</w:t>
      </w:r>
      <w:r w:rsidR="009E133E" w:rsidRPr="009E133E">
        <w:t xml:space="preserve"> perbandingan alternatif, kemudian sistem menampilkan halaman analisa. Setelah </w:t>
      </w:r>
      <w:r w:rsidR="00A12E01" w:rsidRPr="00A12E01">
        <w:rPr>
          <w:i/>
          <w:iCs/>
          <w:lang w:val="en-US"/>
        </w:rPr>
        <w:t>a</w:t>
      </w:r>
      <w:r w:rsidR="009E133E" w:rsidRPr="00A12E01">
        <w:rPr>
          <w:i/>
          <w:iCs/>
        </w:rPr>
        <w:t>dmin</w:t>
      </w:r>
      <w:r w:rsidR="009E133E" w:rsidRPr="009E133E">
        <w:t xml:space="preserve"> memilih kriteria dan memberikan penilaian, sistem menyimpan data, menghitung perbandingan alternatif, dan menampilkan hasil perhitungan kepada </w:t>
      </w:r>
      <w:r w:rsidR="009E133E">
        <w:rPr>
          <w:i/>
          <w:iCs/>
          <w:lang w:val="en-US"/>
        </w:rPr>
        <w:t>a</w:t>
      </w:r>
      <w:r w:rsidR="009E133E" w:rsidRPr="009E133E">
        <w:rPr>
          <w:i/>
          <w:iCs/>
        </w:rPr>
        <w:t>dmin</w:t>
      </w:r>
      <w:r>
        <w:t>.</w:t>
      </w:r>
    </w:p>
    <w:p w14:paraId="374C2CFD" w14:textId="77777777" w:rsidR="005228D1" w:rsidRPr="008E76A5" w:rsidRDefault="005228D1" w:rsidP="00292557">
      <w:pPr>
        <w:spacing w:line="480" w:lineRule="auto"/>
      </w:pPr>
    </w:p>
    <w:p w14:paraId="309B3196"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456" w:name="_Toc174934130"/>
      <w:bookmarkStart w:id="457" w:name="_Toc177131250"/>
      <w:bookmarkStart w:id="458" w:name="_Toc207663096"/>
      <w:bookmarkStart w:id="459" w:name="_Toc209354026"/>
      <w:bookmarkStart w:id="460" w:name="_Toc209354103"/>
      <w:bookmarkStart w:id="461" w:name="_Toc210913970"/>
      <w:bookmarkStart w:id="462" w:name="_Toc211679492"/>
      <w:bookmarkEnd w:id="456"/>
      <w:bookmarkEnd w:id="457"/>
      <w:bookmarkEnd w:id="458"/>
      <w:bookmarkEnd w:id="459"/>
      <w:bookmarkEnd w:id="460"/>
      <w:bookmarkEnd w:id="461"/>
      <w:bookmarkEnd w:id="462"/>
    </w:p>
    <w:p w14:paraId="7F20460F"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463" w:name="_Toc174934131"/>
      <w:bookmarkStart w:id="464" w:name="_Toc177131251"/>
      <w:bookmarkStart w:id="465" w:name="_Toc207663097"/>
      <w:bookmarkStart w:id="466" w:name="_Toc209354027"/>
      <w:bookmarkStart w:id="467" w:name="_Toc209354104"/>
      <w:bookmarkStart w:id="468" w:name="_Toc210913971"/>
      <w:bookmarkStart w:id="469" w:name="_Toc211679493"/>
      <w:bookmarkEnd w:id="463"/>
      <w:bookmarkEnd w:id="464"/>
      <w:bookmarkEnd w:id="465"/>
      <w:bookmarkEnd w:id="466"/>
      <w:bookmarkEnd w:id="467"/>
      <w:bookmarkEnd w:id="468"/>
      <w:bookmarkEnd w:id="469"/>
    </w:p>
    <w:p w14:paraId="111D10B2"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470" w:name="_Toc174934132"/>
      <w:bookmarkStart w:id="471" w:name="_Toc177131252"/>
      <w:bookmarkStart w:id="472" w:name="_Toc207663098"/>
      <w:bookmarkStart w:id="473" w:name="_Toc209354028"/>
      <w:bookmarkStart w:id="474" w:name="_Toc209354105"/>
      <w:bookmarkStart w:id="475" w:name="_Toc210913972"/>
      <w:bookmarkStart w:id="476" w:name="_Toc211679494"/>
      <w:bookmarkEnd w:id="470"/>
      <w:bookmarkEnd w:id="471"/>
      <w:bookmarkEnd w:id="472"/>
      <w:bookmarkEnd w:id="473"/>
      <w:bookmarkEnd w:id="474"/>
      <w:bookmarkEnd w:id="475"/>
      <w:bookmarkEnd w:id="476"/>
    </w:p>
    <w:p w14:paraId="27D9A8E1"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477" w:name="_Toc174934133"/>
      <w:bookmarkStart w:id="478" w:name="_Toc177131253"/>
      <w:bookmarkStart w:id="479" w:name="_Toc207663099"/>
      <w:bookmarkStart w:id="480" w:name="_Toc209354029"/>
      <w:bookmarkStart w:id="481" w:name="_Toc209354106"/>
      <w:bookmarkStart w:id="482" w:name="_Toc210913973"/>
      <w:bookmarkStart w:id="483" w:name="_Toc211679495"/>
      <w:bookmarkEnd w:id="477"/>
      <w:bookmarkEnd w:id="478"/>
      <w:bookmarkEnd w:id="479"/>
      <w:bookmarkEnd w:id="480"/>
      <w:bookmarkEnd w:id="481"/>
      <w:bookmarkEnd w:id="482"/>
      <w:bookmarkEnd w:id="483"/>
    </w:p>
    <w:p w14:paraId="32C0AB25"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484" w:name="_Toc174934134"/>
      <w:bookmarkStart w:id="485" w:name="_Toc177131254"/>
      <w:bookmarkStart w:id="486" w:name="_Toc207663100"/>
      <w:bookmarkStart w:id="487" w:name="_Toc209354030"/>
      <w:bookmarkStart w:id="488" w:name="_Toc209354107"/>
      <w:bookmarkStart w:id="489" w:name="_Toc210913974"/>
      <w:bookmarkStart w:id="490" w:name="_Toc211679496"/>
      <w:bookmarkEnd w:id="484"/>
      <w:bookmarkEnd w:id="485"/>
      <w:bookmarkEnd w:id="486"/>
      <w:bookmarkEnd w:id="487"/>
      <w:bookmarkEnd w:id="488"/>
      <w:bookmarkEnd w:id="489"/>
      <w:bookmarkEnd w:id="490"/>
    </w:p>
    <w:p w14:paraId="5DFD5EB3" w14:textId="643079E1" w:rsidR="0038025E" w:rsidRPr="00795DD8" w:rsidRDefault="0038025E" w:rsidP="0036786C">
      <w:pPr>
        <w:pStyle w:val="Heading3"/>
        <w:numPr>
          <w:ilvl w:val="2"/>
          <w:numId w:val="3"/>
        </w:numPr>
        <w:spacing w:line="480" w:lineRule="auto"/>
        <w:ind w:left="567" w:hanging="567"/>
        <w:rPr>
          <w:i/>
          <w:iCs/>
        </w:rPr>
      </w:pPr>
      <w:bookmarkStart w:id="491" w:name="_Toc177131255"/>
      <w:bookmarkStart w:id="492" w:name="_Toc211679497"/>
      <w:r w:rsidRPr="00795DD8">
        <w:rPr>
          <w:i/>
          <w:iCs/>
        </w:rPr>
        <w:t>Class Diagram</w:t>
      </w:r>
      <w:bookmarkEnd w:id="491"/>
      <w:bookmarkEnd w:id="492"/>
    </w:p>
    <w:p w14:paraId="26B38EEB" w14:textId="25A6E0F5"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w:t>
      </w:r>
    </w:p>
    <w:p w14:paraId="2B039979" w14:textId="5108D2E6" w:rsidR="00856275" w:rsidRDefault="005C0249" w:rsidP="00856275">
      <w:pPr>
        <w:keepNext/>
        <w:spacing w:line="360" w:lineRule="auto"/>
      </w:pPr>
      <w:r>
        <w:rPr>
          <w:noProof/>
        </w:rPr>
        <w:drawing>
          <wp:inline distT="0" distB="0" distL="0" distR="0" wp14:anchorId="4C65E0BC" wp14:editId="4248F778">
            <wp:extent cx="5039995" cy="1856740"/>
            <wp:effectExtent l="0" t="0" r="8255"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1856740"/>
                    </a:xfrm>
                    <a:prstGeom prst="rect">
                      <a:avLst/>
                    </a:prstGeom>
                    <a:noFill/>
                    <a:ln>
                      <a:noFill/>
                    </a:ln>
                  </pic:spPr>
                </pic:pic>
              </a:graphicData>
            </a:graphic>
          </wp:inline>
        </w:drawing>
      </w:r>
    </w:p>
    <w:p w14:paraId="3D977C13" w14:textId="5C5698B9" w:rsidR="00013B72" w:rsidRDefault="0084184C" w:rsidP="000474DA">
      <w:pPr>
        <w:pStyle w:val="Caption"/>
        <w:spacing w:after="0" w:line="360" w:lineRule="auto"/>
        <w:jc w:val="center"/>
        <w:rPr>
          <w:i w:val="0"/>
          <w:iCs w:val="0"/>
          <w:color w:val="000000" w:themeColor="text1"/>
          <w:sz w:val="24"/>
          <w:szCs w:val="24"/>
        </w:rPr>
      </w:pPr>
      <w:bookmarkStart w:id="493" w:name="_Toc174932821"/>
      <w:bookmarkStart w:id="494" w:name="_Toc211679559"/>
      <w:r w:rsidRPr="0091593C">
        <w:rPr>
          <w:i w:val="0"/>
          <w:iCs w:val="0"/>
          <w:color w:val="000000" w:themeColor="text1"/>
          <w:sz w:val="24"/>
          <w:szCs w:val="24"/>
        </w:rPr>
        <w:t>G</w:t>
      </w:r>
      <w:r w:rsidR="00856275" w:rsidRPr="0091593C">
        <w:rPr>
          <w:i w:val="0"/>
          <w:iCs w:val="0"/>
          <w:color w:val="000000" w:themeColor="text1"/>
          <w:sz w:val="24"/>
          <w:szCs w:val="24"/>
        </w:rPr>
        <w:t xml:space="preserve">ambar 3. </w:t>
      </w:r>
      <w:r w:rsidR="00856275" w:rsidRPr="0091593C">
        <w:rPr>
          <w:i w:val="0"/>
          <w:iCs w:val="0"/>
          <w:color w:val="000000" w:themeColor="text1"/>
          <w:sz w:val="24"/>
          <w:szCs w:val="24"/>
        </w:rPr>
        <w:fldChar w:fldCharType="begin"/>
      </w:r>
      <w:r w:rsidR="00856275" w:rsidRPr="0091593C">
        <w:rPr>
          <w:i w:val="0"/>
          <w:iCs w:val="0"/>
          <w:color w:val="000000" w:themeColor="text1"/>
          <w:sz w:val="24"/>
          <w:szCs w:val="24"/>
        </w:rPr>
        <w:instrText xml:space="preserve"> SEQ Gambar_3. \* ARABIC </w:instrText>
      </w:r>
      <w:r w:rsidR="00856275" w:rsidRPr="0091593C">
        <w:rPr>
          <w:i w:val="0"/>
          <w:iCs w:val="0"/>
          <w:color w:val="000000" w:themeColor="text1"/>
          <w:sz w:val="24"/>
          <w:szCs w:val="24"/>
        </w:rPr>
        <w:fldChar w:fldCharType="separate"/>
      </w:r>
      <w:r w:rsidR="00A34872">
        <w:rPr>
          <w:i w:val="0"/>
          <w:iCs w:val="0"/>
          <w:color w:val="000000" w:themeColor="text1"/>
          <w:sz w:val="24"/>
          <w:szCs w:val="24"/>
        </w:rPr>
        <w:t>22</w:t>
      </w:r>
      <w:r w:rsidR="00856275" w:rsidRPr="0091593C">
        <w:rPr>
          <w:i w:val="0"/>
          <w:iCs w:val="0"/>
          <w:color w:val="000000" w:themeColor="text1"/>
          <w:sz w:val="24"/>
          <w:szCs w:val="24"/>
        </w:rPr>
        <w:fldChar w:fldCharType="end"/>
      </w:r>
      <w:r w:rsidR="00856275" w:rsidRPr="0091593C">
        <w:rPr>
          <w:i w:val="0"/>
          <w:iCs w:val="0"/>
          <w:color w:val="000000" w:themeColor="text1"/>
          <w:sz w:val="24"/>
          <w:szCs w:val="24"/>
        </w:rPr>
        <w:t xml:space="preserve"> </w:t>
      </w:r>
      <w:r w:rsidR="000E21AC" w:rsidRPr="0091593C">
        <w:rPr>
          <w:color w:val="000000" w:themeColor="text1"/>
          <w:sz w:val="24"/>
          <w:szCs w:val="24"/>
        </w:rPr>
        <w:t xml:space="preserve">Class </w:t>
      </w:r>
      <w:r w:rsidR="000E21AC" w:rsidRPr="0091593C">
        <w:rPr>
          <w:i w:val="0"/>
          <w:iCs w:val="0"/>
          <w:color w:val="000000" w:themeColor="text1"/>
          <w:sz w:val="24"/>
          <w:szCs w:val="24"/>
        </w:rPr>
        <w:t>D</w:t>
      </w:r>
      <w:r w:rsidR="00856275" w:rsidRPr="0091593C">
        <w:rPr>
          <w:i w:val="0"/>
          <w:iCs w:val="0"/>
          <w:color w:val="000000" w:themeColor="text1"/>
          <w:sz w:val="24"/>
          <w:szCs w:val="24"/>
        </w:rPr>
        <w:t>iagram</w:t>
      </w:r>
      <w:bookmarkEnd w:id="493"/>
      <w:bookmarkEnd w:id="494"/>
    </w:p>
    <w:p w14:paraId="526A25F6" w14:textId="77777777" w:rsidR="0091593C" w:rsidRPr="0091593C" w:rsidRDefault="0091593C" w:rsidP="000474DA">
      <w:pPr>
        <w:spacing w:line="360" w:lineRule="auto"/>
      </w:pPr>
    </w:p>
    <w:p w14:paraId="5273C4B6" w14:textId="2E38EAFD" w:rsidR="000B2989" w:rsidRDefault="000B2989" w:rsidP="000474DA">
      <w:pPr>
        <w:spacing w:line="360" w:lineRule="auto"/>
        <w:ind w:firstLine="567"/>
        <w:rPr>
          <w:lang w:val="en-US"/>
        </w:rPr>
      </w:pPr>
      <w:r>
        <w:rPr>
          <w:lang w:val="en-US"/>
        </w:rPr>
        <w:t xml:space="preserve">Pada gambar 3.22 </w:t>
      </w:r>
      <w:r w:rsidRPr="000B2989">
        <w:rPr>
          <w:lang w:val="en-US"/>
        </w:rPr>
        <w:t xml:space="preserve">menunjukkan struktur dan hubungan antar kelas dalam </w:t>
      </w:r>
      <w:r w:rsidR="001F5909">
        <w:rPr>
          <w:lang w:val="en-US"/>
        </w:rPr>
        <w:t>s</w:t>
      </w:r>
      <w:r w:rsidRPr="000B2989">
        <w:rPr>
          <w:lang w:val="en-US"/>
        </w:rPr>
        <w:t xml:space="preserve">istem </w:t>
      </w:r>
      <w:r w:rsidR="001F5909">
        <w:rPr>
          <w:lang w:val="en-US"/>
        </w:rPr>
        <w:t>p</w:t>
      </w:r>
      <w:r w:rsidRPr="000B2989">
        <w:rPr>
          <w:lang w:val="en-US"/>
        </w:rPr>
        <w:t xml:space="preserve">enilaian </w:t>
      </w:r>
      <w:r w:rsidR="001F5909">
        <w:rPr>
          <w:lang w:val="en-US"/>
        </w:rPr>
        <w:t>s</w:t>
      </w:r>
      <w:r w:rsidRPr="000B2989">
        <w:rPr>
          <w:lang w:val="en-US"/>
        </w:rPr>
        <w:t xml:space="preserve">iswa. Terdapat kelas pengguna, data_alternatif, data_kriteria, serta kelas pendukung seperti analisa_alternatif, analisa_kriteria, nilai_awal, dan </w:t>
      </w:r>
      <w:r w:rsidRPr="001F5909">
        <w:rPr>
          <w:i/>
          <w:iCs/>
          <w:lang w:val="en-US"/>
        </w:rPr>
        <w:t>ranking</w:t>
      </w:r>
      <w:r w:rsidRPr="000B2989">
        <w:rPr>
          <w:lang w:val="en-US"/>
        </w:rPr>
        <w:t>.</w:t>
      </w:r>
    </w:p>
    <w:p w14:paraId="0AD98C39" w14:textId="77777777" w:rsidR="0091593C" w:rsidRPr="000B2989" w:rsidRDefault="0091593C" w:rsidP="0091593C">
      <w:pPr>
        <w:spacing w:line="480" w:lineRule="auto"/>
        <w:rPr>
          <w:lang w:val="en-US"/>
        </w:rPr>
      </w:pPr>
    </w:p>
    <w:p w14:paraId="3C6CDECF" w14:textId="5C26DE7B" w:rsidR="004D53A6" w:rsidRDefault="00F45697">
      <w:pPr>
        <w:pStyle w:val="Heading2"/>
        <w:numPr>
          <w:ilvl w:val="1"/>
          <w:numId w:val="5"/>
        </w:numPr>
        <w:spacing w:line="480" w:lineRule="auto"/>
        <w:ind w:left="567" w:hanging="567"/>
        <w:rPr>
          <w:i/>
          <w:iCs/>
        </w:rPr>
      </w:pPr>
      <w:bookmarkStart w:id="495" w:name="_Toc177131256"/>
      <w:bookmarkStart w:id="496" w:name="_Toc211679498"/>
      <w:r w:rsidRPr="003D1935">
        <w:rPr>
          <w:i/>
          <w:iCs/>
        </w:rPr>
        <w:t>User Interface</w:t>
      </w:r>
      <w:bookmarkEnd w:id="495"/>
      <w:bookmarkEnd w:id="496"/>
    </w:p>
    <w:p w14:paraId="08783225" w14:textId="0018236D" w:rsidR="004378D8" w:rsidRDefault="00DF59ED" w:rsidP="0098422F">
      <w:pPr>
        <w:spacing w:line="360" w:lineRule="auto"/>
        <w:ind w:firstLine="567"/>
      </w:pPr>
      <w:r w:rsidRPr="00DF59ED">
        <w:rPr>
          <w:i/>
          <w:iCs/>
        </w:rPr>
        <w:t>User</w:t>
      </w:r>
      <w:r>
        <w:rPr>
          <w:i/>
          <w:iCs/>
        </w:rPr>
        <w:t xml:space="preserve"> Interface</w:t>
      </w:r>
      <w:r>
        <w:t xml:space="preserve"> adalah </w:t>
      </w:r>
      <w:r w:rsidRPr="00DF59ED">
        <w:t xml:space="preserve">tampilan grafis yang berhubungan langsung dengan </w:t>
      </w:r>
      <w:r w:rsidR="00A3686B" w:rsidRPr="00A3686B">
        <w:rPr>
          <w:i/>
          <w:iCs/>
        </w:rPr>
        <w:t>admin</w:t>
      </w:r>
      <w:r w:rsidRPr="00DF59ED">
        <w:t>.</w:t>
      </w:r>
      <w:r w:rsidR="00660578">
        <w:t xml:space="preserve"> Berikut adalah beberapa </w:t>
      </w:r>
      <w:r w:rsidR="00660578" w:rsidRPr="00660578">
        <w:rPr>
          <w:i/>
          <w:iCs/>
        </w:rPr>
        <w:t>user interface</w:t>
      </w:r>
      <w:r w:rsidR="00660578">
        <w:t xml:space="preserve"> dari</w:t>
      </w:r>
      <w:r w:rsidR="005E05E3">
        <w:t xml:space="preserve"> SPK AHP</w:t>
      </w:r>
      <w:r w:rsidR="004378D8">
        <w:t>.</w:t>
      </w:r>
    </w:p>
    <w:p w14:paraId="27571DAD" w14:textId="7AA15184" w:rsidR="0091583D" w:rsidRPr="00AE394D" w:rsidRDefault="0091583D">
      <w:pPr>
        <w:pStyle w:val="ListParagraph"/>
        <w:numPr>
          <w:ilvl w:val="0"/>
          <w:numId w:val="13"/>
        </w:numPr>
        <w:spacing w:line="360" w:lineRule="auto"/>
        <w:ind w:left="964" w:hanging="397"/>
      </w:pPr>
      <w:r>
        <w:t xml:space="preserve">Rancangan Tampilan Halaman </w:t>
      </w:r>
      <w:r w:rsidRPr="0091583D">
        <w:rPr>
          <w:i/>
          <w:iCs/>
        </w:rPr>
        <w:t>Login</w:t>
      </w:r>
    </w:p>
    <w:p w14:paraId="53B2407F" w14:textId="77777777" w:rsidR="00813940" w:rsidRDefault="00E9440C" w:rsidP="00813940">
      <w:pPr>
        <w:keepNext/>
        <w:spacing w:line="360" w:lineRule="auto"/>
        <w:jc w:val="center"/>
      </w:pPr>
      <w:r>
        <w:rPr>
          <w:noProof/>
        </w:rPr>
        <w:lastRenderedPageBreak/>
        <w:drawing>
          <wp:inline distT="0" distB="0" distL="0" distR="0" wp14:anchorId="252DD6B6" wp14:editId="1497E566">
            <wp:extent cx="4320000" cy="243000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92D6182" w14:textId="79EF8683" w:rsidR="00AE394D" w:rsidRPr="0091593C" w:rsidRDefault="00813940" w:rsidP="000474DA">
      <w:pPr>
        <w:pStyle w:val="Caption"/>
        <w:spacing w:after="0" w:line="360" w:lineRule="auto"/>
        <w:jc w:val="center"/>
        <w:rPr>
          <w:color w:val="000000" w:themeColor="text1"/>
          <w:sz w:val="24"/>
          <w:szCs w:val="24"/>
        </w:rPr>
      </w:pPr>
      <w:bookmarkStart w:id="497" w:name="_Toc211679560"/>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23</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w:t>
      </w:r>
      <w:r w:rsidRPr="0091593C">
        <w:rPr>
          <w:color w:val="000000" w:themeColor="text1"/>
          <w:sz w:val="24"/>
          <w:szCs w:val="24"/>
        </w:rPr>
        <w:t>Login</w:t>
      </w:r>
      <w:bookmarkEnd w:id="497"/>
    </w:p>
    <w:p w14:paraId="674C0F63" w14:textId="77777777" w:rsidR="0091593C" w:rsidRPr="0091593C" w:rsidRDefault="0091593C" w:rsidP="000474DA">
      <w:pPr>
        <w:spacing w:line="360" w:lineRule="auto"/>
      </w:pPr>
    </w:p>
    <w:p w14:paraId="1C8312DA" w14:textId="42830C1B" w:rsidR="00001AD9" w:rsidRDefault="00001AD9" w:rsidP="00001AD9">
      <w:pPr>
        <w:pStyle w:val="ListParagraph"/>
        <w:spacing w:line="360" w:lineRule="auto"/>
        <w:ind w:left="964"/>
      </w:pPr>
      <w:r w:rsidRPr="002C2A96">
        <w:t xml:space="preserve">Halaman ini berfungsi sebagai pintu masuk utama bagi </w:t>
      </w:r>
      <w:r w:rsidRPr="00E45A21">
        <w:rPr>
          <w:i/>
          <w:iCs/>
        </w:rPr>
        <w:t>admin</w:t>
      </w:r>
      <w:r w:rsidRPr="002C2A96">
        <w:t xml:space="preserve"> </w:t>
      </w:r>
      <w:r>
        <w:t xml:space="preserve">dan guru </w:t>
      </w:r>
      <w:r w:rsidRPr="002C2A96">
        <w:t xml:space="preserve">sebelum mengakses sistem. Terdapat kolom </w:t>
      </w:r>
      <w:r w:rsidRPr="007008F1">
        <w:rPr>
          <w:i/>
          <w:iCs/>
        </w:rPr>
        <w:t>username</w:t>
      </w:r>
      <w:r w:rsidRPr="002C2A96">
        <w:t xml:space="preserve"> dan </w:t>
      </w:r>
      <w:r w:rsidRPr="007008F1">
        <w:rPr>
          <w:i/>
          <w:iCs/>
        </w:rPr>
        <w:t>password</w:t>
      </w:r>
      <w:r w:rsidRPr="002C2A96">
        <w:t xml:space="preserve">, serta tombol </w:t>
      </w:r>
      <w:r w:rsidRPr="005E666C">
        <w:rPr>
          <w:i/>
          <w:iCs/>
        </w:rPr>
        <w:t>Login</w:t>
      </w:r>
      <w:r w:rsidRPr="002C2A96">
        <w:t xml:space="preserve"> untuk memverifikasi identitas pengguna. Desainnya dibuat sederhana dengan fokus pada keamanan dan kemudahan penggunaan.</w:t>
      </w:r>
    </w:p>
    <w:p w14:paraId="2EA588E8" w14:textId="54AA18B7" w:rsidR="00BD08A2" w:rsidRDefault="00BD08A2">
      <w:pPr>
        <w:pStyle w:val="ListParagraph"/>
        <w:numPr>
          <w:ilvl w:val="0"/>
          <w:numId w:val="13"/>
        </w:numPr>
        <w:spacing w:line="360" w:lineRule="auto"/>
        <w:ind w:left="964" w:hanging="397"/>
      </w:pPr>
      <w:r>
        <w:t>Rancangan Tampilan Halaman Kriteria</w:t>
      </w:r>
    </w:p>
    <w:p w14:paraId="6D44BCF9" w14:textId="77777777" w:rsidR="00765A9E" w:rsidRDefault="00DF590E" w:rsidP="00765A9E">
      <w:pPr>
        <w:keepNext/>
        <w:spacing w:line="360" w:lineRule="auto"/>
        <w:jc w:val="center"/>
      </w:pPr>
      <w:r>
        <w:rPr>
          <w:noProof/>
        </w:rPr>
        <w:drawing>
          <wp:inline distT="0" distB="0" distL="0" distR="0" wp14:anchorId="2EACFA0D" wp14:editId="457A8C71">
            <wp:extent cx="4320000" cy="243360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B6816F" w14:textId="1DA8AA01" w:rsidR="00CB3829" w:rsidRPr="0091593C" w:rsidRDefault="00765A9E" w:rsidP="000474DA">
      <w:pPr>
        <w:pStyle w:val="Caption"/>
        <w:spacing w:after="0" w:line="360" w:lineRule="auto"/>
        <w:jc w:val="center"/>
        <w:rPr>
          <w:i w:val="0"/>
          <w:iCs w:val="0"/>
          <w:color w:val="000000" w:themeColor="text1"/>
          <w:sz w:val="24"/>
          <w:szCs w:val="24"/>
        </w:rPr>
      </w:pPr>
      <w:bookmarkStart w:id="498" w:name="_Toc211679561"/>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24</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Kriteria</w:t>
      </w:r>
      <w:bookmarkEnd w:id="498"/>
    </w:p>
    <w:p w14:paraId="05497021" w14:textId="77777777" w:rsidR="0091593C" w:rsidRPr="0091593C" w:rsidRDefault="0091593C" w:rsidP="000474DA">
      <w:pPr>
        <w:spacing w:line="360" w:lineRule="auto"/>
      </w:pPr>
    </w:p>
    <w:p w14:paraId="7AFA3F4F" w14:textId="1CB461C0" w:rsidR="00C23485" w:rsidRDefault="00C23485" w:rsidP="00C23485">
      <w:pPr>
        <w:spacing w:line="360" w:lineRule="auto"/>
        <w:ind w:left="964"/>
      </w:pPr>
      <w:r w:rsidRPr="009017BE">
        <w:t xml:space="preserve">Halaman ini digunakan </w:t>
      </w:r>
      <w:r w:rsidRPr="008C0554">
        <w:rPr>
          <w:i/>
          <w:iCs/>
        </w:rPr>
        <w:t>admin</w:t>
      </w:r>
      <w:r w:rsidRPr="009017BE">
        <w:t xml:space="preserve"> untuk mengelola data kriteria yang menjadi dasar perhitungan AHP. Terdapat tabel berisi daftar kriteria </w:t>
      </w:r>
      <w:r w:rsidRPr="009017BE">
        <w:lastRenderedPageBreak/>
        <w:t xml:space="preserve">beserta atribut seperti kode kriteria, nama kriteria, dan bobot. </w:t>
      </w:r>
      <w:r w:rsidRPr="00185A7E">
        <w:rPr>
          <w:i/>
          <w:iCs/>
        </w:rPr>
        <w:t>Admin</w:t>
      </w:r>
      <w:r w:rsidRPr="009017BE">
        <w:t xml:space="preserve"> juga bisa menambah, </w:t>
      </w:r>
      <w:r>
        <w:t>mengubah</w:t>
      </w:r>
      <w:r w:rsidRPr="009017BE">
        <w:t>, atau menghapus kriteria.</w:t>
      </w:r>
    </w:p>
    <w:p w14:paraId="676B6DAB" w14:textId="1F78DE70" w:rsidR="00BD08A2" w:rsidRDefault="00BD08A2">
      <w:pPr>
        <w:pStyle w:val="ListParagraph"/>
        <w:numPr>
          <w:ilvl w:val="0"/>
          <w:numId w:val="13"/>
        </w:numPr>
        <w:spacing w:line="360" w:lineRule="auto"/>
        <w:ind w:left="964" w:hanging="397"/>
      </w:pPr>
      <w:r>
        <w:t>Rancangan Tampilan Halaman Alternatif</w:t>
      </w:r>
    </w:p>
    <w:p w14:paraId="6377A4CB" w14:textId="77777777" w:rsidR="009E2A54" w:rsidRDefault="001C2529" w:rsidP="009E2A54">
      <w:pPr>
        <w:keepNext/>
        <w:spacing w:line="360" w:lineRule="auto"/>
        <w:jc w:val="center"/>
      </w:pPr>
      <w:r>
        <w:rPr>
          <w:noProof/>
        </w:rPr>
        <w:drawing>
          <wp:inline distT="0" distB="0" distL="0" distR="0" wp14:anchorId="5990C2B4" wp14:editId="7709525A">
            <wp:extent cx="4320000" cy="243360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0360ABC0" w14:textId="7BD464C1" w:rsidR="00ED1139" w:rsidRDefault="009E2A54" w:rsidP="000474DA">
      <w:pPr>
        <w:pStyle w:val="Caption"/>
        <w:spacing w:after="0" w:line="360" w:lineRule="auto"/>
        <w:jc w:val="center"/>
        <w:rPr>
          <w:i w:val="0"/>
          <w:iCs w:val="0"/>
          <w:color w:val="000000" w:themeColor="text1"/>
          <w:sz w:val="24"/>
          <w:szCs w:val="24"/>
        </w:rPr>
      </w:pPr>
      <w:bookmarkStart w:id="499" w:name="_Toc211679562"/>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25</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Alternatif</w:t>
      </w:r>
      <w:bookmarkEnd w:id="499"/>
    </w:p>
    <w:p w14:paraId="7DD182BA" w14:textId="77777777" w:rsidR="0091593C" w:rsidRPr="0091593C" w:rsidRDefault="0091593C" w:rsidP="000474DA">
      <w:pPr>
        <w:spacing w:line="360" w:lineRule="auto"/>
      </w:pPr>
    </w:p>
    <w:p w14:paraId="391115F0" w14:textId="76E79CE6" w:rsidR="00C23485" w:rsidRDefault="00C23485" w:rsidP="00C23485">
      <w:pPr>
        <w:spacing w:line="360" w:lineRule="auto"/>
        <w:ind w:left="964"/>
      </w:pPr>
      <w:r w:rsidRPr="00E76692">
        <w:t xml:space="preserve">Halaman ini menampilkan daftar alternatif (misalnya siswa, tempat, atau objek penilaian lain) yang akan dibandingkan berdasarkan kriteria. Terdapat fitur untuk menambah data baru, </w:t>
      </w:r>
      <w:r>
        <w:t>mengubah</w:t>
      </w:r>
      <w:r w:rsidRPr="00E76692">
        <w:t>, dan menghapus, serta tabel yang menampilkan seluruh alternatif secara terstruktur.</w:t>
      </w:r>
    </w:p>
    <w:p w14:paraId="5A402542" w14:textId="4F16CF07" w:rsidR="00BD08A2" w:rsidRDefault="00BD08A2">
      <w:pPr>
        <w:pStyle w:val="ListParagraph"/>
        <w:numPr>
          <w:ilvl w:val="0"/>
          <w:numId w:val="13"/>
        </w:numPr>
        <w:spacing w:line="360" w:lineRule="auto"/>
        <w:ind w:left="964" w:hanging="397"/>
      </w:pPr>
      <w:r>
        <w:t>Rancangan Tampilan Halaman Nilai Awal</w:t>
      </w:r>
    </w:p>
    <w:p w14:paraId="36E8EEB4" w14:textId="77777777" w:rsidR="0039062A" w:rsidRDefault="001F374B" w:rsidP="0039062A">
      <w:pPr>
        <w:keepNext/>
        <w:spacing w:line="360" w:lineRule="auto"/>
        <w:jc w:val="center"/>
      </w:pPr>
      <w:r>
        <w:rPr>
          <w:noProof/>
        </w:rPr>
        <w:drawing>
          <wp:inline distT="0" distB="0" distL="0" distR="0" wp14:anchorId="18CBBEFD" wp14:editId="15BE426B">
            <wp:extent cx="4320000" cy="243360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47B3F795" w14:textId="1E146FD8" w:rsidR="001F374B" w:rsidRDefault="0039062A" w:rsidP="000474DA">
      <w:pPr>
        <w:pStyle w:val="Caption"/>
        <w:spacing w:after="0" w:line="360" w:lineRule="auto"/>
        <w:jc w:val="center"/>
        <w:rPr>
          <w:i w:val="0"/>
          <w:iCs w:val="0"/>
          <w:color w:val="000000" w:themeColor="text1"/>
          <w:sz w:val="24"/>
          <w:szCs w:val="24"/>
        </w:rPr>
      </w:pPr>
      <w:bookmarkStart w:id="500" w:name="_Toc211679563"/>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26</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Nilai Awal</w:t>
      </w:r>
      <w:bookmarkEnd w:id="500"/>
    </w:p>
    <w:p w14:paraId="7CD626D9" w14:textId="77777777" w:rsidR="0091593C" w:rsidRPr="0091593C" w:rsidRDefault="0091593C" w:rsidP="000474DA">
      <w:pPr>
        <w:spacing w:line="360" w:lineRule="auto"/>
      </w:pPr>
    </w:p>
    <w:p w14:paraId="4611B00C" w14:textId="12032E53" w:rsidR="00C23485" w:rsidRDefault="00C23485" w:rsidP="00C23485">
      <w:pPr>
        <w:spacing w:line="360" w:lineRule="auto"/>
        <w:ind w:left="964"/>
      </w:pPr>
      <w:r w:rsidRPr="00906DA2">
        <w:lastRenderedPageBreak/>
        <w:t>Halaman ini berfungsi untuk memasukkan nilai awal setiap alternatif terhadap kriteria yang sudah ditetapkan. Nilai ini menjadi input awal dalam proses pembobotan AHP. Biasanya ditampilkan dalam bentuk tabel dengan kolom kriteria dan baris alternatif.</w:t>
      </w:r>
    </w:p>
    <w:p w14:paraId="14849679" w14:textId="2E7B2A47" w:rsidR="00BD08A2" w:rsidRDefault="00BD08A2">
      <w:pPr>
        <w:pStyle w:val="ListParagraph"/>
        <w:numPr>
          <w:ilvl w:val="0"/>
          <w:numId w:val="13"/>
        </w:numPr>
        <w:spacing w:line="360" w:lineRule="auto"/>
        <w:ind w:left="964" w:hanging="397"/>
      </w:pPr>
      <w:r>
        <w:t>Rancangan Tampilan Halaman Perbandingan Kriteria</w:t>
      </w:r>
    </w:p>
    <w:p w14:paraId="5505B1F8" w14:textId="77777777" w:rsidR="00062EE6" w:rsidRDefault="00455F28" w:rsidP="00062EE6">
      <w:pPr>
        <w:keepNext/>
        <w:spacing w:line="360" w:lineRule="auto"/>
        <w:jc w:val="center"/>
      </w:pPr>
      <w:r>
        <w:rPr>
          <w:noProof/>
        </w:rPr>
        <w:drawing>
          <wp:inline distT="0" distB="0" distL="0" distR="0" wp14:anchorId="798129E8" wp14:editId="20577696">
            <wp:extent cx="4320000" cy="24336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6D20E8" w14:textId="30E46776" w:rsidR="00455F28" w:rsidRDefault="00062EE6" w:rsidP="000474DA">
      <w:pPr>
        <w:pStyle w:val="Caption"/>
        <w:spacing w:after="0" w:line="360" w:lineRule="auto"/>
        <w:jc w:val="center"/>
        <w:rPr>
          <w:i w:val="0"/>
          <w:iCs w:val="0"/>
          <w:color w:val="000000" w:themeColor="text1"/>
          <w:sz w:val="24"/>
          <w:szCs w:val="24"/>
        </w:rPr>
      </w:pPr>
      <w:bookmarkStart w:id="501" w:name="_Toc211679564"/>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27</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Kriteria</w:t>
      </w:r>
      <w:bookmarkEnd w:id="501"/>
    </w:p>
    <w:p w14:paraId="341CF6E1" w14:textId="77777777" w:rsidR="0091593C" w:rsidRPr="0091593C" w:rsidRDefault="0091593C" w:rsidP="000474DA">
      <w:pPr>
        <w:spacing w:line="360" w:lineRule="auto"/>
      </w:pPr>
    </w:p>
    <w:p w14:paraId="00CDA60F" w14:textId="1FE674E4" w:rsidR="00C23485" w:rsidRDefault="00C23485" w:rsidP="00330A83">
      <w:pPr>
        <w:pStyle w:val="ListParagraph"/>
        <w:spacing w:line="360" w:lineRule="auto"/>
        <w:ind w:left="964"/>
      </w:pPr>
      <w:r w:rsidRPr="00AD73DB">
        <w:t xml:space="preserve">Halaman ini digunakan untuk melakukan pembandingan antar kriteria sesuai metode AHP. </w:t>
      </w:r>
      <w:r w:rsidRPr="00D676CA">
        <w:rPr>
          <w:i/>
          <w:iCs/>
        </w:rPr>
        <w:t>Admin</w:t>
      </w:r>
      <w:r w:rsidRPr="00AD73DB">
        <w:t xml:space="preserve"> memilih nilai perbandingan antar pasangan kriteria (misal seberapa penting K1 dibanding K2). Data ini akan digunakan untuk menghitung bobot prioritas masing-masing kriteria.</w:t>
      </w:r>
    </w:p>
    <w:p w14:paraId="511C6A27" w14:textId="1F14ECD0" w:rsidR="00BD08A2" w:rsidRDefault="00BD08A2">
      <w:pPr>
        <w:pStyle w:val="ListParagraph"/>
        <w:numPr>
          <w:ilvl w:val="0"/>
          <w:numId w:val="13"/>
        </w:numPr>
        <w:spacing w:line="360" w:lineRule="auto"/>
        <w:ind w:left="964" w:hanging="397"/>
      </w:pPr>
      <w:r>
        <w:t>Rancangan Tampilan Halaman Perbandingan Alternatif</w:t>
      </w:r>
    </w:p>
    <w:p w14:paraId="7DDD8E95" w14:textId="77777777" w:rsidR="0032048A" w:rsidRDefault="0032048A" w:rsidP="0032048A">
      <w:pPr>
        <w:keepNext/>
        <w:spacing w:line="360" w:lineRule="auto"/>
        <w:jc w:val="center"/>
      </w:pPr>
      <w:r>
        <w:rPr>
          <w:noProof/>
        </w:rPr>
        <w:drawing>
          <wp:inline distT="0" distB="0" distL="0" distR="0" wp14:anchorId="5D04D441" wp14:editId="04FFA1D2">
            <wp:extent cx="4320000" cy="2433600"/>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5F0C4396" w14:textId="66D76BE7" w:rsidR="00330A83" w:rsidRDefault="0032048A" w:rsidP="00330A83">
      <w:pPr>
        <w:pStyle w:val="Caption"/>
        <w:spacing w:after="0" w:line="360" w:lineRule="auto"/>
        <w:jc w:val="center"/>
        <w:rPr>
          <w:i w:val="0"/>
          <w:iCs w:val="0"/>
          <w:color w:val="000000" w:themeColor="text1"/>
          <w:sz w:val="24"/>
          <w:szCs w:val="24"/>
        </w:rPr>
      </w:pPr>
      <w:bookmarkStart w:id="502" w:name="_Toc211679565"/>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A34872">
        <w:rPr>
          <w:i w:val="0"/>
          <w:iCs w:val="0"/>
          <w:color w:val="000000" w:themeColor="text1"/>
          <w:sz w:val="24"/>
          <w:szCs w:val="24"/>
        </w:rPr>
        <w:t>28</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Alternatif</w:t>
      </w:r>
      <w:bookmarkEnd w:id="502"/>
    </w:p>
    <w:p w14:paraId="0DE1DDBD" w14:textId="77777777" w:rsidR="00330A83" w:rsidRPr="007E3F04" w:rsidRDefault="00330A83" w:rsidP="00330A83">
      <w:pPr>
        <w:spacing w:line="360" w:lineRule="auto"/>
        <w:ind w:left="964"/>
      </w:pPr>
      <w:r w:rsidRPr="007E3F04">
        <w:lastRenderedPageBreak/>
        <w:t xml:space="preserve">Halaman ini menampilkan proses pembandingan antar alternatif berdasarkan kriteria tertentu. </w:t>
      </w:r>
      <w:r w:rsidRPr="00632646">
        <w:rPr>
          <w:i/>
          <w:iCs/>
        </w:rPr>
        <w:t>Admin</w:t>
      </w:r>
      <w:r w:rsidRPr="007E3F04">
        <w:t xml:space="preserve"> memilih nilai perbandingan antar alternatif terhadap satu kriteria, untuk menghasilkan matriks perbandingan dan bobot akhir dari setiap alternatif.</w:t>
      </w:r>
    </w:p>
    <w:p w14:paraId="64A426FA" w14:textId="5CCA7C37" w:rsidR="004C4765" w:rsidRPr="00330A83" w:rsidRDefault="004C4765" w:rsidP="00330A83">
      <w:pPr>
        <w:ind w:left="964"/>
        <w:rPr>
          <w:szCs w:val="24"/>
        </w:rPr>
      </w:pPr>
      <w:r>
        <w:br w:type="page"/>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503" w:name="_Toc177131257"/>
      <w:bookmarkStart w:id="504" w:name="_Toc211679499"/>
      <w:r w:rsidRPr="003D1935">
        <w:lastRenderedPageBreak/>
        <w:t xml:space="preserve">BAB </w:t>
      </w:r>
      <w:r>
        <w:t>IV</w:t>
      </w:r>
      <w:r w:rsidRPr="003D1935">
        <w:br/>
      </w:r>
      <w:r>
        <w:t>IMPLEMENTASI DAN PENGUJIAN</w:t>
      </w:r>
      <w:bookmarkEnd w:id="503"/>
      <w:bookmarkEnd w:id="504"/>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5"/>
        </w:numPr>
        <w:spacing w:line="480" w:lineRule="auto"/>
        <w:contextualSpacing w:val="0"/>
        <w:outlineLvl w:val="1"/>
        <w:rPr>
          <w:rFonts w:eastAsiaTheme="majorEastAsia" w:cstheme="majorBidi"/>
          <w:b/>
          <w:vanish/>
          <w:szCs w:val="26"/>
        </w:rPr>
      </w:pPr>
      <w:bookmarkStart w:id="505" w:name="_Toc166666917"/>
      <w:bookmarkStart w:id="506" w:name="_Toc169265240"/>
      <w:bookmarkStart w:id="507" w:name="_Toc170379439"/>
      <w:bookmarkStart w:id="508" w:name="_Toc170379696"/>
      <w:bookmarkStart w:id="509" w:name="_Toc170380043"/>
      <w:bookmarkStart w:id="510" w:name="_Toc171232910"/>
      <w:bookmarkStart w:id="511" w:name="_Toc172900112"/>
      <w:bookmarkStart w:id="512" w:name="_Toc174362733"/>
      <w:bookmarkStart w:id="513" w:name="_Toc174362966"/>
      <w:bookmarkStart w:id="514" w:name="_Toc174932738"/>
      <w:bookmarkStart w:id="515" w:name="_Toc174933631"/>
      <w:bookmarkStart w:id="516" w:name="_Toc174933756"/>
      <w:bookmarkStart w:id="517" w:name="_Toc174933881"/>
      <w:bookmarkStart w:id="518" w:name="_Toc174934007"/>
      <w:bookmarkStart w:id="519" w:name="_Toc174934138"/>
      <w:bookmarkStart w:id="520" w:name="_Toc177131258"/>
      <w:bookmarkStart w:id="521" w:name="_Toc207663104"/>
      <w:bookmarkStart w:id="522" w:name="_Toc209354034"/>
      <w:bookmarkStart w:id="523" w:name="_Toc209354111"/>
      <w:bookmarkStart w:id="524" w:name="_Toc210913978"/>
      <w:bookmarkStart w:id="525" w:name="_Toc211679500"/>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3F79B0EB" w14:textId="77777777" w:rsidR="004C4765" w:rsidRDefault="004C4765">
      <w:pPr>
        <w:pStyle w:val="Heading2"/>
        <w:numPr>
          <w:ilvl w:val="1"/>
          <w:numId w:val="5"/>
        </w:numPr>
        <w:spacing w:line="480" w:lineRule="auto"/>
        <w:ind w:left="567" w:hanging="567"/>
      </w:pPr>
      <w:bookmarkStart w:id="526" w:name="_Toc177131259"/>
      <w:bookmarkStart w:id="527" w:name="_Toc211679501"/>
      <w:r>
        <w:t>Spesifikasi</w:t>
      </w:r>
      <w:bookmarkEnd w:id="526"/>
      <w:bookmarkEnd w:id="527"/>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528" w:name="_Toc166666919"/>
      <w:bookmarkStart w:id="529" w:name="_Toc169265242"/>
      <w:bookmarkStart w:id="530" w:name="_Toc170379441"/>
      <w:bookmarkStart w:id="531" w:name="_Toc170379698"/>
      <w:bookmarkStart w:id="532" w:name="_Toc170380045"/>
      <w:bookmarkStart w:id="533" w:name="_Toc171232912"/>
      <w:bookmarkStart w:id="534" w:name="_Toc172900114"/>
      <w:bookmarkStart w:id="535" w:name="_Toc174362735"/>
      <w:bookmarkStart w:id="536" w:name="_Toc174362968"/>
      <w:bookmarkStart w:id="537" w:name="_Toc174932740"/>
      <w:bookmarkStart w:id="538" w:name="_Toc174933633"/>
      <w:bookmarkStart w:id="539" w:name="_Toc174933758"/>
      <w:bookmarkStart w:id="540" w:name="_Toc174933883"/>
      <w:bookmarkStart w:id="541" w:name="_Toc174934009"/>
      <w:bookmarkStart w:id="542" w:name="_Toc174934140"/>
      <w:bookmarkStart w:id="543" w:name="_Toc177131260"/>
      <w:bookmarkStart w:id="544" w:name="_Toc207663106"/>
      <w:bookmarkStart w:id="545" w:name="_Toc209354036"/>
      <w:bookmarkStart w:id="546" w:name="_Toc209354113"/>
      <w:bookmarkStart w:id="547" w:name="_Toc210913980"/>
      <w:bookmarkStart w:id="548" w:name="_Toc211679502"/>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6BD90A61" w14:textId="77777777" w:rsidR="00FE7DA8" w:rsidRPr="00FE7DA8" w:rsidRDefault="00FE7DA8"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549" w:name="_Toc166666920"/>
      <w:bookmarkStart w:id="550" w:name="_Toc169265243"/>
      <w:bookmarkStart w:id="551" w:name="_Toc170379442"/>
      <w:bookmarkStart w:id="552" w:name="_Toc170379699"/>
      <w:bookmarkStart w:id="553" w:name="_Toc170380046"/>
      <w:bookmarkStart w:id="554" w:name="_Toc171232913"/>
      <w:bookmarkStart w:id="555" w:name="_Toc172900115"/>
      <w:bookmarkStart w:id="556" w:name="_Toc174362736"/>
      <w:bookmarkStart w:id="557" w:name="_Toc174362969"/>
      <w:bookmarkStart w:id="558" w:name="_Toc174932741"/>
      <w:bookmarkStart w:id="559" w:name="_Toc174933634"/>
      <w:bookmarkStart w:id="560" w:name="_Toc174933759"/>
      <w:bookmarkStart w:id="561" w:name="_Toc174933884"/>
      <w:bookmarkStart w:id="562" w:name="_Toc174934010"/>
      <w:bookmarkStart w:id="563" w:name="_Toc174934141"/>
      <w:bookmarkStart w:id="564" w:name="_Toc177131261"/>
      <w:bookmarkStart w:id="565" w:name="_Toc207663107"/>
      <w:bookmarkStart w:id="566" w:name="_Toc209354037"/>
      <w:bookmarkStart w:id="567" w:name="_Toc209354114"/>
      <w:bookmarkStart w:id="568" w:name="_Toc210913981"/>
      <w:bookmarkStart w:id="569" w:name="_Toc211679503"/>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5BCB179E" w14:textId="77777777" w:rsidR="00FE7DA8" w:rsidRDefault="00FE7DA8" w:rsidP="0036786C">
      <w:pPr>
        <w:pStyle w:val="Heading3"/>
        <w:numPr>
          <w:ilvl w:val="2"/>
          <w:numId w:val="3"/>
        </w:numPr>
        <w:spacing w:line="480" w:lineRule="auto"/>
        <w:ind w:left="567" w:hanging="567"/>
      </w:pPr>
      <w:bookmarkStart w:id="570" w:name="_Toc177131262"/>
      <w:bookmarkStart w:id="571" w:name="_Toc211679504"/>
      <w:r>
        <w:t>Spesifikasi Perangkat Lunak</w:t>
      </w:r>
      <w:bookmarkEnd w:id="570"/>
      <w:bookmarkEnd w:id="571"/>
    </w:p>
    <w:p w14:paraId="1B3610B0" w14:textId="12A634B4" w:rsidR="00201355" w:rsidRDefault="00A52482" w:rsidP="002F35BE">
      <w:pPr>
        <w:spacing w:line="360" w:lineRule="auto"/>
        <w:ind w:firstLine="567"/>
      </w:pPr>
      <w:r>
        <w:t>Spesifikasi dalam i</w:t>
      </w:r>
      <w:r w:rsidR="00B25FD9">
        <w:t>mplementasi</w:t>
      </w:r>
      <w:r w:rsidR="00FB0709">
        <w:t xml:space="preserve"> </w:t>
      </w:r>
      <w:r w:rsidR="008D0DAF">
        <w:t xml:space="preserve">dan pengujian </w:t>
      </w:r>
      <w:r w:rsidR="00C93BDC">
        <w:t xml:space="preserve">SPK AHP </w:t>
      </w:r>
      <w:r w:rsidR="00B25FD9" w:rsidRPr="001C28D1">
        <w:t>menggunakan</w:t>
      </w:r>
      <w:r w:rsidR="00B25FD9">
        <w:t xml:space="preserve"> perangkat lunak sebagai berikut:</w:t>
      </w:r>
    </w:p>
    <w:p w14:paraId="16AE825C" w14:textId="5B2A852D" w:rsidR="009F45CF" w:rsidRPr="009F45CF" w:rsidRDefault="009F45CF" w:rsidP="002F35BE">
      <w:pPr>
        <w:pStyle w:val="Caption"/>
        <w:spacing w:after="0" w:line="360" w:lineRule="auto"/>
        <w:jc w:val="center"/>
        <w:rPr>
          <w:i w:val="0"/>
          <w:iCs w:val="0"/>
          <w:color w:val="auto"/>
          <w:sz w:val="24"/>
          <w:szCs w:val="24"/>
        </w:rPr>
      </w:pPr>
      <w:bookmarkStart w:id="572" w:name="_Toc170379476"/>
      <w:bookmarkStart w:id="573" w:name="_Toc171233066"/>
      <w:bookmarkStart w:id="574" w:name="_Toc174363167"/>
      <w:bookmarkStart w:id="575" w:name="_Toc174932850"/>
      <w:bookmarkStart w:id="576" w:name="_Toc211679586"/>
      <w:r w:rsidRPr="009F45CF">
        <w:rPr>
          <w:i w:val="0"/>
          <w:iCs w:val="0"/>
          <w:color w:val="auto"/>
          <w:sz w:val="24"/>
          <w:szCs w:val="24"/>
        </w:rPr>
        <w:t xml:space="preserve">Tabel 4. </w:t>
      </w:r>
      <w:r w:rsidRPr="009F45CF">
        <w:rPr>
          <w:i w:val="0"/>
          <w:iCs w:val="0"/>
          <w:color w:val="auto"/>
          <w:sz w:val="24"/>
          <w:szCs w:val="24"/>
        </w:rPr>
        <w:fldChar w:fldCharType="begin"/>
      </w:r>
      <w:r w:rsidRPr="009F45CF">
        <w:rPr>
          <w:i w:val="0"/>
          <w:iCs w:val="0"/>
          <w:color w:val="auto"/>
          <w:sz w:val="24"/>
          <w:szCs w:val="24"/>
        </w:rPr>
        <w:instrText xml:space="preserve"> SEQ Tabel_4. \* ARABIC </w:instrText>
      </w:r>
      <w:r w:rsidRPr="009F45CF">
        <w:rPr>
          <w:i w:val="0"/>
          <w:iCs w:val="0"/>
          <w:color w:val="auto"/>
          <w:sz w:val="24"/>
          <w:szCs w:val="24"/>
        </w:rPr>
        <w:fldChar w:fldCharType="separate"/>
      </w:r>
      <w:r w:rsidR="00A34872">
        <w:rPr>
          <w:i w:val="0"/>
          <w:iCs w:val="0"/>
          <w:color w:val="auto"/>
          <w:sz w:val="24"/>
          <w:szCs w:val="24"/>
        </w:rPr>
        <w:t>1</w:t>
      </w:r>
      <w:r w:rsidRPr="009F45CF">
        <w:rPr>
          <w:i w:val="0"/>
          <w:iCs w:val="0"/>
          <w:color w:val="auto"/>
          <w:sz w:val="24"/>
          <w:szCs w:val="24"/>
        </w:rPr>
        <w:fldChar w:fldCharType="end"/>
      </w:r>
      <w:r w:rsidRPr="009F45CF">
        <w:rPr>
          <w:i w:val="0"/>
          <w:iCs w:val="0"/>
          <w:color w:val="auto"/>
          <w:sz w:val="24"/>
          <w:szCs w:val="24"/>
        </w:rPr>
        <w:t xml:space="preserve"> </w:t>
      </w:r>
      <w:r w:rsidR="009C71A8" w:rsidRPr="009F45CF">
        <w:rPr>
          <w:i w:val="0"/>
          <w:iCs w:val="0"/>
          <w:color w:val="auto"/>
          <w:sz w:val="24"/>
          <w:szCs w:val="24"/>
        </w:rPr>
        <w:t xml:space="preserve">tabel </w:t>
      </w:r>
      <w:r w:rsidR="009C71A8">
        <w:rPr>
          <w:i w:val="0"/>
          <w:iCs w:val="0"/>
          <w:color w:val="auto"/>
          <w:sz w:val="24"/>
          <w:szCs w:val="24"/>
        </w:rPr>
        <w:t xml:space="preserve">spesifikasi </w:t>
      </w:r>
      <w:r w:rsidR="009C71A8" w:rsidRPr="009F45CF">
        <w:rPr>
          <w:i w:val="0"/>
          <w:iCs w:val="0"/>
          <w:color w:val="auto"/>
          <w:sz w:val="24"/>
          <w:szCs w:val="24"/>
        </w:rPr>
        <w:t>perangkat lunak</w:t>
      </w:r>
      <w:bookmarkEnd w:id="572"/>
      <w:bookmarkEnd w:id="573"/>
      <w:bookmarkEnd w:id="574"/>
      <w:bookmarkEnd w:id="575"/>
      <w:bookmarkEnd w:id="576"/>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0A112B12" w:rsidR="00EF3FDA" w:rsidRPr="00020267" w:rsidRDefault="00EF3FDA" w:rsidP="002F35BE">
            <w:pPr>
              <w:spacing w:line="360" w:lineRule="auto"/>
            </w:pPr>
            <w:r w:rsidRPr="00020267">
              <w:t>Windows 10</w:t>
            </w:r>
          </w:p>
        </w:tc>
      </w:tr>
      <w:tr w:rsidR="00745459" w14:paraId="03BEDBA0" w14:textId="77777777" w:rsidTr="00BF0B2E">
        <w:tc>
          <w:tcPr>
            <w:tcW w:w="704" w:type="dxa"/>
          </w:tcPr>
          <w:p w14:paraId="025BBADA" w14:textId="3A330521" w:rsidR="00745459" w:rsidRDefault="00745459" w:rsidP="00745459">
            <w:pPr>
              <w:spacing w:line="360" w:lineRule="auto"/>
              <w:jc w:val="center"/>
            </w:pPr>
            <w:r>
              <w:t>2.</w:t>
            </w:r>
          </w:p>
        </w:tc>
        <w:tc>
          <w:tcPr>
            <w:tcW w:w="4536" w:type="dxa"/>
          </w:tcPr>
          <w:p w14:paraId="141BE3DC" w14:textId="48AE5084" w:rsidR="00745459" w:rsidRPr="00F83189" w:rsidRDefault="00745459" w:rsidP="00745459">
            <w:pPr>
              <w:spacing w:line="360" w:lineRule="auto"/>
              <w:rPr>
                <w:i/>
                <w:iCs/>
              </w:rPr>
            </w:pPr>
            <w:r w:rsidRPr="00E64090">
              <w:rPr>
                <w:i/>
                <w:iCs/>
              </w:rPr>
              <w:t>Web Browser</w:t>
            </w:r>
          </w:p>
        </w:tc>
        <w:tc>
          <w:tcPr>
            <w:tcW w:w="2835" w:type="dxa"/>
          </w:tcPr>
          <w:p w14:paraId="0D013E47" w14:textId="6253A67A" w:rsidR="00745459" w:rsidRPr="00020267" w:rsidRDefault="00745459" w:rsidP="00745459">
            <w:pPr>
              <w:spacing w:line="360" w:lineRule="auto"/>
            </w:pPr>
            <w:r w:rsidRPr="00020267">
              <w:t>Google Chrome</w:t>
            </w:r>
          </w:p>
        </w:tc>
      </w:tr>
      <w:tr w:rsidR="00745459" w14:paraId="2B7B34EA" w14:textId="77777777" w:rsidTr="00BF0B2E">
        <w:tc>
          <w:tcPr>
            <w:tcW w:w="704" w:type="dxa"/>
          </w:tcPr>
          <w:p w14:paraId="4BFC3495" w14:textId="7DC5676F" w:rsidR="00745459" w:rsidRDefault="00745459" w:rsidP="00745459">
            <w:pPr>
              <w:spacing w:line="360" w:lineRule="auto"/>
              <w:jc w:val="center"/>
            </w:pPr>
            <w:r>
              <w:t>3.</w:t>
            </w:r>
          </w:p>
        </w:tc>
        <w:tc>
          <w:tcPr>
            <w:tcW w:w="4536" w:type="dxa"/>
          </w:tcPr>
          <w:p w14:paraId="257A1F75" w14:textId="3E267DF2" w:rsidR="00745459" w:rsidRPr="00BF0B2E" w:rsidRDefault="00745459" w:rsidP="00745459">
            <w:pPr>
              <w:spacing w:line="360" w:lineRule="auto"/>
              <w:rPr>
                <w:i/>
                <w:iCs/>
              </w:rPr>
            </w:pPr>
            <w:r w:rsidRPr="00662E8F">
              <w:t xml:space="preserve">Desain </w:t>
            </w:r>
            <w:r w:rsidRPr="00020267">
              <w:t>UI/UX</w:t>
            </w:r>
          </w:p>
        </w:tc>
        <w:tc>
          <w:tcPr>
            <w:tcW w:w="2835" w:type="dxa"/>
          </w:tcPr>
          <w:p w14:paraId="5915917C" w14:textId="65BA8EC5" w:rsidR="00745459" w:rsidRPr="00020267" w:rsidRDefault="00745459" w:rsidP="00745459">
            <w:pPr>
              <w:spacing w:line="360" w:lineRule="auto"/>
            </w:pPr>
            <w:r w:rsidRPr="00020267">
              <w:t>Figma</w:t>
            </w:r>
          </w:p>
        </w:tc>
      </w:tr>
      <w:tr w:rsidR="00745459" w14:paraId="03C7656C" w14:textId="77777777" w:rsidTr="00BF0B2E">
        <w:tc>
          <w:tcPr>
            <w:tcW w:w="704" w:type="dxa"/>
          </w:tcPr>
          <w:p w14:paraId="30A9B9F1" w14:textId="4EEEEBB2" w:rsidR="00745459" w:rsidRDefault="00745459" w:rsidP="00745459">
            <w:pPr>
              <w:spacing w:line="360" w:lineRule="auto"/>
              <w:jc w:val="center"/>
            </w:pPr>
            <w:r>
              <w:t>4.</w:t>
            </w:r>
          </w:p>
        </w:tc>
        <w:tc>
          <w:tcPr>
            <w:tcW w:w="4536" w:type="dxa"/>
          </w:tcPr>
          <w:p w14:paraId="7A4F3095" w14:textId="2902F1D6" w:rsidR="00745459" w:rsidRPr="00745459" w:rsidRDefault="00745459" w:rsidP="00745459">
            <w:pPr>
              <w:spacing w:line="360" w:lineRule="auto"/>
              <w:rPr>
                <w:i/>
                <w:iCs/>
              </w:rPr>
            </w:pPr>
            <w:r w:rsidRPr="00745459">
              <w:rPr>
                <w:i/>
                <w:iCs/>
              </w:rPr>
              <w:t>Code Editor</w:t>
            </w:r>
          </w:p>
        </w:tc>
        <w:tc>
          <w:tcPr>
            <w:tcW w:w="2835" w:type="dxa"/>
          </w:tcPr>
          <w:p w14:paraId="4B07C2C2" w14:textId="1A104406" w:rsidR="00745459" w:rsidRPr="00020267" w:rsidRDefault="00745459" w:rsidP="00745459">
            <w:pPr>
              <w:spacing w:line="360" w:lineRule="auto"/>
            </w:pPr>
            <w:r w:rsidRPr="00020267">
              <w:t>Visual Studio Code</w:t>
            </w:r>
          </w:p>
        </w:tc>
      </w:tr>
    </w:tbl>
    <w:p w14:paraId="794407A4" w14:textId="0FE1E9F7" w:rsidR="00EF3FDA" w:rsidRPr="00201355" w:rsidRDefault="00EF3FDA" w:rsidP="00B91B73">
      <w:pPr>
        <w:spacing w:line="480" w:lineRule="auto"/>
      </w:pPr>
    </w:p>
    <w:p w14:paraId="2A657ADB" w14:textId="008C47EB" w:rsidR="00FE7DA8" w:rsidRDefault="00FE7DA8" w:rsidP="0036786C">
      <w:pPr>
        <w:pStyle w:val="Heading3"/>
        <w:numPr>
          <w:ilvl w:val="2"/>
          <w:numId w:val="3"/>
        </w:numPr>
        <w:spacing w:line="480" w:lineRule="auto"/>
        <w:ind w:left="567" w:hanging="567"/>
      </w:pPr>
      <w:bookmarkStart w:id="577" w:name="_Toc177131263"/>
      <w:bookmarkStart w:id="578" w:name="_Toc211679505"/>
      <w:r>
        <w:t>Spesifikasi Perangkat Keras</w:t>
      </w:r>
      <w:bookmarkEnd w:id="577"/>
      <w:bookmarkEnd w:id="578"/>
    </w:p>
    <w:p w14:paraId="4EBBD8FB" w14:textId="1687A5DE" w:rsidR="002C7B8B" w:rsidRDefault="002C7B8B" w:rsidP="002F35BE">
      <w:pPr>
        <w:spacing w:line="360" w:lineRule="auto"/>
        <w:ind w:firstLine="567"/>
      </w:pPr>
      <w:r>
        <w:t>Spesifikasi dalam implementasi</w:t>
      </w:r>
      <w:r w:rsidR="002429DA">
        <w:t xml:space="preserve"> dan pengujian</w:t>
      </w:r>
      <w:r w:rsidR="008923D1">
        <w:t xml:space="preserve"> </w:t>
      </w:r>
      <w:r w:rsidR="00DB4B09">
        <w:t>SPK AHP</w:t>
      </w:r>
      <w:r w:rsidRPr="002C7B8B">
        <w:rPr>
          <w:b/>
          <w:bCs/>
        </w:rPr>
        <w:t xml:space="preserve"> </w:t>
      </w:r>
      <w:r w:rsidRPr="001C28D1">
        <w:t>menggunakan</w:t>
      </w:r>
      <w:r>
        <w:t xml:space="preserve"> perangkat </w:t>
      </w:r>
      <w:r w:rsidR="0032553F">
        <w:t>keras</w:t>
      </w:r>
      <w:r w:rsidR="009B7CAD">
        <w:t xml:space="preserve"> </w:t>
      </w:r>
      <w:r w:rsidR="00BB0C44">
        <w:rPr>
          <w:i/>
          <w:iCs/>
        </w:rPr>
        <w:t>l</w:t>
      </w:r>
      <w:r w:rsidR="009B7CAD" w:rsidRPr="009B7CAD">
        <w:rPr>
          <w:i/>
          <w:iCs/>
        </w:rPr>
        <w:t>aptop</w:t>
      </w:r>
      <w:r w:rsidR="0032553F">
        <w:t xml:space="preserve"> </w:t>
      </w:r>
      <w:r>
        <w:t>sebagai berikut:</w:t>
      </w:r>
    </w:p>
    <w:p w14:paraId="4FA1882B" w14:textId="09FDBCDE" w:rsidR="00055E05" w:rsidRPr="00055E05" w:rsidRDefault="00055E05" w:rsidP="002F35BE">
      <w:pPr>
        <w:pStyle w:val="Caption"/>
        <w:spacing w:after="0" w:line="360" w:lineRule="auto"/>
        <w:jc w:val="center"/>
        <w:rPr>
          <w:i w:val="0"/>
          <w:iCs w:val="0"/>
          <w:color w:val="auto"/>
          <w:sz w:val="24"/>
          <w:szCs w:val="24"/>
        </w:rPr>
      </w:pPr>
      <w:bookmarkStart w:id="579" w:name="_Toc170379477"/>
      <w:bookmarkStart w:id="580" w:name="_Toc171233067"/>
      <w:bookmarkStart w:id="581" w:name="_Toc174363168"/>
      <w:bookmarkStart w:id="582" w:name="_Toc174932851"/>
      <w:bookmarkStart w:id="583" w:name="_Toc211679587"/>
      <w:r w:rsidRPr="00055E05">
        <w:rPr>
          <w:i w:val="0"/>
          <w:iCs w:val="0"/>
          <w:color w:val="auto"/>
          <w:sz w:val="24"/>
          <w:szCs w:val="24"/>
        </w:rPr>
        <w:t xml:space="preserve">Tabel 4. </w:t>
      </w:r>
      <w:r w:rsidRPr="00055E05">
        <w:rPr>
          <w:i w:val="0"/>
          <w:iCs w:val="0"/>
          <w:color w:val="auto"/>
          <w:sz w:val="24"/>
          <w:szCs w:val="24"/>
        </w:rPr>
        <w:fldChar w:fldCharType="begin"/>
      </w:r>
      <w:r w:rsidRPr="00055E05">
        <w:rPr>
          <w:i w:val="0"/>
          <w:iCs w:val="0"/>
          <w:color w:val="auto"/>
          <w:sz w:val="24"/>
          <w:szCs w:val="24"/>
        </w:rPr>
        <w:instrText xml:space="preserve"> SEQ Tabel_4. \* ARABIC </w:instrText>
      </w:r>
      <w:r w:rsidRPr="00055E05">
        <w:rPr>
          <w:i w:val="0"/>
          <w:iCs w:val="0"/>
          <w:color w:val="auto"/>
          <w:sz w:val="24"/>
          <w:szCs w:val="24"/>
        </w:rPr>
        <w:fldChar w:fldCharType="separate"/>
      </w:r>
      <w:r w:rsidR="00A34872">
        <w:rPr>
          <w:i w:val="0"/>
          <w:iCs w:val="0"/>
          <w:color w:val="auto"/>
          <w:sz w:val="24"/>
          <w:szCs w:val="24"/>
        </w:rPr>
        <w:t>2</w:t>
      </w:r>
      <w:r w:rsidRPr="00055E05">
        <w:rPr>
          <w:i w:val="0"/>
          <w:iCs w:val="0"/>
          <w:color w:val="auto"/>
          <w:sz w:val="24"/>
          <w:szCs w:val="24"/>
        </w:rPr>
        <w:fldChar w:fldCharType="end"/>
      </w:r>
      <w:r w:rsidRPr="00055E05">
        <w:rPr>
          <w:i w:val="0"/>
          <w:iCs w:val="0"/>
          <w:color w:val="auto"/>
          <w:sz w:val="24"/>
          <w:szCs w:val="24"/>
        </w:rPr>
        <w:t xml:space="preserve"> </w:t>
      </w:r>
      <w:r w:rsidR="000643A8" w:rsidRPr="00055E05">
        <w:rPr>
          <w:i w:val="0"/>
          <w:iCs w:val="0"/>
          <w:color w:val="auto"/>
          <w:sz w:val="24"/>
          <w:szCs w:val="24"/>
        </w:rPr>
        <w:t>tabel spesifikasi perangkat keras</w:t>
      </w:r>
      <w:r w:rsidR="000643A8">
        <w:rPr>
          <w:i w:val="0"/>
          <w:iCs w:val="0"/>
          <w:color w:val="auto"/>
          <w:sz w:val="24"/>
          <w:szCs w:val="24"/>
        </w:rPr>
        <w:t xml:space="preserve"> laptop</w:t>
      </w:r>
      <w:bookmarkEnd w:id="579"/>
      <w:bookmarkEnd w:id="580"/>
      <w:bookmarkEnd w:id="581"/>
      <w:bookmarkEnd w:id="582"/>
      <w:bookmarkEnd w:id="583"/>
    </w:p>
    <w:tbl>
      <w:tblPr>
        <w:tblStyle w:val="TableGrid"/>
        <w:tblW w:w="8075" w:type="dxa"/>
        <w:tblLook w:val="04A0" w:firstRow="1" w:lastRow="0" w:firstColumn="1" w:lastColumn="0" w:noHBand="0" w:noVBand="1"/>
      </w:tblPr>
      <w:tblGrid>
        <w:gridCol w:w="704"/>
        <w:gridCol w:w="2552"/>
        <w:gridCol w:w="4819"/>
      </w:tblGrid>
      <w:tr w:rsidR="00055E05" w14:paraId="35A060FE" w14:textId="77777777" w:rsidTr="00986B31">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552"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819"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986B31">
        <w:tc>
          <w:tcPr>
            <w:tcW w:w="704" w:type="dxa"/>
          </w:tcPr>
          <w:p w14:paraId="64B5C311" w14:textId="77777777" w:rsidR="00055E05" w:rsidRDefault="00055E05" w:rsidP="002F35BE">
            <w:pPr>
              <w:spacing w:line="360" w:lineRule="auto"/>
              <w:jc w:val="center"/>
            </w:pPr>
            <w:r>
              <w:t>1.</w:t>
            </w:r>
          </w:p>
        </w:tc>
        <w:tc>
          <w:tcPr>
            <w:tcW w:w="2552" w:type="dxa"/>
          </w:tcPr>
          <w:p w14:paraId="2C09585D" w14:textId="15CA588B" w:rsidR="00055E05" w:rsidRPr="00D2105F" w:rsidRDefault="004477C9" w:rsidP="002F35BE">
            <w:pPr>
              <w:spacing w:line="360" w:lineRule="auto"/>
              <w:rPr>
                <w:i/>
                <w:iCs/>
              </w:rPr>
            </w:pPr>
            <w:r w:rsidRPr="00D2105F">
              <w:rPr>
                <w:i/>
                <w:iCs/>
              </w:rPr>
              <w:t>Model</w:t>
            </w:r>
          </w:p>
        </w:tc>
        <w:tc>
          <w:tcPr>
            <w:tcW w:w="4819" w:type="dxa"/>
          </w:tcPr>
          <w:p w14:paraId="7D8FC4EB" w14:textId="3972A116" w:rsidR="00055E05" w:rsidRPr="001E773C" w:rsidRDefault="004477C9" w:rsidP="002F35BE">
            <w:pPr>
              <w:spacing w:line="360" w:lineRule="auto"/>
              <w:rPr>
                <w:i/>
                <w:iCs/>
              </w:rPr>
            </w:pPr>
            <w:r w:rsidRPr="001E773C">
              <w:rPr>
                <w:i/>
                <w:iCs/>
              </w:rPr>
              <w:t>Laptop Lenovo Ideapad 320 14IKB-80XK</w:t>
            </w:r>
          </w:p>
        </w:tc>
      </w:tr>
      <w:tr w:rsidR="00055E05" w14:paraId="608FD66B" w14:textId="77777777" w:rsidTr="00986B31">
        <w:tc>
          <w:tcPr>
            <w:tcW w:w="704" w:type="dxa"/>
          </w:tcPr>
          <w:p w14:paraId="1820E6D7" w14:textId="77777777" w:rsidR="00055E05" w:rsidRDefault="00055E05" w:rsidP="002F35BE">
            <w:pPr>
              <w:spacing w:line="360" w:lineRule="auto"/>
              <w:jc w:val="center"/>
            </w:pPr>
            <w:r>
              <w:t>2.</w:t>
            </w:r>
          </w:p>
        </w:tc>
        <w:tc>
          <w:tcPr>
            <w:tcW w:w="2552" w:type="dxa"/>
          </w:tcPr>
          <w:p w14:paraId="41448C63" w14:textId="4B59E277" w:rsidR="00055E05" w:rsidRPr="006076D9" w:rsidRDefault="004477C9" w:rsidP="002F35BE">
            <w:pPr>
              <w:spacing w:line="360" w:lineRule="auto"/>
            </w:pPr>
            <w:r w:rsidRPr="001E773C">
              <w:rPr>
                <w:i/>
                <w:iCs/>
              </w:rPr>
              <w:t>Processor</w:t>
            </w:r>
          </w:p>
        </w:tc>
        <w:tc>
          <w:tcPr>
            <w:tcW w:w="4819" w:type="dxa"/>
          </w:tcPr>
          <w:p w14:paraId="7DCA9A56" w14:textId="17539B0A" w:rsidR="00055E05" w:rsidRPr="001E773C" w:rsidRDefault="004477C9" w:rsidP="002F35BE">
            <w:pPr>
              <w:spacing w:line="360" w:lineRule="auto"/>
              <w:rPr>
                <w:i/>
                <w:iCs/>
              </w:rPr>
            </w:pPr>
            <w:r w:rsidRPr="001E773C">
              <w:rPr>
                <w:rFonts w:cs="Times New Roman"/>
                <w:i/>
                <w:iCs/>
              </w:rPr>
              <w:t>Intel(R) Core(TM) i5-7200U CPU @ 2.50 GHz, 2712 Mhz, 2 Core(s), 4 Logical Processor(s)</w:t>
            </w:r>
          </w:p>
        </w:tc>
      </w:tr>
      <w:tr w:rsidR="00055E05" w14:paraId="420D5EA4" w14:textId="77777777" w:rsidTr="00986B31">
        <w:tc>
          <w:tcPr>
            <w:tcW w:w="704" w:type="dxa"/>
          </w:tcPr>
          <w:p w14:paraId="0921A669" w14:textId="77777777" w:rsidR="00055E05" w:rsidRDefault="00055E05" w:rsidP="002F35BE">
            <w:pPr>
              <w:spacing w:line="360" w:lineRule="auto"/>
              <w:jc w:val="center"/>
            </w:pPr>
            <w:r>
              <w:t>3.</w:t>
            </w:r>
          </w:p>
        </w:tc>
        <w:tc>
          <w:tcPr>
            <w:tcW w:w="2552" w:type="dxa"/>
          </w:tcPr>
          <w:p w14:paraId="6AF9ADF5" w14:textId="53D4F639" w:rsidR="00055E05" w:rsidRPr="00541187" w:rsidRDefault="001E4D9E" w:rsidP="002F35BE">
            <w:pPr>
              <w:spacing w:line="360" w:lineRule="auto"/>
              <w:rPr>
                <w:i/>
                <w:iCs/>
              </w:rPr>
            </w:pPr>
            <w:r w:rsidRPr="00020267">
              <w:t>RAM</w:t>
            </w:r>
          </w:p>
        </w:tc>
        <w:tc>
          <w:tcPr>
            <w:tcW w:w="4819" w:type="dxa"/>
          </w:tcPr>
          <w:p w14:paraId="07938977" w14:textId="4E46BDB8" w:rsidR="00055E05" w:rsidRPr="00541187" w:rsidRDefault="001E4D9E" w:rsidP="002F35BE">
            <w:pPr>
              <w:spacing w:line="360" w:lineRule="auto"/>
              <w:rPr>
                <w:i/>
                <w:iCs/>
              </w:rPr>
            </w:pPr>
            <w:r w:rsidRPr="00541187">
              <w:rPr>
                <w:i/>
                <w:iCs/>
              </w:rPr>
              <w:t>4GB DDR4</w:t>
            </w:r>
          </w:p>
        </w:tc>
      </w:tr>
      <w:tr w:rsidR="00660F64" w14:paraId="5803BC7F" w14:textId="77777777" w:rsidTr="00986B31">
        <w:tc>
          <w:tcPr>
            <w:tcW w:w="704" w:type="dxa"/>
            <w:tcBorders>
              <w:bottom w:val="single" w:sz="4" w:space="0" w:color="auto"/>
            </w:tcBorders>
          </w:tcPr>
          <w:p w14:paraId="4FB60F50" w14:textId="51100B31" w:rsidR="00660F64" w:rsidRDefault="00660F64" w:rsidP="002F35BE">
            <w:pPr>
              <w:spacing w:line="360" w:lineRule="auto"/>
              <w:jc w:val="center"/>
            </w:pPr>
            <w:r>
              <w:lastRenderedPageBreak/>
              <w:t>4.</w:t>
            </w:r>
          </w:p>
        </w:tc>
        <w:tc>
          <w:tcPr>
            <w:tcW w:w="2552"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819" w:type="dxa"/>
            <w:tcBorders>
              <w:bottom w:val="single" w:sz="4" w:space="0" w:color="auto"/>
            </w:tcBorders>
          </w:tcPr>
          <w:p w14:paraId="532BF285" w14:textId="3AB42AC6" w:rsidR="00660F64" w:rsidRPr="000D026D" w:rsidRDefault="00660F64" w:rsidP="002F35BE">
            <w:pPr>
              <w:spacing w:line="360" w:lineRule="auto"/>
              <w:rPr>
                <w:i/>
                <w:iCs/>
              </w:rPr>
            </w:pPr>
            <w:r w:rsidRPr="000D026D">
              <w:rPr>
                <w:i/>
                <w:iCs/>
              </w:rPr>
              <w:t>SSD 256GB SATA III 2,5 inch</w:t>
            </w:r>
          </w:p>
        </w:tc>
      </w:tr>
    </w:tbl>
    <w:p w14:paraId="5311D186" w14:textId="6FBA1E4C" w:rsidR="00BD6BAF" w:rsidRDefault="00BD6BAF" w:rsidP="00B91B73">
      <w:pPr>
        <w:spacing w:line="480" w:lineRule="auto"/>
      </w:pPr>
    </w:p>
    <w:p w14:paraId="72E1B2B5" w14:textId="26705136" w:rsidR="00FE7DA8" w:rsidRDefault="004C4765">
      <w:pPr>
        <w:pStyle w:val="Heading2"/>
        <w:numPr>
          <w:ilvl w:val="1"/>
          <w:numId w:val="5"/>
        </w:numPr>
        <w:spacing w:line="480" w:lineRule="auto"/>
        <w:ind w:left="567" w:hanging="567"/>
      </w:pPr>
      <w:bookmarkStart w:id="584" w:name="_Toc177131264"/>
      <w:bookmarkStart w:id="585" w:name="_Toc211679506"/>
      <w:r>
        <w:t>Implementasi Program</w:t>
      </w:r>
      <w:bookmarkEnd w:id="584"/>
      <w:bookmarkEnd w:id="585"/>
    </w:p>
    <w:p w14:paraId="1F7F9022" w14:textId="61882ECF" w:rsidR="00C525FA" w:rsidRDefault="00B90CDD" w:rsidP="008273F9">
      <w:pPr>
        <w:spacing w:line="360" w:lineRule="auto"/>
        <w:ind w:firstLine="567"/>
      </w:pPr>
      <w:r>
        <w:t>I</w:t>
      </w:r>
      <w:r w:rsidR="009449D6" w:rsidRPr="009449D6">
        <w:t>mplementasi adalah tahap di mana sistem mulai dioperasikan secara nyata, sehingga dapat diketahui apakah sistem tersebut benar-benar dapat mencapai tujuan yang diinginkan.</w:t>
      </w:r>
    </w:p>
    <w:p w14:paraId="5DDB18D4" w14:textId="77777777" w:rsidR="00976980" w:rsidRDefault="00976980" w:rsidP="00C03F0B">
      <w:pPr>
        <w:spacing w:line="480" w:lineRule="auto"/>
      </w:pPr>
      <w:bookmarkStart w:id="586" w:name="_Hlk211678434"/>
    </w:p>
    <w:p w14:paraId="65838F52" w14:textId="77777777" w:rsidR="00FE7DA8" w:rsidRPr="00FE7DA8" w:rsidRDefault="00FE7DA8">
      <w:pPr>
        <w:pStyle w:val="ListParagraph"/>
        <w:keepNext/>
        <w:keepLines/>
        <w:numPr>
          <w:ilvl w:val="0"/>
          <w:numId w:val="9"/>
        </w:numPr>
        <w:spacing w:line="480" w:lineRule="auto"/>
        <w:contextualSpacing w:val="0"/>
        <w:outlineLvl w:val="2"/>
        <w:rPr>
          <w:rFonts w:eastAsiaTheme="majorEastAsia" w:cstheme="majorBidi"/>
          <w:b/>
          <w:vanish/>
          <w:szCs w:val="24"/>
        </w:rPr>
      </w:pPr>
      <w:bookmarkStart w:id="587" w:name="_Toc170379446"/>
      <w:bookmarkStart w:id="588" w:name="_Toc170379703"/>
      <w:bookmarkStart w:id="589" w:name="_Toc170380050"/>
      <w:bookmarkStart w:id="590" w:name="_Toc171232917"/>
      <w:bookmarkStart w:id="591" w:name="_Toc172900119"/>
      <w:bookmarkStart w:id="592" w:name="_Toc174362740"/>
      <w:bookmarkStart w:id="593" w:name="_Toc174362973"/>
      <w:bookmarkStart w:id="594" w:name="_Toc174932745"/>
      <w:bookmarkStart w:id="595" w:name="_Toc174933638"/>
      <w:bookmarkStart w:id="596" w:name="_Toc174933763"/>
      <w:bookmarkStart w:id="597" w:name="_Toc174933888"/>
      <w:bookmarkStart w:id="598" w:name="_Toc174934014"/>
      <w:bookmarkStart w:id="599" w:name="_Toc174934145"/>
      <w:bookmarkStart w:id="600" w:name="_Toc177131265"/>
      <w:bookmarkStart w:id="601" w:name="_Toc207663111"/>
      <w:bookmarkStart w:id="602" w:name="_Toc209354041"/>
      <w:bookmarkStart w:id="603" w:name="_Toc209354118"/>
      <w:bookmarkStart w:id="604" w:name="_Toc210913985"/>
      <w:bookmarkStart w:id="605" w:name="_Toc211679507"/>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14:paraId="3484EE18" w14:textId="77777777" w:rsidR="00FE7DA8" w:rsidRPr="00FE7DA8" w:rsidRDefault="00FE7DA8">
      <w:pPr>
        <w:pStyle w:val="ListParagraph"/>
        <w:keepNext/>
        <w:keepLines/>
        <w:numPr>
          <w:ilvl w:val="0"/>
          <w:numId w:val="9"/>
        </w:numPr>
        <w:spacing w:line="480" w:lineRule="auto"/>
        <w:contextualSpacing w:val="0"/>
        <w:outlineLvl w:val="2"/>
        <w:rPr>
          <w:rFonts w:eastAsiaTheme="majorEastAsia" w:cstheme="majorBidi"/>
          <w:b/>
          <w:vanish/>
          <w:szCs w:val="24"/>
        </w:rPr>
      </w:pPr>
      <w:bookmarkStart w:id="606" w:name="_Toc166666925"/>
      <w:bookmarkStart w:id="607" w:name="_Toc169265248"/>
      <w:bookmarkStart w:id="608" w:name="_Toc170379447"/>
      <w:bookmarkStart w:id="609" w:name="_Toc170379704"/>
      <w:bookmarkStart w:id="610" w:name="_Toc170380051"/>
      <w:bookmarkStart w:id="611" w:name="_Toc171232918"/>
      <w:bookmarkStart w:id="612" w:name="_Toc172900120"/>
      <w:bookmarkStart w:id="613" w:name="_Toc174362741"/>
      <w:bookmarkStart w:id="614" w:name="_Toc174362974"/>
      <w:bookmarkStart w:id="615" w:name="_Toc174932746"/>
      <w:bookmarkStart w:id="616" w:name="_Toc174933639"/>
      <w:bookmarkStart w:id="617" w:name="_Toc174933764"/>
      <w:bookmarkStart w:id="618" w:name="_Toc174933889"/>
      <w:bookmarkStart w:id="619" w:name="_Toc174934015"/>
      <w:bookmarkStart w:id="620" w:name="_Toc174934146"/>
      <w:bookmarkStart w:id="621" w:name="_Toc177131266"/>
      <w:bookmarkStart w:id="622" w:name="_Toc207663112"/>
      <w:bookmarkStart w:id="623" w:name="_Toc209354042"/>
      <w:bookmarkStart w:id="624" w:name="_Toc209354119"/>
      <w:bookmarkStart w:id="625" w:name="_Toc210913986"/>
      <w:bookmarkStart w:id="626" w:name="_Toc211679508"/>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4EE98EFE" w14:textId="77777777" w:rsidR="00FE7DA8" w:rsidRPr="00FE7DA8" w:rsidRDefault="00FE7DA8">
      <w:pPr>
        <w:pStyle w:val="ListParagraph"/>
        <w:keepNext/>
        <w:keepLines/>
        <w:numPr>
          <w:ilvl w:val="0"/>
          <w:numId w:val="9"/>
        </w:numPr>
        <w:spacing w:line="480" w:lineRule="auto"/>
        <w:contextualSpacing w:val="0"/>
        <w:outlineLvl w:val="2"/>
        <w:rPr>
          <w:rFonts w:eastAsiaTheme="majorEastAsia" w:cstheme="majorBidi"/>
          <w:b/>
          <w:vanish/>
          <w:szCs w:val="24"/>
        </w:rPr>
      </w:pPr>
      <w:bookmarkStart w:id="627" w:name="_Toc166666926"/>
      <w:bookmarkStart w:id="628" w:name="_Toc169265249"/>
      <w:bookmarkStart w:id="629" w:name="_Toc170379448"/>
      <w:bookmarkStart w:id="630" w:name="_Toc170379705"/>
      <w:bookmarkStart w:id="631" w:name="_Toc170380052"/>
      <w:bookmarkStart w:id="632" w:name="_Toc171232919"/>
      <w:bookmarkStart w:id="633" w:name="_Toc172900121"/>
      <w:bookmarkStart w:id="634" w:name="_Toc174362742"/>
      <w:bookmarkStart w:id="635" w:name="_Toc174362975"/>
      <w:bookmarkStart w:id="636" w:name="_Toc174932747"/>
      <w:bookmarkStart w:id="637" w:name="_Toc174933640"/>
      <w:bookmarkStart w:id="638" w:name="_Toc174933765"/>
      <w:bookmarkStart w:id="639" w:name="_Toc174933890"/>
      <w:bookmarkStart w:id="640" w:name="_Toc174934016"/>
      <w:bookmarkStart w:id="641" w:name="_Toc174934147"/>
      <w:bookmarkStart w:id="642" w:name="_Toc177131267"/>
      <w:bookmarkStart w:id="643" w:name="_Toc207663113"/>
      <w:bookmarkStart w:id="644" w:name="_Toc209354043"/>
      <w:bookmarkStart w:id="645" w:name="_Toc209354120"/>
      <w:bookmarkStart w:id="646" w:name="_Toc210913987"/>
      <w:bookmarkStart w:id="647" w:name="_Toc211679509"/>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60184EFE" w14:textId="77777777" w:rsidR="00FE7DA8" w:rsidRPr="00FE7DA8" w:rsidRDefault="00FE7DA8">
      <w:pPr>
        <w:pStyle w:val="ListParagraph"/>
        <w:keepNext/>
        <w:keepLines/>
        <w:numPr>
          <w:ilvl w:val="0"/>
          <w:numId w:val="9"/>
        </w:numPr>
        <w:spacing w:line="480" w:lineRule="auto"/>
        <w:contextualSpacing w:val="0"/>
        <w:outlineLvl w:val="2"/>
        <w:rPr>
          <w:rFonts w:eastAsiaTheme="majorEastAsia" w:cstheme="majorBidi"/>
          <w:b/>
          <w:vanish/>
          <w:szCs w:val="24"/>
        </w:rPr>
      </w:pPr>
      <w:bookmarkStart w:id="648" w:name="_Toc166666927"/>
      <w:bookmarkStart w:id="649" w:name="_Toc169265250"/>
      <w:bookmarkStart w:id="650" w:name="_Toc170379449"/>
      <w:bookmarkStart w:id="651" w:name="_Toc170379706"/>
      <w:bookmarkStart w:id="652" w:name="_Toc170380053"/>
      <w:bookmarkStart w:id="653" w:name="_Toc171232920"/>
      <w:bookmarkStart w:id="654" w:name="_Toc172900122"/>
      <w:bookmarkStart w:id="655" w:name="_Toc174362743"/>
      <w:bookmarkStart w:id="656" w:name="_Toc174362976"/>
      <w:bookmarkStart w:id="657" w:name="_Toc174932748"/>
      <w:bookmarkStart w:id="658" w:name="_Toc174933641"/>
      <w:bookmarkStart w:id="659" w:name="_Toc174933766"/>
      <w:bookmarkStart w:id="660" w:name="_Toc174933891"/>
      <w:bookmarkStart w:id="661" w:name="_Toc174934017"/>
      <w:bookmarkStart w:id="662" w:name="_Toc174934148"/>
      <w:bookmarkStart w:id="663" w:name="_Toc177131268"/>
      <w:bookmarkStart w:id="664" w:name="_Toc207663114"/>
      <w:bookmarkStart w:id="665" w:name="_Toc209354044"/>
      <w:bookmarkStart w:id="666" w:name="_Toc209354121"/>
      <w:bookmarkStart w:id="667" w:name="_Toc210913988"/>
      <w:bookmarkStart w:id="668" w:name="_Toc211679510"/>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21C3AC89" w14:textId="77777777" w:rsidR="00FE7DA8" w:rsidRPr="00FE7DA8" w:rsidRDefault="00FE7DA8">
      <w:pPr>
        <w:pStyle w:val="ListParagraph"/>
        <w:keepNext/>
        <w:keepLines/>
        <w:numPr>
          <w:ilvl w:val="1"/>
          <w:numId w:val="9"/>
        </w:numPr>
        <w:spacing w:line="480" w:lineRule="auto"/>
        <w:contextualSpacing w:val="0"/>
        <w:outlineLvl w:val="2"/>
        <w:rPr>
          <w:rFonts w:eastAsiaTheme="majorEastAsia" w:cstheme="majorBidi"/>
          <w:b/>
          <w:vanish/>
          <w:szCs w:val="24"/>
        </w:rPr>
      </w:pPr>
      <w:bookmarkStart w:id="669" w:name="_Toc166666928"/>
      <w:bookmarkStart w:id="670" w:name="_Toc169265251"/>
      <w:bookmarkStart w:id="671" w:name="_Toc170379450"/>
      <w:bookmarkStart w:id="672" w:name="_Toc170379707"/>
      <w:bookmarkStart w:id="673" w:name="_Toc170380054"/>
      <w:bookmarkStart w:id="674" w:name="_Toc171232921"/>
      <w:bookmarkStart w:id="675" w:name="_Toc172900123"/>
      <w:bookmarkStart w:id="676" w:name="_Toc174362744"/>
      <w:bookmarkStart w:id="677" w:name="_Toc174362977"/>
      <w:bookmarkStart w:id="678" w:name="_Toc174932749"/>
      <w:bookmarkStart w:id="679" w:name="_Toc174933642"/>
      <w:bookmarkStart w:id="680" w:name="_Toc174933767"/>
      <w:bookmarkStart w:id="681" w:name="_Toc174933892"/>
      <w:bookmarkStart w:id="682" w:name="_Toc174934018"/>
      <w:bookmarkStart w:id="683" w:name="_Toc174934149"/>
      <w:bookmarkStart w:id="684" w:name="_Toc177131269"/>
      <w:bookmarkStart w:id="685" w:name="_Toc207663115"/>
      <w:bookmarkStart w:id="686" w:name="_Toc209354045"/>
      <w:bookmarkStart w:id="687" w:name="_Toc209354122"/>
      <w:bookmarkStart w:id="688" w:name="_Toc210913989"/>
      <w:bookmarkStart w:id="689" w:name="_Toc211679511"/>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36D58085" w14:textId="77777777" w:rsidR="00FE7DA8" w:rsidRPr="00FE7DA8" w:rsidRDefault="00FE7DA8">
      <w:pPr>
        <w:pStyle w:val="ListParagraph"/>
        <w:keepNext/>
        <w:keepLines/>
        <w:numPr>
          <w:ilvl w:val="1"/>
          <w:numId w:val="9"/>
        </w:numPr>
        <w:spacing w:line="480" w:lineRule="auto"/>
        <w:contextualSpacing w:val="0"/>
        <w:outlineLvl w:val="2"/>
        <w:rPr>
          <w:rFonts w:eastAsiaTheme="majorEastAsia" w:cstheme="majorBidi"/>
          <w:b/>
          <w:vanish/>
          <w:szCs w:val="24"/>
        </w:rPr>
      </w:pPr>
      <w:bookmarkStart w:id="690" w:name="_Toc166666929"/>
      <w:bookmarkStart w:id="691" w:name="_Toc169265252"/>
      <w:bookmarkStart w:id="692" w:name="_Toc170379451"/>
      <w:bookmarkStart w:id="693" w:name="_Toc170379708"/>
      <w:bookmarkStart w:id="694" w:name="_Toc170380055"/>
      <w:bookmarkStart w:id="695" w:name="_Toc171232922"/>
      <w:bookmarkStart w:id="696" w:name="_Toc172900124"/>
      <w:bookmarkStart w:id="697" w:name="_Toc174362745"/>
      <w:bookmarkStart w:id="698" w:name="_Toc174362978"/>
      <w:bookmarkStart w:id="699" w:name="_Toc174932750"/>
      <w:bookmarkStart w:id="700" w:name="_Toc174933643"/>
      <w:bookmarkStart w:id="701" w:name="_Toc174933768"/>
      <w:bookmarkStart w:id="702" w:name="_Toc174933893"/>
      <w:bookmarkStart w:id="703" w:name="_Toc174934019"/>
      <w:bookmarkStart w:id="704" w:name="_Toc174934150"/>
      <w:bookmarkStart w:id="705" w:name="_Toc177131270"/>
      <w:bookmarkStart w:id="706" w:name="_Toc207663116"/>
      <w:bookmarkStart w:id="707" w:name="_Toc209354046"/>
      <w:bookmarkStart w:id="708" w:name="_Toc209354123"/>
      <w:bookmarkStart w:id="709" w:name="_Toc210913990"/>
      <w:bookmarkStart w:id="710" w:name="_Toc211679512"/>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68327AFB" w14:textId="7E95A9BD" w:rsidR="00BC3FA4" w:rsidRDefault="00557B12">
      <w:pPr>
        <w:pStyle w:val="Heading3"/>
        <w:numPr>
          <w:ilvl w:val="2"/>
          <w:numId w:val="9"/>
        </w:numPr>
        <w:spacing w:line="480" w:lineRule="auto"/>
        <w:ind w:left="567" w:hanging="567"/>
        <w:rPr>
          <w:i/>
          <w:iCs/>
        </w:rPr>
      </w:pPr>
      <w:bookmarkStart w:id="711" w:name="_Toc177131271"/>
      <w:bookmarkStart w:id="712" w:name="_Toc211679513"/>
      <w:r w:rsidRPr="00557B12">
        <w:t>Tampilan</w:t>
      </w:r>
      <w:r w:rsidR="00BC3FA4">
        <w:t xml:space="preserve"> </w:t>
      </w:r>
      <w:bookmarkEnd w:id="711"/>
      <w:r w:rsidR="003076F8">
        <w:t xml:space="preserve">Halaman </w:t>
      </w:r>
      <w:r w:rsidR="003076F8" w:rsidRPr="003076F8">
        <w:rPr>
          <w:i/>
          <w:iCs/>
        </w:rPr>
        <w:t>Login</w:t>
      </w:r>
      <w:bookmarkEnd w:id="712"/>
    </w:p>
    <w:p w14:paraId="353AC4F6" w14:textId="77777777" w:rsidR="004462BD" w:rsidRDefault="004462BD" w:rsidP="004462BD">
      <w:pPr>
        <w:keepNext/>
        <w:spacing w:line="360" w:lineRule="auto"/>
        <w:jc w:val="center"/>
      </w:pPr>
      <w:r>
        <w:rPr>
          <w:noProof/>
        </w:rPr>
        <w:drawing>
          <wp:inline distT="0" distB="0" distL="0" distR="0" wp14:anchorId="60F672A9" wp14:editId="2351125D">
            <wp:extent cx="4171478" cy="183625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5267" b="6484"/>
                    <a:stretch/>
                  </pic:blipFill>
                  <pic:spPr bwMode="auto">
                    <a:xfrm>
                      <a:off x="0" y="0"/>
                      <a:ext cx="4171478" cy="1836254"/>
                    </a:xfrm>
                    <a:prstGeom prst="rect">
                      <a:avLst/>
                    </a:prstGeom>
                    <a:ln>
                      <a:noFill/>
                    </a:ln>
                    <a:extLst>
                      <a:ext uri="{53640926-AAD7-44D8-BBD7-CCE9431645EC}">
                        <a14:shadowObscured xmlns:a14="http://schemas.microsoft.com/office/drawing/2010/main"/>
                      </a:ext>
                    </a:extLst>
                  </pic:spPr>
                </pic:pic>
              </a:graphicData>
            </a:graphic>
          </wp:inline>
        </w:drawing>
      </w:r>
    </w:p>
    <w:p w14:paraId="11BAC105" w14:textId="6E60D540" w:rsidR="003250D3" w:rsidRPr="00D23FC6" w:rsidRDefault="004462BD" w:rsidP="004462BD">
      <w:pPr>
        <w:pStyle w:val="Caption"/>
        <w:spacing w:after="0" w:line="360" w:lineRule="auto"/>
        <w:jc w:val="center"/>
        <w:rPr>
          <w:rFonts w:eastAsiaTheme="majorEastAsia" w:cstheme="majorBidi"/>
          <w:i w:val="0"/>
          <w:iCs w:val="0"/>
          <w:color w:val="auto"/>
          <w:sz w:val="24"/>
          <w:szCs w:val="30"/>
        </w:rPr>
      </w:pPr>
      <w:bookmarkStart w:id="713" w:name="_Toc211679566"/>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00A34872">
        <w:rPr>
          <w:i w:val="0"/>
          <w:iCs w:val="0"/>
          <w:color w:val="auto"/>
          <w:sz w:val="24"/>
          <w:szCs w:val="24"/>
        </w:rPr>
        <w:t>1</w:t>
      </w:r>
      <w:r w:rsidRPr="00D23FC6">
        <w:rPr>
          <w:i w:val="0"/>
          <w:iCs w:val="0"/>
          <w:color w:val="auto"/>
          <w:sz w:val="24"/>
          <w:szCs w:val="24"/>
        </w:rPr>
        <w:fldChar w:fldCharType="end"/>
      </w:r>
      <w:r w:rsidRPr="00D23FC6">
        <w:rPr>
          <w:i w:val="0"/>
          <w:iCs w:val="0"/>
          <w:color w:val="auto"/>
          <w:sz w:val="24"/>
          <w:szCs w:val="24"/>
        </w:rPr>
        <w:t xml:space="preserve"> Tampilan Halaman </w:t>
      </w:r>
      <w:r w:rsidRPr="00D23FC6">
        <w:rPr>
          <w:color w:val="auto"/>
          <w:sz w:val="24"/>
          <w:szCs w:val="24"/>
        </w:rPr>
        <w:t>Login</w:t>
      </w:r>
      <w:bookmarkEnd w:id="713"/>
    </w:p>
    <w:p w14:paraId="0E914134" w14:textId="30E9FA94" w:rsidR="003250D3" w:rsidRDefault="00020267" w:rsidP="00020267">
      <w:pPr>
        <w:spacing w:line="360" w:lineRule="auto"/>
        <w:ind w:firstLine="567"/>
      </w:pPr>
      <w:r w:rsidRPr="00020267">
        <w:t xml:space="preserve">Halaman ini berfungsi sebagai pintu masuk utama pengguna ke dalam sistem. Pada halaman ini, pengguna diharuskan memasukkan </w:t>
      </w:r>
      <w:r w:rsidRPr="004B7856">
        <w:rPr>
          <w:i/>
          <w:iCs/>
        </w:rPr>
        <w:t>username</w:t>
      </w:r>
      <w:r w:rsidRPr="00020267">
        <w:t xml:space="preserve"> dan </w:t>
      </w:r>
      <w:r w:rsidRPr="004B7856">
        <w:rPr>
          <w:i/>
          <w:iCs/>
        </w:rPr>
        <w:t>password</w:t>
      </w:r>
      <w:r w:rsidRPr="00020267">
        <w:t xml:space="preserve"> yang valid untuk dapat mengakses fitur aplikasi. Desainnya sederhana dan fokus pada </w:t>
      </w:r>
      <w:r w:rsidRPr="004B7856">
        <w:rPr>
          <w:i/>
          <w:iCs/>
        </w:rPr>
        <w:t>form</w:t>
      </w:r>
      <w:r w:rsidRPr="00020267">
        <w:t xml:space="preserve"> </w:t>
      </w:r>
      <w:r w:rsidRPr="004B7856">
        <w:rPr>
          <w:i/>
          <w:iCs/>
        </w:rPr>
        <w:t>login</w:t>
      </w:r>
      <w:r w:rsidRPr="00020267">
        <w:t xml:space="preserve"> dengan tombol untuk masuk ke </w:t>
      </w:r>
      <w:r w:rsidRPr="004B7856">
        <w:rPr>
          <w:i/>
          <w:iCs/>
        </w:rPr>
        <w:t>dashboard</w:t>
      </w:r>
      <w:r w:rsidRPr="00020267">
        <w:t xml:space="preserve">. Biasanya juga disertai pesan </w:t>
      </w:r>
      <w:r w:rsidRPr="004B7856">
        <w:rPr>
          <w:i/>
          <w:iCs/>
        </w:rPr>
        <w:t>error</w:t>
      </w:r>
      <w:r w:rsidRPr="00020267">
        <w:t xml:space="preserve"> jika data </w:t>
      </w:r>
      <w:r w:rsidRPr="004B7856">
        <w:rPr>
          <w:i/>
          <w:iCs/>
        </w:rPr>
        <w:t>login</w:t>
      </w:r>
      <w:r w:rsidRPr="00020267">
        <w:t xml:space="preserve"> salah.</w:t>
      </w:r>
    </w:p>
    <w:p w14:paraId="505DBF4F" w14:textId="77777777" w:rsidR="00020267" w:rsidRPr="003250D3" w:rsidRDefault="00020267" w:rsidP="003250D3">
      <w:pPr>
        <w:spacing w:line="480" w:lineRule="auto"/>
      </w:pPr>
    </w:p>
    <w:p w14:paraId="4F6882F1" w14:textId="4B77EDC3" w:rsidR="001720CD" w:rsidRDefault="00BC3FA4">
      <w:pPr>
        <w:pStyle w:val="Heading3"/>
        <w:numPr>
          <w:ilvl w:val="2"/>
          <w:numId w:val="9"/>
        </w:numPr>
        <w:spacing w:line="480" w:lineRule="auto"/>
        <w:ind w:left="567" w:hanging="567"/>
      </w:pPr>
      <w:bookmarkStart w:id="714" w:name="_Toc177131272"/>
      <w:bookmarkStart w:id="715" w:name="_Toc211679514"/>
      <w:r>
        <w:t>Tampilan</w:t>
      </w:r>
      <w:r w:rsidR="008D1784">
        <w:t xml:space="preserve"> Halaman</w:t>
      </w:r>
      <w:r w:rsidR="00557B12">
        <w:rPr>
          <w:i/>
          <w:iCs/>
        </w:rPr>
        <w:t xml:space="preserve"> </w:t>
      </w:r>
      <w:bookmarkEnd w:id="714"/>
      <w:r w:rsidR="004D0F72">
        <w:t>Data Kriteria</w:t>
      </w:r>
      <w:bookmarkEnd w:id="715"/>
    </w:p>
    <w:p w14:paraId="6C6583CF" w14:textId="577B8063" w:rsidR="00F84D7F" w:rsidRPr="00F84D7F" w:rsidRDefault="00F84D7F" w:rsidP="00BE6144">
      <w:pPr>
        <w:spacing w:line="360" w:lineRule="auto"/>
        <w:ind w:firstLine="567"/>
      </w:pPr>
      <w:r w:rsidRPr="00F84D7F">
        <w:t xml:space="preserve">Halaman ini menampilkan daftar kriteria penilaian yang digunakan dalam sistem pengambilan keputusan. Terdapat tabel berisi nama kriteria, serta bobotnya. Pengguna dapat menambah, </w:t>
      </w:r>
      <w:r w:rsidR="00F94378">
        <w:t>mengubah</w:t>
      </w:r>
      <w:r w:rsidRPr="00F84D7F">
        <w:t>, atau menghapus kriteria melalui tombol aksi di bagian kanan tabel.</w:t>
      </w:r>
    </w:p>
    <w:p w14:paraId="12505C12" w14:textId="77777777" w:rsidR="00ED1ECC" w:rsidRDefault="00ED1ECC" w:rsidP="00ED1ECC">
      <w:pPr>
        <w:keepNext/>
        <w:spacing w:line="360" w:lineRule="auto"/>
        <w:jc w:val="center"/>
      </w:pPr>
      <w:r>
        <w:rPr>
          <w:noProof/>
        </w:rPr>
        <w:lastRenderedPageBreak/>
        <w:drawing>
          <wp:inline distT="0" distB="0" distL="0" distR="0" wp14:anchorId="14DCACFE" wp14:editId="66CBDCB6">
            <wp:extent cx="4320000" cy="19480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4122" b="5718"/>
                    <a:stretch/>
                  </pic:blipFill>
                  <pic:spPr bwMode="auto">
                    <a:xfrm>
                      <a:off x="0" y="0"/>
                      <a:ext cx="4320000" cy="1948074"/>
                    </a:xfrm>
                    <a:prstGeom prst="rect">
                      <a:avLst/>
                    </a:prstGeom>
                    <a:ln>
                      <a:noFill/>
                    </a:ln>
                    <a:extLst>
                      <a:ext uri="{53640926-AAD7-44D8-BBD7-CCE9431645EC}">
                        <a14:shadowObscured xmlns:a14="http://schemas.microsoft.com/office/drawing/2010/main"/>
                      </a:ext>
                    </a:extLst>
                  </pic:spPr>
                </pic:pic>
              </a:graphicData>
            </a:graphic>
          </wp:inline>
        </w:drawing>
      </w:r>
    </w:p>
    <w:p w14:paraId="00686BB7" w14:textId="47588DEA" w:rsidR="004174EF" w:rsidRPr="00D23FC6" w:rsidRDefault="00ED1ECC" w:rsidP="00ED1ECC">
      <w:pPr>
        <w:pStyle w:val="Caption"/>
        <w:spacing w:after="0" w:line="360" w:lineRule="auto"/>
        <w:jc w:val="center"/>
        <w:rPr>
          <w:i w:val="0"/>
          <w:iCs w:val="0"/>
          <w:color w:val="auto"/>
          <w:sz w:val="24"/>
          <w:szCs w:val="24"/>
        </w:rPr>
      </w:pPr>
      <w:bookmarkStart w:id="716" w:name="_Toc211679567"/>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00A34872">
        <w:rPr>
          <w:i w:val="0"/>
          <w:iCs w:val="0"/>
          <w:color w:val="auto"/>
          <w:sz w:val="24"/>
          <w:szCs w:val="24"/>
        </w:rPr>
        <w:t>2</w:t>
      </w:r>
      <w:r w:rsidRPr="00D23FC6">
        <w:rPr>
          <w:i w:val="0"/>
          <w:iCs w:val="0"/>
          <w:color w:val="auto"/>
          <w:sz w:val="24"/>
          <w:szCs w:val="24"/>
        </w:rPr>
        <w:fldChar w:fldCharType="end"/>
      </w:r>
      <w:r w:rsidRPr="00D23FC6">
        <w:rPr>
          <w:i w:val="0"/>
          <w:iCs w:val="0"/>
          <w:color w:val="auto"/>
          <w:sz w:val="24"/>
          <w:szCs w:val="24"/>
        </w:rPr>
        <w:t xml:space="preserve"> Tampilan Halaman Data Kriteria</w:t>
      </w:r>
      <w:bookmarkEnd w:id="716"/>
    </w:p>
    <w:p w14:paraId="2E5CA765" w14:textId="77777777" w:rsidR="00551FBA" w:rsidRPr="004174EF" w:rsidRDefault="00551FBA" w:rsidP="008E0182">
      <w:pPr>
        <w:spacing w:line="480" w:lineRule="auto"/>
      </w:pPr>
    </w:p>
    <w:p w14:paraId="6BDDD6B3" w14:textId="7D35972D" w:rsidR="00EC25B1" w:rsidRDefault="001720CD">
      <w:pPr>
        <w:pStyle w:val="Heading3"/>
        <w:numPr>
          <w:ilvl w:val="2"/>
          <w:numId w:val="9"/>
        </w:numPr>
        <w:spacing w:line="480" w:lineRule="auto"/>
        <w:ind w:left="567" w:hanging="567"/>
      </w:pPr>
      <w:bookmarkStart w:id="717" w:name="_Toc177131273"/>
      <w:bookmarkStart w:id="718" w:name="_Toc211679515"/>
      <w:r w:rsidRPr="001720CD">
        <w:t>Tampilan</w:t>
      </w:r>
      <w:r>
        <w:t xml:space="preserve"> </w:t>
      </w:r>
      <w:bookmarkEnd w:id="717"/>
      <w:r w:rsidR="00EA1A5B">
        <w:rPr>
          <w:lang w:val="en-US"/>
        </w:rPr>
        <w:t xml:space="preserve">Halaman Data </w:t>
      </w:r>
      <w:r w:rsidR="00AD01B9">
        <w:rPr>
          <w:lang w:val="en-US"/>
        </w:rPr>
        <w:t>Alternatif</w:t>
      </w:r>
      <w:bookmarkEnd w:id="718"/>
    </w:p>
    <w:p w14:paraId="631AAAEA" w14:textId="7FCB8A20" w:rsidR="00C52B7E" w:rsidRDefault="00AD01B9" w:rsidP="00AD01B9">
      <w:pPr>
        <w:keepNext/>
        <w:spacing w:line="360" w:lineRule="auto"/>
        <w:jc w:val="center"/>
      </w:pPr>
      <w:r>
        <w:rPr>
          <w:noProof/>
        </w:rPr>
        <w:drawing>
          <wp:inline distT="0" distB="0" distL="0" distR="0" wp14:anchorId="3E7ED780" wp14:editId="56BCDC83">
            <wp:extent cx="4318545" cy="18924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6037" b="6060"/>
                    <a:stretch/>
                  </pic:blipFill>
                  <pic:spPr bwMode="auto">
                    <a:xfrm>
                      <a:off x="0" y="0"/>
                      <a:ext cx="4320000" cy="1893047"/>
                    </a:xfrm>
                    <a:prstGeom prst="rect">
                      <a:avLst/>
                    </a:prstGeom>
                    <a:ln>
                      <a:noFill/>
                    </a:ln>
                    <a:extLst>
                      <a:ext uri="{53640926-AAD7-44D8-BBD7-CCE9431645EC}">
                        <a14:shadowObscured xmlns:a14="http://schemas.microsoft.com/office/drawing/2010/main"/>
                      </a:ext>
                    </a:extLst>
                  </pic:spPr>
                </pic:pic>
              </a:graphicData>
            </a:graphic>
          </wp:inline>
        </w:drawing>
      </w:r>
    </w:p>
    <w:p w14:paraId="2C02967C" w14:textId="1AEBF31E" w:rsidR="00EC25B1" w:rsidRPr="00D23FC6" w:rsidRDefault="00C52B7E" w:rsidP="002F35BE">
      <w:pPr>
        <w:pStyle w:val="Caption"/>
        <w:spacing w:after="0" w:line="360" w:lineRule="auto"/>
        <w:jc w:val="center"/>
        <w:rPr>
          <w:i w:val="0"/>
          <w:iCs w:val="0"/>
          <w:color w:val="000000" w:themeColor="text1"/>
          <w:sz w:val="24"/>
          <w:szCs w:val="24"/>
        </w:rPr>
      </w:pPr>
      <w:bookmarkStart w:id="719" w:name="_Toc170379606"/>
      <w:bookmarkStart w:id="720" w:name="_Toc171233008"/>
      <w:bookmarkStart w:id="721" w:name="_Toc174363141"/>
      <w:bookmarkStart w:id="722" w:name="_Toc174932835"/>
      <w:bookmarkStart w:id="723" w:name="_Toc211679568"/>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A34872">
        <w:rPr>
          <w:i w:val="0"/>
          <w:iCs w:val="0"/>
          <w:color w:val="000000" w:themeColor="text1"/>
          <w:sz w:val="24"/>
          <w:szCs w:val="24"/>
        </w:rPr>
        <w:t>3</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719"/>
      <w:bookmarkEnd w:id="720"/>
      <w:bookmarkEnd w:id="721"/>
      <w:bookmarkEnd w:id="722"/>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Data Alternatif</w:t>
      </w:r>
      <w:bookmarkEnd w:id="723"/>
    </w:p>
    <w:p w14:paraId="11E62A06" w14:textId="59DD74D2" w:rsidR="00417E50" w:rsidRDefault="004F6136" w:rsidP="004F6136">
      <w:pPr>
        <w:spacing w:line="360" w:lineRule="auto"/>
        <w:ind w:firstLine="567"/>
      </w:pPr>
      <w:r w:rsidRPr="004F6136">
        <w:t>Halaman ini menampilkan data alternatif pilihan yang akan dibandingkan berdasarkan kriteria yang ada. Biasanya berisi nama alternatif serta opsi untuk menambah, mengubah, dan menghapus data. Tabel ini menjadi dasar dalam proses analisis AHP.</w:t>
      </w:r>
    </w:p>
    <w:p w14:paraId="5E65240D" w14:textId="77777777" w:rsidR="004F6136" w:rsidRPr="00B84D28" w:rsidRDefault="004F6136" w:rsidP="004D3843">
      <w:pPr>
        <w:spacing w:line="480" w:lineRule="auto"/>
      </w:pPr>
    </w:p>
    <w:p w14:paraId="2F74C5DF" w14:textId="23C83187" w:rsidR="00C456F9" w:rsidRDefault="00EC25B1">
      <w:pPr>
        <w:pStyle w:val="Heading3"/>
        <w:numPr>
          <w:ilvl w:val="2"/>
          <w:numId w:val="9"/>
        </w:numPr>
        <w:spacing w:line="480" w:lineRule="auto"/>
        <w:ind w:left="567" w:hanging="567"/>
        <w:rPr>
          <w:lang w:val="en-US"/>
        </w:rPr>
      </w:pPr>
      <w:bookmarkStart w:id="724" w:name="_Toc177131274"/>
      <w:bookmarkStart w:id="725" w:name="_Toc211679516"/>
      <w:r>
        <w:t xml:space="preserve">Tampilan </w:t>
      </w:r>
      <w:bookmarkEnd w:id="724"/>
      <w:r w:rsidR="00B975AB">
        <w:rPr>
          <w:lang w:val="en-US"/>
        </w:rPr>
        <w:t>Halaman Nilai Awal</w:t>
      </w:r>
      <w:bookmarkEnd w:id="725"/>
    </w:p>
    <w:p w14:paraId="0F563415" w14:textId="38A80DFE" w:rsidR="0008795C" w:rsidRPr="0008795C" w:rsidRDefault="0008795C" w:rsidP="0008795C">
      <w:pPr>
        <w:spacing w:line="360" w:lineRule="auto"/>
        <w:ind w:firstLine="567"/>
        <w:rPr>
          <w:lang w:val="en-US"/>
        </w:rPr>
      </w:pPr>
      <w:r w:rsidRPr="0008795C">
        <w:rPr>
          <w:lang w:val="en-US"/>
        </w:rPr>
        <w:t xml:space="preserve">Pada halaman ini, pengguna dapat menginput nilai awal atau skor untuk setiap alternatif terhadap kriteria tertentu. Data ini menjadi dasar dalam proses pembobotan dan perhitungan. Tampilan berupa tabel dengan kolom untuk </w:t>
      </w:r>
      <w:r w:rsidR="00DF49BF">
        <w:rPr>
          <w:lang w:val="en-US"/>
        </w:rPr>
        <w:t xml:space="preserve">id </w:t>
      </w:r>
      <w:r w:rsidRPr="0008795C">
        <w:rPr>
          <w:lang w:val="en-US"/>
        </w:rPr>
        <w:t xml:space="preserve">alternatif, </w:t>
      </w:r>
      <w:r w:rsidR="00DF49BF">
        <w:rPr>
          <w:lang w:val="en-US"/>
        </w:rPr>
        <w:t>nilai</w:t>
      </w:r>
      <w:r w:rsidRPr="0008795C">
        <w:rPr>
          <w:lang w:val="en-US"/>
        </w:rPr>
        <w:t xml:space="preserve">, serta </w:t>
      </w:r>
      <w:r w:rsidR="00DF49BF">
        <w:rPr>
          <w:lang w:val="en-US"/>
        </w:rPr>
        <w:t>keterangan</w:t>
      </w:r>
      <w:r w:rsidRPr="0008795C">
        <w:rPr>
          <w:lang w:val="en-US"/>
        </w:rPr>
        <w:t>.</w:t>
      </w:r>
    </w:p>
    <w:p w14:paraId="3E9AF3AF" w14:textId="39E7D75D" w:rsidR="00417E50" w:rsidRDefault="00B975AB" w:rsidP="00B975AB">
      <w:pPr>
        <w:keepNext/>
        <w:spacing w:line="360" w:lineRule="auto"/>
        <w:jc w:val="center"/>
      </w:pPr>
      <w:r>
        <w:rPr>
          <w:noProof/>
        </w:rPr>
        <w:lastRenderedPageBreak/>
        <w:drawing>
          <wp:inline distT="0" distB="0" distL="0" distR="0" wp14:anchorId="0E3DDC76" wp14:editId="5284172F">
            <wp:extent cx="4317849" cy="18924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5710" b="6374"/>
                    <a:stretch/>
                  </pic:blipFill>
                  <pic:spPr bwMode="auto">
                    <a:xfrm>
                      <a:off x="0" y="0"/>
                      <a:ext cx="4320000" cy="1893354"/>
                    </a:xfrm>
                    <a:prstGeom prst="rect">
                      <a:avLst/>
                    </a:prstGeom>
                    <a:ln>
                      <a:noFill/>
                    </a:ln>
                    <a:extLst>
                      <a:ext uri="{53640926-AAD7-44D8-BBD7-CCE9431645EC}">
                        <a14:shadowObscured xmlns:a14="http://schemas.microsoft.com/office/drawing/2010/main"/>
                      </a:ext>
                    </a:extLst>
                  </pic:spPr>
                </pic:pic>
              </a:graphicData>
            </a:graphic>
          </wp:inline>
        </w:drawing>
      </w:r>
    </w:p>
    <w:p w14:paraId="7A258136" w14:textId="482554D6" w:rsidR="00417E50" w:rsidRPr="00D23FC6" w:rsidRDefault="00417E50" w:rsidP="00624C5D">
      <w:pPr>
        <w:pStyle w:val="Caption"/>
        <w:spacing w:after="0" w:line="360" w:lineRule="auto"/>
        <w:jc w:val="center"/>
        <w:rPr>
          <w:i w:val="0"/>
          <w:iCs w:val="0"/>
          <w:color w:val="000000" w:themeColor="text1"/>
          <w:sz w:val="24"/>
          <w:szCs w:val="24"/>
          <w:lang w:val="en-US"/>
        </w:rPr>
      </w:pPr>
      <w:bookmarkStart w:id="726" w:name="_Toc170379607"/>
      <w:bookmarkStart w:id="727" w:name="_Toc171233009"/>
      <w:bookmarkStart w:id="728" w:name="_Toc174363142"/>
      <w:bookmarkStart w:id="729" w:name="_Toc174932836"/>
      <w:bookmarkStart w:id="730" w:name="_Toc211679569"/>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A34872">
        <w:rPr>
          <w:i w:val="0"/>
          <w:iCs w:val="0"/>
          <w:color w:val="000000" w:themeColor="text1"/>
          <w:sz w:val="24"/>
          <w:szCs w:val="24"/>
        </w:rPr>
        <w:t>4</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726"/>
      <w:bookmarkEnd w:id="727"/>
      <w:bookmarkEnd w:id="728"/>
      <w:bookmarkEnd w:id="729"/>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Nilai Awal</w:t>
      </w:r>
      <w:bookmarkEnd w:id="730"/>
    </w:p>
    <w:p w14:paraId="376590CC" w14:textId="77777777" w:rsidR="000850D9" w:rsidRPr="000850D9" w:rsidRDefault="000850D9" w:rsidP="000850D9">
      <w:pPr>
        <w:spacing w:line="480" w:lineRule="auto"/>
        <w:rPr>
          <w:lang w:val="en-US"/>
        </w:rPr>
      </w:pPr>
    </w:p>
    <w:p w14:paraId="05721159" w14:textId="6568E26D" w:rsidR="00C456F9" w:rsidRPr="00C456F9" w:rsidRDefault="00C456F9">
      <w:pPr>
        <w:pStyle w:val="Heading3"/>
        <w:numPr>
          <w:ilvl w:val="2"/>
          <w:numId w:val="9"/>
        </w:numPr>
        <w:spacing w:line="480" w:lineRule="auto"/>
        <w:ind w:left="567" w:hanging="567"/>
      </w:pPr>
      <w:bookmarkStart w:id="731" w:name="_Toc177131275"/>
      <w:bookmarkStart w:id="732" w:name="_Toc211679517"/>
      <w:r>
        <w:t xml:space="preserve">Tampilan </w:t>
      </w:r>
      <w:bookmarkEnd w:id="731"/>
      <w:r w:rsidR="00F020B0">
        <w:rPr>
          <w:lang w:val="en-US"/>
        </w:rPr>
        <w:t>Halaman Perbandingan Kriteria</w:t>
      </w:r>
      <w:bookmarkEnd w:id="732"/>
    </w:p>
    <w:p w14:paraId="517FFCC0" w14:textId="244ABDF4" w:rsidR="003E11F8" w:rsidRDefault="0061559E" w:rsidP="0061559E">
      <w:pPr>
        <w:keepNext/>
        <w:spacing w:line="360" w:lineRule="auto"/>
        <w:jc w:val="center"/>
      </w:pPr>
      <w:r>
        <w:rPr>
          <w:noProof/>
        </w:rPr>
        <w:drawing>
          <wp:inline distT="0" distB="0" distL="0" distR="0" wp14:anchorId="62660E62" wp14:editId="7F572894">
            <wp:extent cx="4320000" cy="190440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5541" b="6065"/>
                    <a:stretch/>
                  </pic:blipFill>
                  <pic:spPr bwMode="auto">
                    <a:xfrm>
                      <a:off x="0" y="0"/>
                      <a:ext cx="4320000" cy="1904400"/>
                    </a:xfrm>
                    <a:prstGeom prst="rect">
                      <a:avLst/>
                    </a:prstGeom>
                    <a:ln>
                      <a:noFill/>
                    </a:ln>
                    <a:extLst>
                      <a:ext uri="{53640926-AAD7-44D8-BBD7-CCE9431645EC}">
                        <a14:shadowObscured xmlns:a14="http://schemas.microsoft.com/office/drawing/2010/main"/>
                      </a:ext>
                    </a:extLst>
                  </pic:spPr>
                </pic:pic>
              </a:graphicData>
            </a:graphic>
          </wp:inline>
        </w:drawing>
      </w:r>
    </w:p>
    <w:p w14:paraId="400D0AAB" w14:textId="0D46924A" w:rsidR="00C0220E" w:rsidRDefault="003E11F8" w:rsidP="00C0220E">
      <w:pPr>
        <w:pStyle w:val="Caption"/>
        <w:spacing w:after="0" w:line="360" w:lineRule="auto"/>
        <w:jc w:val="center"/>
        <w:rPr>
          <w:i w:val="0"/>
          <w:iCs w:val="0"/>
          <w:color w:val="000000" w:themeColor="text1"/>
          <w:sz w:val="24"/>
          <w:szCs w:val="24"/>
          <w:lang w:val="en-US"/>
        </w:rPr>
      </w:pPr>
      <w:bookmarkStart w:id="733" w:name="_Toc170379608"/>
      <w:bookmarkStart w:id="734" w:name="_Toc171233010"/>
      <w:bookmarkStart w:id="735" w:name="_Toc174363143"/>
      <w:bookmarkStart w:id="736" w:name="_Toc174932837"/>
      <w:bookmarkStart w:id="737" w:name="_Toc211679570"/>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A34872">
        <w:rPr>
          <w:i w:val="0"/>
          <w:iCs w:val="0"/>
          <w:color w:val="000000" w:themeColor="text1"/>
          <w:sz w:val="24"/>
          <w:szCs w:val="24"/>
        </w:rPr>
        <w:t>5</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733"/>
      <w:bookmarkEnd w:id="734"/>
      <w:bookmarkEnd w:id="735"/>
      <w:bookmarkEnd w:id="736"/>
      <w:r w:rsidR="003C5367" w:rsidRPr="00D23FC6">
        <w:rPr>
          <w:i w:val="0"/>
          <w:iCs w:val="0"/>
          <w:color w:val="000000" w:themeColor="text1"/>
          <w:sz w:val="24"/>
          <w:szCs w:val="24"/>
          <w:lang w:val="en-US"/>
        </w:rPr>
        <w:t>Halaman Perbandingan Kriteria</w:t>
      </w:r>
      <w:bookmarkEnd w:id="737"/>
    </w:p>
    <w:p w14:paraId="73AC4C5B" w14:textId="21556A7B" w:rsidR="00C0220E" w:rsidRDefault="00C0220E" w:rsidP="00C0220E">
      <w:pPr>
        <w:spacing w:line="360" w:lineRule="auto"/>
        <w:ind w:firstLine="567"/>
        <w:rPr>
          <w:lang w:val="en-US"/>
        </w:rPr>
      </w:pPr>
      <w:r w:rsidRPr="00C0220E">
        <w:rPr>
          <w:lang w:val="en-US"/>
        </w:rPr>
        <w:t>Halaman ini digunakan untuk melakukan perbandingan berpasangan antar kriteria dalam metode AHP. Pengguna dapat menentukan tingkat kepentingan relatif satu kriteria terhadap lainnya menggunakan skala (misal 1–9). Hasil perbandingan ini nantinya digunakan untuk menghitung bobot prioritas setiap kriteria.</w:t>
      </w:r>
    </w:p>
    <w:p w14:paraId="42D7E517" w14:textId="77777777" w:rsidR="00C0220E" w:rsidRPr="00C0220E" w:rsidRDefault="00C0220E" w:rsidP="00C0220E">
      <w:pPr>
        <w:spacing w:line="480" w:lineRule="auto"/>
        <w:rPr>
          <w:lang w:val="en-US"/>
        </w:rPr>
      </w:pPr>
    </w:p>
    <w:p w14:paraId="77ABB62A" w14:textId="0CB0957F" w:rsidR="001720CD" w:rsidRDefault="00EF32EC">
      <w:pPr>
        <w:pStyle w:val="Heading3"/>
        <w:numPr>
          <w:ilvl w:val="2"/>
          <w:numId w:val="9"/>
        </w:numPr>
        <w:spacing w:line="480" w:lineRule="auto"/>
        <w:ind w:left="567" w:hanging="567"/>
        <w:rPr>
          <w:lang w:val="en-US"/>
        </w:rPr>
      </w:pPr>
      <w:bookmarkStart w:id="738" w:name="_Toc177131276"/>
      <w:bookmarkStart w:id="739" w:name="_Toc211679518"/>
      <w:r>
        <w:t xml:space="preserve">Tampilan </w:t>
      </w:r>
      <w:bookmarkEnd w:id="738"/>
      <w:r w:rsidR="000850D9">
        <w:rPr>
          <w:lang w:val="en-US"/>
        </w:rPr>
        <w:t>Halaman Perbandingan Alternatif</w:t>
      </w:r>
      <w:bookmarkEnd w:id="739"/>
    </w:p>
    <w:p w14:paraId="351E080A" w14:textId="787254AB" w:rsidR="00E2700A" w:rsidRPr="00E2700A" w:rsidRDefault="00E2700A" w:rsidP="00417D1C">
      <w:pPr>
        <w:spacing w:line="360" w:lineRule="auto"/>
        <w:ind w:firstLine="567"/>
        <w:rPr>
          <w:lang w:val="en-US"/>
        </w:rPr>
      </w:pPr>
      <w:r w:rsidRPr="00E2700A">
        <w:rPr>
          <w:lang w:val="en-US"/>
        </w:rPr>
        <w:t>Halaman ini menampilkan perbandingan antar alternatif berdasarkan masing-masing kriteria. Pengguna dapat memilih nilai perbandingan antar alternatif untuk menentukan mana yang lebih unggul. Data dari halaman ini akan digunakan untuk menghasilkan matriks prioritas dan hasil akhir rekomendasi.</w:t>
      </w:r>
    </w:p>
    <w:p w14:paraId="285709FC" w14:textId="363FF105" w:rsidR="00145266" w:rsidRDefault="00804EDD" w:rsidP="00804EDD">
      <w:pPr>
        <w:keepNext/>
        <w:spacing w:line="360" w:lineRule="auto"/>
        <w:jc w:val="center"/>
      </w:pPr>
      <w:r>
        <w:rPr>
          <w:noProof/>
        </w:rPr>
        <w:lastRenderedPageBreak/>
        <w:drawing>
          <wp:inline distT="0" distB="0" distL="0" distR="0" wp14:anchorId="4E0E193E" wp14:editId="3B339DBD">
            <wp:extent cx="4320000" cy="1915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15715" b="5411"/>
                    <a:stretch/>
                  </pic:blipFill>
                  <pic:spPr bwMode="auto">
                    <a:xfrm>
                      <a:off x="0" y="0"/>
                      <a:ext cx="4320000" cy="1915200"/>
                    </a:xfrm>
                    <a:prstGeom prst="rect">
                      <a:avLst/>
                    </a:prstGeom>
                    <a:ln>
                      <a:noFill/>
                    </a:ln>
                    <a:extLst>
                      <a:ext uri="{53640926-AAD7-44D8-BBD7-CCE9431645EC}">
                        <a14:shadowObscured xmlns:a14="http://schemas.microsoft.com/office/drawing/2010/main"/>
                      </a:ext>
                    </a:extLst>
                  </pic:spPr>
                </pic:pic>
              </a:graphicData>
            </a:graphic>
          </wp:inline>
        </w:drawing>
      </w:r>
    </w:p>
    <w:p w14:paraId="2FE95CAC" w14:textId="0A56E9F4" w:rsidR="00145266" w:rsidRPr="00D23FC6" w:rsidRDefault="00145266" w:rsidP="002F35BE">
      <w:pPr>
        <w:pStyle w:val="Caption"/>
        <w:spacing w:after="0" w:line="360" w:lineRule="auto"/>
        <w:jc w:val="center"/>
        <w:rPr>
          <w:i w:val="0"/>
          <w:iCs w:val="0"/>
          <w:color w:val="000000" w:themeColor="text1"/>
          <w:sz w:val="24"/>
          <w:szCs w:val="24"/>
        </w:rPr>
      </w:pPr>
      <w:bookmarkStart w:id="740" w:name="_Toc170379609"/>
      <w:bookmarkStart w:id="741" w:name="_Toc171233011"/>
      <w:bookmarkStart w:id="742" w:name="_Toc174363144"/>
      <w:bookmarkStart w:id="743" w:name="_Toc174932838"/>
      <w:bookmarkStart w:id="744" w:name="_Toc211679571"/>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A34872">
        <w:rPr>
          <w:i w:val="0"/>
          <w:iCs w:val="0"/>
          <w:color w:val="000000" w:themeColor="text1"/>
          <w:sz w:val="24"/>
          <w:szCs w:val="24"/>
        </w:rPr>
        <w:t>6</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740"/>
      <w:bookmarkEnd w:id="741"/>
      <w:bookmarkEnd w:id="742"/>
      <w:bookmarkEnd w:id="743"/>
      <w:r w:rsidR="00EC57F2" w:rsidRPr="00D23FC6">
        <w:rPr>
          <w:i w:val="0"/>
          <w:iCs w:val="0"/>
          <w:color w:val="000000" w:themeColor="text1"/>
          <w:sz w:val="24"/>
          <w:szCs w:val="24"/>
        </w:rPr>
        <w:t xml:space="preserve">Tampilan </w:t>
      </w:r>
      <w:r w:rsidR="00EC57F2" w:rsidRPr="00D23FC6">
        <w:rPr>
          <w:i w:val="0"/>
          <w:iCs w:val="0"/>
          <w:color w:val="000000" w:themeColor="text1"/>
          <w:sz w:val="24"/>
          <w:szCs w:val="24"/>
          <w:lang w:val="en-US"/>
        </w:rPr>
        <w:t>Halaman Perbandingan Alternatif</w:t>
      </w:r>
      <w:bookmarkEnd w:id="744"/>
    </w:p>
    <w:p w14:paraId="3BCA6ED1" w14:textId="77777777" w:rsidR="00F9604F" w:rsidRPr="00DE7284" w:rsidRDefault="00F9604F" w:rsidP="004D3843">
      <w:pPr>
        <w:spacing w:line="480" w:lineRule="auto"/>
      </w:pPr>
    </w:p>
    <w:p w14:paraId="33A0530D" w14:textId="29DEE90F" w:rsidR="00BF1B4C" w:rsidRPr="00BF1B4C" w:rsidRDefault="004C4765">
      <w:pPr>
        <w:pStyle w:val="Heading2"/>
        <w:numPr>
          <w:ilvl w:val="1"/>
          <w:numId w:val="5"/>
        </w:numPr>
        <w:spacing w:line="480" w:lineRule="auto"/>
        <w:ind w:left="567" w:hanging="567"/>
      </w:pPr>
      <w:bookmarkStart w:id="745" w:name="_Toc177131282"/>
      <w:bookmarkStart w:id="746" w:name="_Toc211679519"/>
      <w:bookmarkEnd w:id="586"/>
      <w:r>
        <w:t>Pengujian Sistem</w:t>
      </w:r>
      <w:bookmarkEnd w:id="745"/>
      <w:bookmarkEnd w:id="746"/>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2729B4">
        <w:t>(UAT)</w:t>
      </w:r>
      <w:r w:rsidR="00FA0205" w:rsidRPr="00FA0205">
        <w:t>.</w:t>
      </w:r>
    </w:p>
    <w:p w14:paraId="799F5F3E" w14:textId="77777777" w:rsidR="002A469E" w:rsidRPr="000D0FA4" w:rsidRDefault="002A469E" w:rsidP="004D3843">
      <w:pPr>
        <w:spacing w:line="480" w:lineRule="auto"/>
      </w:pPr>
    </w:p>
    <w:p w14:paraId="7FC53F0C" w14:textId="79628D79" w:rsidR="00950529" w:rsidRDefault="004A5B9A">
      <w:pPr>
        <w:pStyle w:val="Heading3"/>
        <w:numPr>
          <w:ilvl w:val="2"/>
          <w:numId w:val="5"/>
        </w:numPr>
        <w:spacing w:line="480" w:lineRule="auto"/>
        <w:ind w:left="567" w:hanging="567"/>
        <w:rPr>
          <w:i/>
          <w:iCs/>
        </w:rPr>
      </w:pPr>
      <w:bookmarkStart w:id="747" w:name="_Toc177131283"/>
      <w:bookmarkStart w:id="748" w:name="_Toc211679520"/>
      <w:r w:rsidRPr="004A5B9A">
        <w:rPr>
          <w:i/>
          <w:iCs/>
        </w:rPr>
        <w:t>Functional Testing</w:t>
      </w:r>
      <w:bookmarkEnd w:id="747"/>
      <w:bookmarkEnd w:id="748"/>
    </w:p>
    <w:p w14:paraId="57FD1B86" w14:textId="2FCB3BEF" w:rsidR="008B0DCE" w:rsidRPr="005F0332" w:rsidRDefault="00FA2DE0" w:rsidP="005F0332">
      <w:pPr>
        <w:spacing w:line="360" w:lineRule="auto"/>
        <w:ind w:firstLine="567"/>
      </w:pPr>
      <w:r w:rsidRPr="00FA2DE0">
        <w:rPr>
          <w:i/>
          <w:iCs/>
        </w:rPr>
        <w:t>B</w:t>
      </w:r>
      <w:r w:rsidR="0001683B" w:rsidRPr="0001683B">
        <w:rPr>
          <w:i/>
          <w:iCs/>
        </w:rPr>
        <w:t>lack box testing</w:t>
      </w:r>
      <w:r w:rsidR="0001683B" w:rsidRPr="003D1935">
        <w:t xml:space="preserve"> adalah pendekatan pengujian perangkat lunak yang mengevaluasi fungsionalitas suatu aplikasi tanpa memperhatikan struktur internal atau cara kerjanya. Metode pengujian </w:t>
      </w:r>
      <w:r w:rsidR="0001683B" w:rsidRPr="0001683B">
        <w:rPr>
          <w:i/>
          <w:iCs/>
        </w:rPr>
        <w:t>black box</w:t>
      </w:r>
      <w:r w:rsidR="00D70B82">
        <w:rPr>
          <w:i/>
          <w:iCs/>
        </w:rPr>
        <w:t xml:space="preserve"> testing</w:t>
      </w:r>
      <w:r w:rsidR="0001683B" w:rsidRPr="003D1935">
        <w:t xml:space="preserve"> memungkinkan pengembang perangkat lunak untuk menyusun serangkaian kondisi </w:t>
      </w:r>
      <w:r w:rsidR="0001683B" w:rsidRPr="0001683B">
        <w:rPr>
          <w:i/>
          <w:iCs/>
        </w:rPr>
        <w:t>input</w:t>
      </w:r>
      <w:r w:rsidR="0001683B" w:rsidRPr="003D1935">
        <w:t xml:space="preserve"> yang mencakup semua persyaratan fungsional program. Pengujian dilakukan dengan memilih sejumlah modul yang mencakup berbagai jenis data untuk memastikan bahwa program hanya menerima </w:t>
      </w:r>
      <w:r w:rsidR="0001683B" w:rsidRPr="0001683B">
        <w:rPr>
          <w:i/>
          <w:iCs/>
        </w:rPr>
        <w:t>input</w:t>
      </w:r>
      <w:r w:rsidR="0001683B" w:rsidRPr="003D1935">
        <w:t xml:space="preserve"> dengan jenis data yang sesuai. Selain itu, pengujian juga memeriksa antarmuka </w:t>
      </w:r>
      <w:r w:rsidR="00F263BD">
        <w:t xml:space="preserve">pengguna </w:t>
      </w:r>
      <w:r w:rsidR="0001683B" w:rsidRPr="003D1935">
        <w:t>aplikasi itu sendiri.</w:t>
      </w:r>
      <w:r w:rsidR="00D77674">
        <w:t xml:space="preserve"> </w:t>
      </w:r>
      <w:r w:rsidR="002E26C5">
        <w:t>P</w:t>
      </w:r>
      <w:r w:rsidR="00D77674">
        <w:t xml:space="preserve">roses pengujian </w:t>
      </w:r>
      <w:r w:rsidR="00D77674">
        <w:rPr>
          <w:i/>
          <w:iCs/>
        </w:rPr>
        <w:t>black box</w:t>
      </w:r>
      <w:r w:rsidR="00CE4FAA">
        <w:rPr>
          <w:i/>
          <w:iCs/>
        </w:rPr>
        <w:t xml:space="preserve"> </w:t>
      </w:r>
      <w:r w:rsidR="00D77674">
        <w:t xml:space="preserve">pada </w:t>
      </w:r>
      <w:r w:rsidR="00C214B8">
        <w:rPr>
          <w:lang w:val="en-US"/>
        </w:rPr>
        <w:t xml:space="preserve">aplikasi SPK AHP </w:t>
      </w:r>
      <w:r w:rsidR="002E26C5">
        <w:t>adalah sebagai berikut</w:t>
      </w:r>
      <w:r w:rsidR="00F71AB4" w:rsidRPr="00F71AB4">
        <w:t>:</w:t>
      </w:r>
      <w:r w:rsidR="005F0332">
        <w:rPr>
          <w:lang w:val="en-US"/>
        </w:rPr>
        <w:br w:type="page"/>
      </w:r>
    </w:p>
    <w:p w14:paraId="486A280E" w14:textId="79F3C135" w:rsidR="000A0827" w:rsidRPr="00AE1E2A" w:rsidRDefault="000A0827" w:rsidP="001E1385">
      <w:pPr>
        <w:pStyle w:val="Caption"/>
        <w:spacing w:after="0" w:line="360" w:lineRule="auto"/>
        <w:jc w:val="center"/>
        <w:rPr>
          <w:color w:val="auto"/>
          <w:sz w:val="24"/>
          <w:szCs w:val="24"/>
          <w:lang w:val="en-US"/>
        </w:rPr>
      </w:pPr>
      <w:bookmarkStart w:id="749" w:name="_Toc170379479"/>
      <w:bookmarkStart w:id="750" w:name="_Toc171233069"/>
      <w:bookmarkStart w:id="751" w:name="_Toc174363170"/>
      <w:bookmarkStart w:id="752" w:name="_Toc174932853"/>
      <w:bookmarkStart w:id="753" w:name="_Toc211679588"/>
      <w:r w:rsidRPr="00775DD1">
        <w:rPr>
          <w:i w:val="0"/>
          <w:iCs w:val="0"/>
          <w:color w:val="auto"/>
          <w:sz w:val="24"/>
          <w:szCs w:val="24"/>
        </w:rPr>
        <w:lastRenderedPageBreak/>
        <w:t xml:space="preserve">Tabel 4. </w:t>
      </w:r>
      <w:r w:rsidRPr="00775DD1">
        <w:rPr>
          <w:i w:val="0"/>
          <w:iCs w:val="0"/>
          <w:color w:val="auto"/>
          <w:sz w:val="24"/>
          <w:szCs w:val="24"/>
        </w:rPr>
        <w:fldChar w:fldCharType="begin"/>
      </w:r>
      <w:r w:rsidRPr="00775DD1">
        <w:rPr>
          <w:i w:val="0"/>
          <w:iCs w:val="0"/>
          <w:color w:val="auto"/>
          <w:sz w:val="24"/>
          <w:szCs w:val="24"/>
        </w:rPr>
        <w:instrText xml:space="preserve"> SEQ Tabel_4. \* ARABIC </w:instrText>
      </w:r>
      <w:r w:rsidRPr="00775DD1">
        <w:rPr>
          <w:i w:val="0"/>
          <w:iCs w:val="0"/>
          <w:color w:val="auto"/>
          <w:sz w:val="24"/>
          <w:szCs w:val="24"/>
        </w:rPr>
        <w:fldChar w:fldCharType="separate"/>
      </w:r>
      <w:r w:rsidR="00A34872">
        <w:rPr>
          <w:i w:val="0"/>
          <w:iCs w:val="0"/>
          <w:color w:val="auto"/>
          <w:sz w:val="24"/>
          <w:szCs w:val="24"/>
        </w:rPr>
        <w:t>3</w:t>
      </w:r>
      <w:r w:rsidRPr="00775DD1">
        <w:rPr>
          <w:i w:val="0"/>
          <w:iCs w:val="0"/>
          <w:color w:val="auto"/>
          <w:sz w:val="24"/>
          <w:szCs w:val="24"/>
        </w:rPr>
        <w:fldChar w:fldCharType="end"/>
      </w:r>
      <w:r w:rsidRPr="00775DD1">
        <w:rPr>
          <w:i w:val="0"/>
          <w:iCs w:val="0"/>
          <w:color w:val="auto"/>
          <w:sz w:val="24"/>
          <w:szCs w:val="24"/>
        </w:rPr>
        <w:t xml:space="preserve"> </w:t>
      </w:r>
      <w:r w:rsidR="00AE1E2A" w:rsidRPr="00775DD1">
        <w:rPr>
          <w:i w:val="0"/>
          <w:iCs w:val="0"/>
          <w:color w:val="auto"/>
          <w:sz w:val="24"/>
          <w:szCs w:val="24"/>
        </w:rPr>
        <w:t>Tabel</w:t>
      </w:r>
      <w:r w:rsidR="00AE1E2A" w:rsidRPr="00775DD1">
        <w:rPr>
          <w:color w:val="auto"/>
          <w:sz w:val="24"/>
          <w:szCs w:val="24"/>
        </w:rPr>
        <w:t xml:space="preserve"> </w:t>
      </w:r>
      <w:r w:rsidR="00AE1E2A" w:rsidRPr="00887479">
        <w:rPr>
          <w:i w:val="0"/>
          <w:iCs w:val="0"/>
          <w:color w:val="auto"/>
          <w:sz w:val="24"/>
          <w:szCs w:val="24"/>
        </w:rPr>
        <w:t>Pengujian</w:t>
      </w:r>
      <w:bookmarkEnd w:id="749"/>
      <w:bookmarkEnd w:id="750"/>
      <w:bookmarkEnd w:id="751"/>
      <w:bookmarkEnd w:id="752"/>
      <w:r w:rsidR="00AE1E2A">
        <w:rPr>
          <w:i w:val="0"/>
          <w:iCs w:val="0"/>
          <w:color w:val="auto"/>
          <w:sz w:val="24"/>
          <w:szCs w:val="24"/>
          <w:lang w:val="en-US"/>
        </w:rPr>
        <w:t xml:space="preserve"> </w:t>
      </w:r>
      <w:r w:rsidR="00127DD5" w:rsidRPr="00127DD5">
        <w:rPr>
          <w:i w:val="0"/>
          <w:iCs w:val="0"/>
          <w:color w:val="000000" w:themeColor="text1"/>
          <w:sz w:val="24"/>
          <w:szCs w:val="24"/>
          <w:lang w:val="en-US"/>
        </w:rPr>
        <w:t>Aplikasi SPK AHP</w:t>
      </w:r>
      <w:bookmarkEnd w:id="753"/>
    </w:p>
    <w:tbl>
      <w:tblPr>
        <w:tblStyle w:val="TableGrid"/>
        <w:tblW w:w="0" w:type="auto"/>
        <w:tblLook w:val="04A0" w:firstRow="1" w:lastRow="0" w:firstColumn="1" w:lastColumn="0" w:noHBand="0" w:noVBand="1"/>
      </w:tblPr>
      <w:tblGrid>
        <w:gridCol w:w="574"/>
        <w:gridCol w:w="1786"/>
        <w:gridCol w:w="1762"/>
        <w:gridCol w:w="1885"/>
        <w:gridCol w:w="1920"/>
      </w:tblGrid>
      <w:tr w:rsidR="00127DD5" w:rsidRPr="00127DD5" w14:paraId="0089C2D7" w14:textId="77777777" w:rsidTr="00127DD5">
        <w:tc>
          <w:tcPr>
            <w:tcW w:w="0" w:type="auto"/>
            <w:hideMark/>
          </w:tcPr>
          <w:p w14:paraId="2925A8FC"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ID Uji</w:t>
            </w:r>
          </w:p>
        </w:tc>
        <w:tc>
          <w:tcPr>
            <w:tcW w:w="0" w:type="auto"/>
            <w:hideMark/>
          </w:tcPr>
          <w:p w14:paraId="24D090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Skenario Uji</w:t>
            </w:r>
          </w:p>
        </w:tc>
        <w:tc>
          <w:tcPr>
            <w:tcW w:w="0" w:type="auto"/>
            <w:hideMark/>
          </w:tcPr>
          <w:p w14:paraId="703DDCFA"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Input</w:t>
            </w:r>
          </w:p>
        </w:tc>
        <w:tc>
          <w:tcPr>
            <w:tcW w:w="0" w:type="auto"/>
            <w:hideMark/>
          </w:tcPr>
          <w:p w14:paraId="105343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Proses yang Diharapkan</w:t>
            </w:r>
          </w:p>
        </w:tc>
        <w:tc>
          <w:tcPr>
            <w:tcW w:w="0" w:type="auto"/>
            <w:hideMark/>
          </w:tcPr>
          <w:p w14:paraId="654AC58E"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Output yang Diharapkan</w:t>
            </w:r>
          </w:p>
        </w:tc>
      </w:tr>
      <w:tr w:rsidR="00127DD5" w:rsidRPr="00127DD5" w14:paraId="6DF321F3" w14:textId="77777777" w:rsidTr="00127DD5">
        <w:tc>
          <w:tcPr>
            <w:tcW w:w="0" w:type="auto"/>
            <w:hideMark/>
          </w:tcPr>
          <w:p w14:paraId="400454F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A1</w:t>
            </w:r>
          </w:p>
        </w:tc>
        <w:tc>
          <w:tcPr>
            <w:tcW w:w="0" w:type="auto"/>
            <w:hideMark/>
          </w:tcPr>
          <w:p w14:paraId="013BB38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(valid)</w:t>
            </w:r>
          </w:p>
        </w:tc>
        <w:tc>
          <w:tcPr>
            <w:tcW w:w="0" w:type="auto"/>
            <w:hideMark/>
          </w:tcPr>
          <w:p w14:paraId="6A6287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Username dan password benar</w:t>
            </w:r>
          </w:p>
        </w:tc>
        <w:tc>
          <w:tcPr>
            <w:tcW w:w="0" w:type="auto"/>
            <w:hideMark/>
          </w:tcPr>
          <w:p w14:paraId="60F8DEB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memverifikasi kredensial</w:t>
            </w:r>
          </w:p>
        </w:tc>
        <w:tc>
          <w:tcPr>
            <w:tcW w:w="0" w:type="auto"/>
            <w:hideMark/>
          </w:tcPr>
          <w:p w14:paraId="4684C1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Berhasil masuk ke dashboard</w:t>
            </w:r>
          </w:p>
        </w:tc>
      </w:tr>
      <w:tr w:rsidR="00127DD5" w:rsidRPr="00127DD5" w14:paraId="1620A1CC" w14:textId="77777777" w:rsidTr="00127DD5">
        <w:tc>
          <w:tcPr>
            <w:tcW w:w="0" w:type="auto"/>
            <w:hideMark/>
          </w:tcPr>
          <w:p w14:paraId="236A623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A2</w:t>
            </w:r>
          </w:p>
        </w:tc>
        <w:tc>
          <w:tcPr>
            <w:tcW w:w="0" w:type="auto"/>
            <w:hideMark/>
          </w:tcPr>
          <w:p w14:paraId="4347747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(invalid)</w:t>
            </w:r>
          </w:p>
        </w:tc>
        <w:tc>
          <w:tcPr>
            <w:tcW w:w="0" w:type="auto"/>
            <w:hideMark/>
          </w:tcPr>
          <w:p w14:paraId="274C86F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Username atau password salah</w:t>
            </w:r>
          </w:p>
        </w:tc>
        <w:tc>
          <w:tcPr>
            <w:tcW w:w="0" w:type="auto"/>
            <w:hideMark/>
          </w:tcPr>
          <w:p w14:paraId="3DE2D4B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memverifikasi kredensial</w:t>
            </w:r>
          </w:p>
        </w:tc>
        <w:tc>
          <w:tcPr>
            <w:tcW w:w="0" w:type="auto"/>
            <w:hideMark/>
          </w:tcPr>
          <w:p w14:paraId="4206B37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Pesan error: "Username atau password salah"</w:t>
            </w:r>
          </w:p>
        </w:tc>
      </w:tr>
      <w:tr w:rsidR="00127DD5" w:rsidRPr="00127DD5" w14:paraId="06CB6FE5" w14:textId="77777777" w:rsidTr="00127DD5">
        <w:tc>
          <w:tcPr>
            <w:tcW w:w="0" w:type="auto"/>
            <w:hideMark/>
          </w:tcPr>
          <w:p w14:paraId="7CEBCB5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B1</w:t>
            </w:r>
          </w:p>
        </w:tc>
        <w:tc>
          <w:tcPr>
            <w:tcW w:w="0" w:type="auto"/>
            <w:hideMark/>
          </w:tcPr>
          <w:p w14:paraId="7CE51708"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Tambah</w:t>
            </w:r>
          </w:p>
        </w:tc>
        <w:tc>
          <w:tcPr>
            <w:tcW w:w="0" w:type="auto"/>
            <w:hideMark/>
          </w:tcPr>
          <w:p w14:paraId="7BB177E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Isi form kriteria (nama, bobot, dsb)</w:t>
            </w:r>
          </w:p>
        </w:tc>
        <w:tc>
          <w:tcPr>
            <w:tcW w:w="0" w:type="auto"/>
            <w:hideMark/>
          </w:tcPr>
          <w:p w14:paraId="6252C03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menyimpan data ke database</w:t>
            </w:r>
          </w:p>
        </w:tc>
        <w:tc>
          <w:tcPr>
            <w:tcW w:w="0" w:type="auto"/>
            <w:hideMark/>
          </w:tcPr>
          <w:p w14:paraId="1BA43D2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kriteria baru tersimpan dan muncul di daftar</w:t>
            </w:r>
          </w:p>
        </w:tc>
      </w:tr>
      <w:tr w:rsidR="00127DD5" w:rsidRPr="00127DD5" w14:paraId="59AD7E59" w14:textId="77777777" w:rsidTr="00127DD5">
        <w:tc>
          <w:tcPr>
            <w:tcW w:w="0" w:type="auto"/>
            <w:hideMark/>
          </w:tcPr>
          <w:p w14:paraId="45904C6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B2</w:t>
            </w:r>
          </w:p>
        </w:tc>
        <w:tc>
          <w:tcPr>
            <w:tcW w:w="0" w:type="auto"/>
            <w:hideMark/>
          </w:tcPr>
          <w:p w14:paraId="4BD0E03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Edit</w:t>
            </w:r>
          </w:p>
        </w:tc>
        <w:tc>
          <w:tcPr>
            <w:tcW w:w="0" w:type="auto"/>
            <w:hideMark/>
          </w:tcPr>
          <w:p w14:paraId="2735958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Ubah data kriteria</w:t>
            </w:r>
          </w:p>
        </w:tc>
        <w:tc>
          <w:tcPr>
            <w:tcW w:w="0" w:type="auto"/>
            <w:hideMark/>
          </w:tcPr>
          <w:p w14:paraId="4DB68B8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memperbarui data di database</w:t>
            </w:r>
          </w:p>
        </w:tc>
        <w:tc>
          <w:tcPr>
            <w:tcW w:w="0" w:type="auto"/>
            <w:hideMark/>
          </w:tcPr>
          <w:p w14:paraId="6F137CF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kriteria berubah sesuai input</w:t>
            </w:r>
          </w:p>
        </w:tc>
      </w:tr>
      <w:tr w:rsidR="00127DD5" w:rsidRPr="00127DD5" w14:paraId="7209FAF4" w14:textId="77777777" w:rsidTr="00127DD5">
        <w:tc>
          <w:tcPr>
            <w:tcW w:w="0" w:type="auto"/>
            <w:hideMark/>
          </w:tcPr>
          <w:p w14:paraId="6FD4F0C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B3</w:t>
            </w:r>
          </w:p>
        </w:tc>
        <w:tc>
          <w:tcPr>
            <w:tcW w:w="0" w:type="auto"/>
            <w:hideMark/>
          </w:tcPr>
          <w:p w14:paraId="5725D0F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Hapus</w:t>
            </w:r>
          </w:p>
        </w:tc>
        <w:tc>
          <w:tcPr>
            <w:tcW w:w="0" w:type="auto"/>
            <w:hideMark/>
          </w:tcPr>
          <w:p w14:paraId="60CE897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Pilih hapus kriteria</w:t>
            </w:r>
          </w:p>
        </w:tc>
        <w:tc>
          <w:tcPr>
            <w:tcW w:w="0" w:type="auto"/>
            <w:hideMark/>
          </w:tcPr>
          <w:p w14:paraId="6E7B9B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menghapus data</w:t>
            </w:r>
          </w:p>
        </w:tc>
        <w:tc>
          <w:tcPr>
            <w:tcW w:w="0" w:type="auto"/>
            <w:hideMark/>
          </w:tcPr>
          <w:p w14:paraId="170D3DD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Kriteria terhapus dari daftar</w:t>
            </w:r>
          </w:p>
        </w:tc>
      </w:tr>
      <w:tr w:rsidR="00127DD5" w:rsidRPr="00127DD5" w14:paraId="7F3B45D7" w14:textId="77777777" w:rsidTr="00127DD5">
        <w:tc>
          <w:tcPr>
            <w:tcW w:w="0" w:type="auto"/>
            <w:hideMark/>
          </w:tcPr>
          <w:p w14:paraId="03ED560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C1</w:t>
            </w:r>
          </w:p>
        </w:tc>
        <w:tc>
          <w:tcPr>
            <w:tcW w:w="0" w:type="auto"/>
            <w:hideMark/>
          </w:tcPr>
          <w:p w14:paraId="430A404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Tambah</w:t>
            </w:r>
          </w:p>
        </w:tc>
        <w:tc>
          <w:tcPr>
            <w:tcW w:w="0" w:type="auto"/>
            <w:hideMark/>
          </w:tcPr>
          <w:p w14:paraId="7B4FE5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Isi form alternatif</w:t>
            </w:r>
          </w:p>
        </w:tc>
        <w:tc>
          <w:tcPr>
            <w:tcW w:w="0" w:type="auto"/>
            <w:hideMark/>
          </w:tcPr>
          <w:p w14:paraId="4317572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menyimpan data</w:t>
            </w:r>
          </w:p>
        </w:tc>
        <w:tc>
          <w:tcPr>
            <w:tcW w:w="0" w:type="auto"/>
            <w:hideMark/>
          </w:tcPr>
          <w:p w14:paraId="71770D0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Alternatif baru muncul di daftar</w:t>
            </w:r>
          </w:p>
        </w:tc>
      </w:tr>
      <w:tr w:rsidR="00127DD5" w:rsidRPr="00127DD5" w14:paraId="6CD5F77A" w14:textId="77777777" w:rsidTr="00127DD5">
        <w:tc>
          <w:tcPr>
            <w:tcW w:w="0" w:type="auto"/>
            <w:hideMark/>
          </w:tcPr>
          <w:p w14:paraId="1FF33ED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C2</w:t>
            </w:r>
          </w:p>
        </w:tc>
        <w:tc>
          <w:tcPr>
            <w:tcW w:w="0" w:type="auto"/>
            <w:hideMark/>
          </w:tcPr>
          <w:p w14:paraId="51BDBF8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Edit</w:t>
            </w:r>
          </w:p>
        </w:tc>
        <w:tc>
          <w:tcPr>
            <w:tcW w:w="0" w:type="auto"/>
            <w:hideMark/>
          </w:tcPr>
          <w:p w14:paraId="776A661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Ubah data alternatif</w:t>
            </w:r>
          </w:p>
        </w:tc>
        <w:tc>
          <w:tcPr>
            <w:tcW w:w="0" w:type="auto"/>
            <w:hideMark/>
          </w:tcPr>
          <w:p w14:paraId="47DAEF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memperbarui data</w:t>
            </w:r>
          </w:p>
        </w:tc>
        <w:tc>
          <w:tcPr>
            <w:tcW w:w="0" w:type="auto"/>
            <w:hideMark/>
          </w:tcPr>
          <w:p w14:paraId="352879D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alternatif berubah sesuai input</w:t>
            </w:r>
          </w:p>
        </w:tc>
      </w:tr>
      <w:tr w:rsidR="00127DD5" w:rsidRPr="00127DD5" w14:paraId="1A26BDA7" w14:textId="77777777" w:rsidTr="00127DD5">
        <w:tc>
          <w:tcPr>
            <w:tcW w:w="0" w:type="auto"/>
            <w:hideMark/>
          </w:tcPr>
          <w:p w14:paraId="6783F82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C3</w:t>
            </w:r>
          </w:p>
        </w:tc>
        <w:tc>
          <w:tcPr>
            <w:tcW w:w="0" w:type="auto"/>
            <w:hideMark/>
          </w:tcPr>
          <w:p w14:paraId="4CD3111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Hapus</w:t>
            </w:r>
          </w:p>
        </w:tc>
        <w:tc>
          <w:tcPr>
            <w:tcW w:w="0" w:type="auto"/>
            <w:hideMark/>
          </w:tcPr>
          <w:p w14:paraId="58433F9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Pilih hapus alternatif</w:t>
            </w:r>
          </w:p>
        </w:tc>
        <w:tc>
          <w:tcPr>
            <w:tcW w:w="0" w:type="auto"/>
            <w:hideMark/>
          </w:tcPr>
          <w:p w14:paraId="26EAC84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menghapus data</w:t>
            </w:r>
          </w:p>
        </w:tc>
        <w:tc>
          <w:tcPr>
            <w:tcW w:w="0" w:type="auto"/>
            <w:hideMark/>
          </w:tcPr>
          <w:p w14:paraId="1812893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Alternatif hilang dari daftar</w:t>
            </w:r>
          </w:p>
        </w:tc>
      </w:tr>
      <w:tr w:rsidR="00127DD5" w:rsidRPr="00127DD5" w14:paraId="5C6AF87F" w14:textId="77777777" w:rsidTr="00127DD5">
        <w:tc>
          <w:tcPr>
            <w:tcW w:w="0" w:type="auto"/>
            <w:hideMark/>
          </w:tcPr>
          <w:p w14:paraId="5B466BC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D1</w:t>
            </w:r>
          </w:p>
        </w:tc>
        <w:tc>
          <w:tcPr>
            <w:tcW w:w="0" w:type="auto"/>
            <w:hideMark/>
          </w:tcPr>
          <w:p w14:paraId="37A0E53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Menginput Nilai Awal</w:t>
            </w:r>
          </w:p>
        </w:tc>
        <w:tc>
          <w:tcPr>
            <w:tcW w:w="0" w:type="auto"/>
            <w:hideMark/>
          </w:tcPr>
          <w:p w14:paraId="3287475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Masukkan nilai ke form (angka)</w:t>
            </w:r>
          </w:p>
        </w:tc>
        <w:tc>
          <w:tcPr>
            <w:tcW w:w="0" w:type="auto"/>
            <w:hideMark/>
          </w:tcPr>
          <w:p w14:paraId="0AC91A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memvalidasi dan menyimpan</w:t>
            </w:r>
          </w:p>
        </w:tc>
        <w:tc>
          <w:tcPr>
            <w:tcW w:w="0" w:type="auto"/>
            <w:hideMark/>
          </w:tcPr>
          <w:p w14:paraId="600FE2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Nilai awal tersimpan dan dapat ditampilkan</w:t>
            </w:r>
          </w:p>
        </w:tc>
      </w:tr>
      <w:tr w:rsidR="00127DD5" w:rsidRPr="00127DD5" w14:paraId="6912DE2F" w14:textId="77777777" w:rsidTr="00127DD5">
        <w:tc>
          <w:tcPr>
            <w:tcW w:w="0" w:type="auto"/>
            <w:hideMark/>
          </w:tcPr>
          <w:p w14:paraId="0ECC18A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lastRenderedPageBreak/>
              <w:t>E1</w:t>
            </w:r>
          </w:p>
        </w:tc>
        <w:tc>
          <w:tcPr>
            <w:tcW w:w="0" w:type="auto"/>
            <w:hideMark/>
          </w:tcPr>
          <w:p w14:paraId="46D968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Memproses Perbandingan Kriteria</w:t>
            </w:r>
          </w:p>
        </w:tc>
        <w:tc>
          <w:tcPr>
            <w:tcW w:w="0" w:type="auto"/>
            <w:hideMark/>
          </w:tcPr>
          <w:p w14:paraId="1D8E91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Input perbandingan antar kriteria</w:t>
            </w:r>
          </w:p>
        </w:tc>
        <w:tc>
          <w:tcPr>
            <w:tcW w:w="0" w:type="auto"/>
            <w:hideMark/>
          </w:tcPr>
          <w:p w14:paraId="016E906B"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menghitung bobot perbandingan</w:t>
            </w:r>
          </w:p>
        </w:tc>
        <w:tc>
          <w:tcPr>
            <w:tcW w:w="0" w:type="auto"/>
            <w:hideMark/>
          </w:tcPr>
          <w:p w14:paraId="09A70FB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Hasil perbandingan kriteria tampil di tabel</w:t>
            </w:r>
          </w:p>
        </w:tc>
      </w:tr>
      <w:tr w:rsidR="00127DD5" w:rsidRPr="00127DD5" w14:paraId="24FC2998" w14:textId="77777777" w:rsidTr="00127DD5">
        <w:tc>
          <w:tcPr>
            <w:tcW w:w="0" w:type="auto"/>
            <w:hideMark/>
          </w:tcPr>
          <w:p w14:paraId="13E29C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F1</w:t>
            </w:r>
          </w:p>
        </w:tc>
        <w:tc>
          <w:tcPr>
            <w:tcW w:w="0" w:type="auto"/>
            <w:hideMark/>
          </w:tcPr>
          <w:p w14:paraId="7794569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Memproses Perbandingan Alternatif</w:t>
            </w:r>
          </w:p>
        </w:tc>
        <w:tc>
          <w:tcPr>
            <w:tcW w:w="0" w:type="auto"/>
            <w:hideMark/>
          </w:tcPr>
          <w:p w14:paraId="10CA1C3F"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Input perbandingan antar alternatif</w:t>
            </w:r>
          </w:p>
        </w:tc>
        <w:tc>
          <w:tcPr>
            <w:tcW w:w="0" w:type="auto"/>
            <w:hideMark/>
          </w:tcPr>
          <w:p w14:paraId="34AA64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menghitung prioritas alternatif</w:t>
            </w:r>
          </w:p>
        </w:tc>
        <w:tc>
          <w:tcPr>
            <w:tcW w:w="0" w:type="auto"/>
            <w:hideMark/>
          </w:tcPr>
          <w:p w14:paraId="07DC2EC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Hasil perbandingan alternatif tampil di tabel</w:t>
            </w:r>
          </w:p>
        </w:tc>
      </w:tr>
    </w:tbl>
    <w:p w14:paraId="655CA04B" w14:textId="77777777" w:rsidR="00F203A4" w:rsidRDefault="00F203A4" w:rsidP="00CE4FAA">
      <w:pPr>
        <w:spacing w:line="360" w:lineRule="auto"/>
      </w:pPr>
    </w:p>
    <w:p w14:paraId="2F608461" w14:textId="58C573DD" w:rsidR="008E66C8" w:rsidRDefault="00211FB1" w:rsidP="00C466FB">
      <w:pPr>
        <w:spacing w:line="360" w:lineRule="auto"/>
        <w:ind w:firstLine="567"/>
      </w:pPr>
      <w:r>
        <w:t xml:space="preserve">Berdasarkan hasil dari pengujian </w:t>
      </w:r>
      <w:r w:rsidRPr="00211FB1">
        <w:rPr>
          <w:i/>
          <w:iCs/>
        </w:rPr>
        <w:t>black box</w:t>
      </w:r>
      <w:r>
        <w:t xml:space="preserve"> pada fitur </w:t>
      </w:r>
      <w:r w:rsidRPr="00211FB1">
        <w:rPr>
          <w:rStyle w:val="Strong"/>
          <w:b w:val="0"/>
          <w:bCs w:val="0"/>
          <w:i/>
          <w:iCs/>
        </w:rPr>
        <w:t>Login</w:t>
      </w:r>
      <w:r w:rsidRPr="00211FB1">
        <w:rPr>
          <w:rStyle w:val="Strong"/>
          <w:b w:val="0"/>
          <w:bCs w:val="0"/>
        </w:rPr>
        <w:t>, Mengelola Kriteria, Mengelola Alternatif, Menginput Nilai Awal, Memproses Perbandingan Kriteria, dan Memproses Perbandingan Alternatif</w:t>
      </w:r>
      <w:r>
        <w:t xml:space="preserve">, seluruh fungsi berjalan sesuai spesifikasi dan menghasilkan </w:t>
      </w:r>
      <w:r w:rsidRPr="00876FE2">
        <w:rPr>
          <w:i/>
          <w:iCs/>
        </w:rPr>
        <w:t>output</w:t>
      </w:r>
      <w:r>
        <w:t xml:space="preserve"> yang diharapkan. Dengan demikian, sistem dinyatakan </w:t>
      </w:r>
      <w:r w:rsidRPr="00883A59">
        <w:rPr>
          <w:rStyle w:val="Strong"/>
          <w:b w:val="0"/>
          <w:bCs w:val="0"/>
        </w:rPr>
        <w:t xml:space="preserve">lulus uji </w:t>
      </w:r>
      <w:r w:rsidR="00610577" w:rsidRPr="00883A59">
        <w:rPr>
          <w:rStyle w:val="Strong"/>
          <w:b w:val="0"/>
          <w:bCs w:val="0"/>
          <w:i/>
          <w:iCs/>
        </w:rPr>
        <w:t>black box</w:t>
      </w:r>
      <w:r w:rsidR="00BF39EB" w:rsidRPr="00BF39EB">
        <w:t>.</w:t>
      </w:r>
    </w:p>
    <w:p w14:paraId="52F11389" w14:textId="115F6F66" w:rsidR="006C1E9C" w:rsidRPr="00A13756" w:rsidRDefault="006C1E9C" w:rsidP="00A74237">
      <w:pPr>
        <w:pStyle w:val="BodyText"/>
        <w:spacing w:line="360" w:lineRule="auto"/>
        <w:jc w:val="both"/>
        <w:sectPr w:rsidR="006C1E9C" w:rsidRPr="00A13756" w:rsidSect="00C1036F">
          <w:pgSz w:w="11906" w:h="16838"/>
          <w:pgMar w:top="1701" w:right="1701" w:bottom="1701" w:left="2268" w:header="709" w:footer="709" w:gutter="0"/>
          <w:cols w:space="708"/>
          <w:titlePg/>
          <w:docGrid w:linePitch="360"/>
        </w:sectPr>
      </w:pPr>
    </w:p>
    <w:p w14:paraId="32D99042" w14:textId="54A30F89" w:rsidR="00827713" w:rsidRDefault="006F6FDC" w:rsidP="002F35BE">
      <w:pPr>
        <w:pStyle w:val="Heading1"/>
        <w:spacing w:line="360" w:lineRule="auto"/>
      </w:pPr>
      <w:bookmarkStart w:id="754" w:name="_Toc177131286"/>
      <w:bookmarkStart w:id="755" w:name="_Toc211679521"/>
      <w:r w:rsidRPr="003D1935">
        <w:lastRenderedPageBreak/>
        <w:t xml:space="preserve">BAB </w:t>
      </w:r>
      <w:r>
        <w:t>V</w:t>
      </w:r>
      <w:r>
        <w:br/>
        <w:t>PENUTUP</w:t>
      </w:r>
      <w:bookmarkEnd w:id="754"/>
      <w:bookmarkEnd w:id="755"/>
    </w:p>
    <w:p w14:paraId="23363D21" w14:textId="77777777" w:rsidR="00827713" w:rsidRPr="003D1935" w:rsidRDefault="00827713" w:rsidP="00034D4C">
      <w:pPr>
        <w:spacing w:line="480" w:lineRule="auto"/>
      </w:pPr>
    </w:p>
    <w:p w14:paraId="72D3E2FE" w14:textId="77777777" w:rsidR="00827713" w:rsidRPr="003D1935" w:rsidRDefault="00827713" w:rsidP="00034D4C">
      <w:pPr>
        <w:spacing w:line="480" w:lineRule="auto"/>
      </w:pPr>
    </w:p>
    <w:p w14:paraId="45B81978" w14:textId="77777777" w:rsidR="00827713" w:rsidRPr="004C4765" w:rsidRDefault="00827713">
      <w:pPr>
        <w:pStyle w:val="ListParagraph"/>
        <w:keepNext/>
        <w:keepLines/>
        <w:numPr>
          <w:ilvl w:val="0"/>
          <w:numId w:val="5"/>
        </w:numPr>
        <w:spacing w:line="480" w:lineRule="auto"/>
        <w:contextualSpacing w:val="0"/>
        <w:outlineLvl w:val="1"/>
        <w:rPr>
          <w:rFonts w:eastAsiaTheme="majorEastAsia" w:cstheme="majorBidi"/>
          <w:b/>
          <w:vanish/>
          <w:szCs w:val="26"/>
        </w:rPr>
      </w:pPr>
      <w:bookmarkStart w:id="756" w:name="_Toc166666936"/>
      <w:bookmarkStart w:id="757" w:name="_Toc169265264"/>
      <w:bookmarkStart w:id="758" w:name="_Toc170379467"/>
      <w:bookmarkStart w:id="759" w:name="_Toc170379724"/>
      <w:bookmarkStart w:id="760" w:name="_Toc170380071"/>
      <w:bookmarkStart w:id="761" w:name="_Toc171232938"/>
      <w:bookmarkStart w:id="762" w:name="_Toc172900140"/>
      <w:bookmarkStart w:id="763" w:name="_Toc174362762"/>
      <w:bookmarkStart w:id="764" w:name="_Toc174362995"/>
      <w:bookmarkStart w:id="765" w:name="_Toc174932767"/>
      <w:bookmarkStart w:id="766" w:name="_Toc174933660"/>
      <w:bookmarkStart w:id="767" w:name="_Toc174933785"/>
      <w:bookmarkStart w:id="768" w:name="_Toc174933910"/>
      <w:bookmarkStart w:id="769" w:name="_Toc174934036"/>
      <w:bookmarkStart w:id="770" w:name="_Toc174934167"/>
      <w:bookmarkStart w:id="771" w:name="_Toc177131287"/>
      <w:bookmarkStart w:id="772" w:name="_Toc207663133"/>
      <w:bookmarkStart w:id="773" w:name="_Toc209354056"/>
      <w:bookmarkStart w:id="774" w:name="_Toc209354133"/>
      <w:bookmarkStart w:id="775" w:name="_Toc210914000"/>
      <w:bookmarkStart w:id="776" w:name="_Toc211679522"/>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542B34A7" w14:textId="492A75D8" w:rsidR="00F55C36" w:rsidRDefault="00827713">
      <w:pPr>
        <w:pStyle w:val="Heading2"/>
        <w:numPr>
          <w:ilvl w:val="1"/>
          <w:numId w:val="5"/>
        </w:numPr>
        <w:spacing w:line="480" w:lineRule="auto"/>
        <w:ind w:left="567" w:hanging="567"/>
      </w:pPr>
      <w:bookmarkStart w:id="777" w:name="_Toc177131288"/>
      <w:bookmarkStart w:id="778" w:name="_Toc211679523"/>
      <w:r>
        <w:t>Kesimpulan</w:t>
      </w:r>
      <w:bookmarkEnd w:id="777"/>
      <w:bookmarkEnd w:id="778"/>
    </w:p>
    <w:p w14:paraId="3CDCEDC3" w14:textId="5D831535" w:rsidR="00364044" w:rsidRDefault="003F5730" w:rsidP="00341A1C">
      <w:pPr>
        <w:spacing w:line="360" w:lineRule="auto"/>
        <w:ind w:firstLine="567"/>
      </w:pPr>
      <w:r w:rsidRPr="003F5730">
        <w:t>Berdasarkan hasil penelitian dan implementasi sistem yang telah dilakukan, dapat diambil beberapa kesimpulan sebagai berikut</w:t>
      </w:r>
      <w:r w:rsidR="00341A1C">
        <w:t>:</w:t>
      </w:r>
    </w:p>
    <w:p w14:paraId="2B155F81" w14:textId="4EA82976" w:rsidR="00AF119C" w:rsidRPr="007D3C52" w:rsidRDefault="007D3C52">
      <w:pPr>
        <w:pStyle w:val="ListParagraph"/>
        <w:numPr>
          <w:ilvl w:val="0"/>
          <w:numId w:val="10"/>
        </w:numPr>
        <w:spacing w:line="360" w:lineRule="auto"/>
        <w:ind w:left="964" w:hanging="397"/>
      </w:pPr>
      <w:r w:rsidRPr="007D3C52">
        <w:t xml:space="preserve">Sistem berbasis </w:t>
      </w:r>
      <w:r w:rsidRPr="005445F6">
        <w:rPr>
          <w:i/>
          <w:iCs/>
        </w:rPr>
        <w:t>web</w:t>
      </w:r>
      <w:r w:rsidRPr="007D3C52">
        <w:t xml:space="preserve"> untuk penilaian hasil belajar siswa TK berhasil dirancang menggunakan metode</w:t>
      </w:r>
      <w:r w:rsidRPr="003C1762">
        <w:rPr>
          <w:i/>
          <w:iCs/>
        </w:rPr>
        <w:t xml:space="preserve"> Analytical Hierarchy Process</w:t>
      </w:r>
      <w:r w:rsidRPr="007D3C52">
        <w:t xml:space="preserve"> (AHP) dengan fitur pengelolaan data kriteria, alternatif, dan perbandingan nilai. Desain sistem menggunakan pendekatan UML dan ERD membuat proses penilaian menjadi lebih terstruktur dan efisien.</w:t>
      </w:r>
    </w:p>
    <w:p w14:paraId="760C67D0" w14:textId="1D4C5D08" w:rsidR="008218F4" w:rsidRDefault="000126EF">
      <w:pPr>
        <w:pStyle w:val="ListParagraph"/>
        <w:numPr>
          <w:ilvl w:val="0"/>
          <w:numId w:val="10"/>
        </w:numPr>
        <w:spacing w:line="360" w:lineRule="auto"/>
        <w:ind w:left="964" w:hanging="397"/>
      </w:pPr>
      <w:r w:rsidRPr="000126EF">
        <w:t xml:space="preserve">Implementasi metode </w:t>
      </w:r>
      <w:r w:rsidRPr="000A41B3">
        <w:t>AHP</w:t>
      </w:r>
      <w:r w:rsidRPr="000126EF">
        <w:t xml:space="preserve"> dalam sistem mampu menghasilkan penilaian yang objektif dan terukur. Perhitungan bobot kriteria dan uji konsistensi dilakukan secara otomatis sehingga mengurangi subjektivitas guru dalam menilai siswa</w:t>
      </w:r>
      <w:r w:rsidR="00EE4CC8">
        <w:t>.</w:t>
      </w:r>
    </w:p>
    <w:p w14:paraId="487E6A63" w14:textId="1F7DA5A2" w:rsidR="00600C70" w:rsidRPr="00341A1C" w:rsidRDefault="00600C70">
      <w:pPr>
        <w:pStyle w:val="ListParagraph"/>
        <w:numPr>
          <w:ilvl w:val="0"/>
          <w:numId w:val="10"/>
        </w:numPr>
        <w:spacing w:line="360" w:lineRule="auto"/>
        <w:ind w:left="964" w:hanging="397"/>
      </w:pPr>
      <w:r w:rsidRPr="00600C70">
        <w:t>Hasil pengujian menunjukkan bahwa sistem berjalan baik dan dapat menghasilkan laporan penilaian yang cepat, akurat, dan konsisten. Dengan demikian, sistem ini membantu guru melakukan penilaian secara efisien dan mendukung pengambilan keputusan yang lebih tepat.</w:t>
      </w:r>
    </w:p>
    <w:p w14:paraId="49A079EF" w14:textId="77777777" w:rsidR="007131FE" w:rsidRPr="00827713" w:rsidRDefault="007131FE" w:rsidP="007131FE">
      <w:pPr>
        <w:spacing w:line="480" w:lineRule="auto"/>
      </w:pPr>
    </w:p>
    <w:p w14:paraId="71108E76" w14:textId="2FE0C6F9" w:rsidR="00827713" w:rsidRDefault="00827713">
      <w:pPr>
        <w:pStyle w:val="Heading2"/>
        <w:numPr>
          <w:ilvl w:val="1"/>
          <w:numId w:val="5"/>
        </w:numPr>
        <w:spacing w:line="480" w:lineRule="auto"/>
        <w:ind w:left="567" w:hanging="567"/>
      </w:pPr>
      <w:bookmarkStart w:id="779" w:name="_Toc177131289"/>
      <w:bookmarkStart w:id="780" w:name="_Toc211679524"/>
      <w:r>
        <w:t>Saran</w:t>
      </w:r>
      <w:bookmarkEnd w:id="779"/>
      <w:bookmarkEnd w:id="780"/>
    </w:p>
    <w:p w14:paraId="5D907BE9" w14:textId="3359E711" w:rsidR="007131FE" w:rsidRPr="007131FE" w:rsidRDefault="00003F3F" w:rsidP="002347E0">
      <w:pPr>
        <w:spacing w:line="360" w:lineRule="auto"/>
        <w:ind w:firstLine="567"/>
      </w:pPr>
      <w:r w:rsidRPr="00003F3F">
        <w:t>Berdasarkan hasil penelitian, penulis memberikan beberapa saran sebagai bahan pengembangan selanjutnya:</w:t>
      </w:r>
    </w:p>
    <w:p w14:paraId="79EFD5E8" w14:textId="13EEB27F" w:rsidR="00C1218B" w:rsidRDefault="00C1218B">
      <w:pPr>
        <w:pStyle w:val="ListParagraph"/>
        <w:numPr>
          <w:ilvl w:val="0"/>
          <w:numId w:val="11"/>
        </w:numPr>
        <w:spacing w:line="360" w:lineRule="auto"/>
      </w:pPr>
      <w:r>
        <w:t>Sistem dapat dikembangkan lebih lanjut dengan menambahkan fitur laporan visual agar hasil penilaian lebih mudah dipahami.</w:t>
      </w:r>
    </w:p>
    <w:p w14:paraId="2BA2370A" w14:textId="09264830" w:rsidR="009D2BC8" w:rsidRDefault="00C1218B">
      <w:pPr>
        <w:pStyle w:val="ListParagraph"/>
        <w:numPr>
          <w:ilvl w:val="0"/>
          <w:numId w:val="11"/>
        </w:numPr>
        <w:spacing w:line="360" w:lineRule="auto"/>
      </w:pPr>
      <w:r>
        <w:t>Pengembangan sistem berikutnya dapat menambahkan modul akses bagi orang tua siswa, sehingga mereka dapat memantau perkembangan anak secara langsung</w:t>
      </w:r>
      <w:r w:rsidR="009D2BC8">
        <w:t>.</w:t>
      </w:r>
    </w:p>
    <w:p w14:paraId="0BFF7ABA" w14:textId="2FB25774" w:rsidR="009D2BC8" w:rsidRDefault="009D2BC8">
      <w:pPr>
        <w:pStyle w:val="ListParagraph"/>
        <w:numPr>
          <w:ilvl w:val="0"/>
          <w:numId w:val="11"/>
        </w:numPr>
        <w:spacing w:line="360" w:lineRule="auto"/>
        <w:sectPr w:rsidR="009D2BC8" w:rsidSect="00C1036F">
          <w:pgSz w:w="11906" w:h="16838"/>
          <w:pgMar w:top="1701" w:right="1701" w:bottom="1701" w:left="2268" w:header="709" w:footer="709" w:gutter="0"/>
          <w:cols w:space="708"/>
          <w:titlePg/>
          <w:docGrid w:linePitch="360"/>
        </w:sectPr>
      </w:pPr>
      <w:r w:rsidRPr="009D2BC8">
        <w:t>Penelitian selanjutnya dapat melakukan perbandingan menggunakan metode pengambilan keputusan lain seperti TOPSIS atau Fuzzy</w:t>
      </w:r>
      <w:r w:rsidR="00C1218B">
        <w:t>.</w:t>
      </w:r>
    </w:p>
    <w:p w14:paraId="0FC41C49" w14:textId="14B425B0" w:rsidR="00422DC8" w:rsidRDefault="00692CEF" w:rsidP="00422DC8">
      <w:pPr>
        <w:pStyle w:val="Heading1"/>
        <w:spacing w:line="360" w:lineRule="auto"/>
      </w:pPr>
      <w:bookmarkStart w:id="781" w:name="_Toc177131290"/>
      <w:bookmarkStart w:id="782" w:name="_Toc211679525"/>
      <w:r>
        <w:lastRenderedPageBreak/>
        <w:t>DAFTAR PUSTAKA</w:t>
      </w:r>
      <w:bookmarkEnd w:id="781"/>
      <w:bookmarkEnd w:id="782"/>
    </w:p>
    <w:p w14:paraId="79B8AA5E" w14:textId="77777777" w:rsidR="00422DC8" w:rsidRDefault="00422DC8" w:rsidP="007D11BF">
      <w:pPr>
        <w:spacing w:line="480" w:lineRule="auto"/>
      </w:pPr>
    </w:p>
    <w:p w14:paraId="4F030D47" w14:textId="5A04069F" w:rsidR="00422DC8" w:rsidRDefault="00422DC8" w:rsidP="000B1C4C">
      <w:pPr>
        <w:spacing w:line="480" w:lineRule="auto"/>
      </w:pPr>
    </w:p>
    <w:sdt>
      <w:sdtPr>
        <w:rPr>
          <w:color w:val="000000"/>
        </w:rPr>
        <w:tag w:val="MENDELEY_BIBLIOGRAPHY"/>
        <w:id w:val="-1204245267"/>
        <w:placeholder>
          <w:docPart w:val="DefaultPlaceholder_-1854013440"/>
        </w:placeholder>
      </w:sdtPr>
      <w:sdtContent>
        <w:p w14:paraId="5114EDB0" w14:textId="77777777" w:rsidR="000B1C4C" w:rsidRPr="000B1C4C" w:rsidRDefault="000B1C4C" w:rsidP="000B1C4C">
          <w:pPr>
            <w:autoSpaceDE w:val="0"/>
            <w:autoSpaceDN w:val="0"/>
            <w:spacing w:line="360" w:lineRule="auto"/>
            <w:ind w:hanging="480"/>
            <w:divId w:val="1529100975"/>
            <w:rPr>
              <w:rFonts w:eastAsia="Times New Roman"/>
              <w:color w:val="000000"/>
              <w:kern w:val="0"/>
              <w:szCs w:val="24"/>
              <w14:ligatures w14:val="none"/>
            </w:rPr>
          </w:pPr>
          <w:r w:rsidRPr="000B1C4C">
            <w:rPr>
              <w:rFonts w:eastAsia="Times New Roman"/>
              <w:color w:val="000000"/>
            </w:rPr>
            <w:t xml:space="preserve">Achmad, Y. F., &amp; Yulfitri, A. (2020). PENGUJIAN SISTEM PENDUKUNG KEPUTUSAN MENGGUNAKAN BLACK BOX TESTING STUDI KASUS E-WISUDAWAN DI INSTITUT SAINS DAN TEKNOLOGI AL-KAMAL. </w:t>
          </w:r>
          <w:r w:rsidRPr="000B1C4C">
            <w:rPr>
              <w:rFonts w:eastAsia="Times New Roman"/>
              <w:i/>
              <w:iCs/>
              <w:color w:val="000000"/>
            </w:rPr>
            <w:t>Jurnal Ilmu Komputer</w:t>
          </w:r>
          <w:r w:rsidRPr="000B1C4C">
            <w:rPr>
              <w:rFonts w:eastAsia="Times New Roman"/>
              <w:color w:val="000000"/>
            </w:rPr>
            <w:t xml:space="preserve">, </w:t>
          </w:r>
          <w:r w:rsidRPr="000B1C4C">
            <w:rPr>
              <w:rFonts w:eastAsia="Times New Roman"/>
              <w:i/>
              <w:iCs/>
              <w:color w:val="000000"/>
            </w:rPr>
            <w:t>5</w:t>
          </w:r>
          <w:r w:rsidRPr="000B1C4C">
            <w:rPr>
              <w:rFonts w:eastAsia="Times New Roman"/>
              <w:color w:val="000000"/>
            </w:rPr>
            <w:t>(1), 42–51.</w:t>
          </w:r>
        </w:p>
        <w:p w14:paraId="2AEF557A" w14:textId="77777777" w:rsidR="000B1C4C" w:rsidRPr="000B1C4C" w:rsidRDefault="000B1C4C" w:rsidP="000B1C4C">
          <w:pPr>
            <w:autoSpaceDE w:val="0"/>
            <w:autoSpaceDN w:val="0"/>
            <w:spacing w:line="360" w:lineRule="auto"/>
            <w:ind w:hanging="480"/>
            <w:divId w:val="2052415734"/>
            <w:rPr>
              <w:rFonts w:eastAsia="Times New Roman"/>
              <w:color w:val="000000"/>
            </w:rPr>
          </w:pPr>
          <w:r w:rsidRPr="000B1C4C">
            <w:rPr>
              <w:rFonts w:eastAsia="Times New Roman"/>
              <w:color w:val="000000"/>
            </w:rPr>
            <w:t xml:space="preserve">Ahmadar, M., Perwito, &amp; Taufik, C. (2021). PERANCANGAN SISTEM INFORMASI PENJUALAN BERBASIS WEB PADA RAHAYU PHOTO COPY DENGAN DATABASE MySQL. </w:t>
          </w:r>
          <w:r w:rsidRPr="000B1C4C">
            <w:rPr>
              <w:rFonts w:eastAsia="Times New Roman"/>
              <w:i/>
              <w:iCs/>
              <w:color w:val="000000"/>
            </w:rPr>
            <w:t>Dharmakarya</w:t>
          </w:r>
          <w:r w:rsidRPr="000B1C4C">
            <w:rPr>
              <w:rFonts w:eastAsia="Times New Roman"/>
              <w:color w:val="000000"/>
            </w:rPr>
            <w:t xml:space="preserve">, </w:t>
          </w:r>
          <w:r w:rsidRPr="000B1C4C">
            <w:rPr>
              <w:rFonts w:eastAsia="Times New Roman"/>
              <w:i/>
              <w:iCs/>
              <w:color w:val="000000"/>
            </w:rPr>
            <w:t>10</w:t>
          </w:r>
          <w:r w:rsidRPr="000B1C4C">
            <w:rPr>
              <w:rFonts w:eastAsia="Times New Roman"/>
              <w:color w:val="000000"/>
            </w:rPr>
            <w:t>(4), 284–289. https://doi.org/10.24198/dharmakarya.v10i4.35873</w:t>
          </w:r>
        </w:p>
        <w:p w14:paraId="3AAEE94F" w14:textId="77777777" w:rsidR="000B1C4C" w:rsidRPr="000B1C4C" w:rsidRDefault="000B1C4C" w:rsidP="000B1C4C">
          <w:pPr>
            <w:autoSpaceDE w:val="0"/>
            <w:autoSpaceDN w:val="0"/>
            <w:spacing w:line="360" w:lineRule="auto"/>
            <w:ind w:hanging="480"/>
            <w:divId w:val="921643371"/>
            <w:rPr>
              <w:rFonts w:eastAsia="Times New Roman"/>
              <w:color w:val="000000"/>
            </w:rPr>
          </w:pPr>
          <w:r w:rsidRPr="000B1C4C">
            <w:rPr>
              <w:rFonts w:eastAsia="Times New Roman"/>
              <w:color w:val="000000"/>
            </w:rPr>
            <w:t xml:space="preserve">Amalia, R. N., Dianingati, R. S., &amp; Annisaa’, E. (2022). PENGARUH JUMLAH RESPONDEN TERHADAP HASIL UJI VALIDITAS DAN RELIABILITAS KUESIONER PENGETAHUAN DAN PERILAKU SWAMEDIKASI. </w:t>
          </w:r>
          <w:r w:rsidRPr="000B1C4C">
            <w:rPr>
              <w:rFonts w:eastAsia="Times New Roman"/>
              <w:i/>
              <w:iCs/>
              <w:color w:val="000000"/>
            </w:rPr>
            <w:t>Generics : Journal of Research in Pharmacy Accepted : 4 Mei</w:t>
          </w:r>
          <w:r w:rsidRPr="000B1C4C">
            <w:rPr>
              <w:rFonts w:eastAsia="Times New Roman"/>
              <w:color w:val="000000"/>
            </w:rPr>
            <w:t xml:space="preserve">, </w:t>
          </w:r>
          <w:r w:rsidRPr="000B1C4C">
            <w:rPr>
              <w:rFonts w:eastAsia="Times New Roman"/>
              <w:i/>
              <w:iCs/>
              <w:color w:val="000000"/>
            </w:rPr>
            <w:t>2</w:t>
          </w:r>
          <w:r w:rsidRPr="000B1C4C">
            <w:rPr>
              <w:rFonts w:eastAsia="Times New Roman"/>
              <w:color w:val="000000"/>
            </w:rPr>
            <w:t>(1), 9–15.</w:t>
          </w:r>
        </w:p>
        <w:p w14:paraId="63395A2F" w14:textId="77777777" w:rsidR="000B1C4C" w:rsidRPr="000B1C4C" w:rsidRDefault="000B1C4C" w:rsidP="000B1C4C">
          <w:pPr>
            <w:autoSpaceDE w:val="0"/>
            <w:autoSpaceDN w:val="0"/>
            <w:spacing w:line="360" w:lineRule="auto"/>
            <w:ind w:hanging="480"/>
            <w:divId w:val="1937127515"/>
            <w:rPr>
              <w:rFonts w:eastAsia="Times New Roman"/>
              <w:color w:val="000000"/>
            </w:rPr>
          </w:pPr>
          <w:r w:rsidRPr="000B1C4C">
            <w:rPr>
              <w:rFonts w:eastAsia="Times New Roman"/>
              <w:color w:val="000000"/>
            </w:rPr>
            <w:t xml:space="preserve">Arafat, M., Trimarsiah, Y., &amp; Susantho, H. (2022). Rancang Bangun Sistem Informasi Pemesanan Online Percetakan Sriwijaya Multi Grafika Berbasis Website. </w:t>
          </w:r>
          <w:r w:rsidRPr="000B1C4C">
            <w:rPr>
              <w:rFonts w:eastAsia="Times New Roman"/>
              <w:i/>
              <w:iCs/>
              <w:color w:val="000000"/>
            </w:rPr>
            <w:t>JURNAL INTECH</w:t>
          </w:r>
          <w:r w:rsidRPr="000B1C4C">
            <w:rPr>
              <w:rFonts w:eastAsia="Times New Roman"/>
              <w:color w:val="000000"/>
            </w:rPr>
            <w:t xml:space="preserve">, </w:t>
          </w:r>
          <w:r w:rsidRPr="000B1C4C">
            <w:rPr>
              <w:rFonts w:eastAsia="Times New Roman"/>
              <w:i/>
              <w:iCs/>
              <w:color w:val="000000"/>
            </w:rPr>
            <w:t>3</w:t>
          </w:r>
          <w:r w:rsidRPr="000B1C4C">
            <w:rPr>
              <w:rFonts w:eastAsia="Times New Roman"/>
              <w:color w:val="000000"/>
            </w:rPr>
            <w:t>(2), 6–11.</w:t>
          </w:r>
        </w:p>
        <w:p w14:paraId="2A4598CA" w14:textId="77777777" w:rsidR="000B1C4C" w:rsidRPr="000B1C4C" w:rsidRDefault="000B1C4C" w:rsidP="000B1C4C">
          <w:pPr>
            <w:autoSpaceDE w:val="0"/>
            <w:autoSpaceDN w:val="0"/>
            <w:spacing w:line="360" w:lineRule="auto"/>
            <w:ind w:hanging="480"/>
            <w:divId w:val="579829748"/>
            <w:rPr>
              <w:rFonts w:eastAsia="Times New Roman"/>
              <w:color w:val="000000"/>
            </w:rPr>
          </w:pPr>
          <w:r w:rsidRPr="000B1C4C">
            <w:rPr>
              <w:rFonts w:eastAsia="Times New Roman"/>
              <w:color w:val="000000"/>
            </w:rPr>
            <w:t xml:space="preserve">Fachruddin, Syukri, M., Maulidya, A., &amp; Syahputra, D. (2023). Klasifikasi Sistem dan Hubungan Sebagai Inti dari Sistem. </w:t>
          </w:r>
          <w:r w:rsidRPr="000B1C4C">
            <w:rPr>
              <w:rFonts w:eastAsia="Times New Roman"/>
              <w:i/>
              <w:iCs/>
              <w:color w:val="000000"/>
            </w:rPr>
            <w:t>Journal of Islamic Education Management</w:t>
          </w:r>
          <w:r w:rsidRPr="000B1C4C">
            <w:rPr>
              <w:rFonts w:eastAsia="Times New Roman"/>
              <w:color w:val="000000"/>
            </w:rPr>
            <w:t xml:space="preserve">, </w:t>
          </w:r>
          <w:r w:rsidRPr="000B1C4C">
            <w:rPr>
              <w:rFonts w:eastAsia="Times New Roman"/>
              <w:i/>
              <w:iCs/>
              <w:color w:val="000000"/>
            </w:rPr>
            <w:t>3</w:t>
          </w:r>
          <w:r w:rsidRPr="000B1C4C">
            <w:rPr>
              <w:rFonts w:eastAsia="Times New Roman"/>
              <w:color w:val="000000"/>
            </w:rPr>
            <w:t>(2), 535–542. https://doi.org/10.47476/manageria.v3i2.3182</w:t>
          </w:r>
        </w:p>
        <w:p w14:paraId="4B033D72" w14:textId="77777777" w:rsidR="000B1C4C" w:rsidRPr="000B1C4C" w:rsidRDefault="000B1C4C" w:rsidP="000B1C4C">
          <w:pPr>
            <w:autoSpaceDE w:val="0"/>
            <w:autoSpaceDN w:val="0"/>
            <w:spacing w:line="360" w:lineRule="auto"/>
            <w:ind w:hanging="480"/>
            <w:divId w:val="1576744985"/>
            <w:rPr>
              <w:rFonts w:eastAsia="Times New Roman"/>
              <w:color w:val="000000"/>
            </w:rPr>
          </w:pPr>
          <w:r w:rsidRPr="000B1C4C">
            <w:rPr>
              <w:rFonts w:eastAsia="Times New Roman"/>
              <w:color w:val="000000"/>
            </w:rPr>
            <w:t xml:space="preserve">Handrianto, Y., &amp; Styani, E. W. (2020). Penerapan Metode Analytical Hierarchy Process (AHP) Untuk Pemilihan Metode Pembelajaran. </w:t>
          </w:r>
          <w:r w:rsidRPr="000B1C4C">
            <w:rPr>
              <w:rFonts w:eastAsia="Times New Roman"/>
              <w:i/>
              <w:iCs/>
              <w:color w:val="000000"/>
            </w:rPr>
            <w:t>JSI : Jurnal Sistem Informasi (E-Journal)</w:t>
          </w:r>
          <w:r w:rsidRPr="000B1C4C">
            <w:rPr>
              <w:rFonts w:eastAsia="Times New Roman"/>
              <w:color w:val="000000"/>
            </w:rPr>
            <w:t xml:space="preserve">, </w:t>
          </w:r>
          <w:r w:rsidRPr="000B1C4C">
            <w:rPr>
              <w:rFonts w:eastAsia="Times New Roman"/>
              <w:i/>
              <w:iCs/>
              <w:color w:val="000000"/>
            </w:rPr>
            <w:t>12</w:t>
          </w:r>
          <w:r w:rsidRPr="000B1C4C">
            <w:rPr>
              <w:rFonts w:eastAsia="Times New Roman"/>
              <w:color w:val="000000"/>
            </w:rPr>
            <w:t>(1), 1932–1942. http://ejournal.unsri.ac.id/index.php/jsi/index</w:t>
          </w:r>
        </w:p>
        <w:p w14:paraId="565923DE" w14:textId="77777777" w:rsidR="000B1C4C" w:rsidRPr="000B1C4C" w:rsidRDefault="000B1C4C" w:rsidP="000B1C4C">
          <w:pPr>
            <w:autoSpaceDE w:val="0"/>
            <w:autoSpaceDN w:val="0"/>
            <w:spacing w:line="360" w:lineRule="auto"/>
            <w:ind w:hanging="480"/>
            <w:divId w:val="206576256"/>
            <w:rPr>
              <w:rFonts w:eastAsia="Times New Roman"/>
              <w:color w:val="000000"/>
            </w:rPr>
          </w:pPr>
          <w:r w:rsidRPr="000B1C4C">
            <w:rPr>
              <w:rFonts w:eastAsia="Times New Roman"/>
              <w:color w:val="000000"/>
            </w:rPr>
            <w:t xml:space="preserve">Hartiwati, E. N. (2022). APLIKASI INVENTORI BARANG MENGGUNAKAN JAVA DENGAN PHPMYADMIN. </w:t>
          </w:r>
          <w:r w:rsidRPr="000B1C4C">
            <w:rPr>
              <w:rFonts w:eastAsia="Times New Roman"/>
              <w:i/>
              <w:iCs/>
              <w:color w:val="000000"/>
            </w:rPr>
            <w:t>Cross-border</w:t>
          </w:r>
          <w:r w:rsidRPr="000B1C4C">
            <w:rPr>
              <w:rFonts w:eastAsia="Times New Roman"/>
              <w:color w:val="000000"/>
            </w:rPr>
            <w:t xml:space="preserve">, </w:t>
          </w:r>
          <w:r w:rsidRPr="000B1C4C">
            <w:rPr>
              <w:rFonts w:eastAsia="Times New Roman"/>
              <w:i/>
              <w:iCs/>
              <w:color w:val="000000"/>
            </w:rPr>
            <w:t>5</w:t>
          </w:r>
          <w:r w:rsidRPr="000B1C4C">
            <w:rPr>
              <w:rFonts w:eastAsia="Times New Roman"/>
              <w:color w:val="000000"/>
            </w:rPr>
            <w:t>(1), 601–610.</w:t>
          </w:r>
        </w:p>
        <w:p w14:paraId="34C1D33E" w14:textId="77777777" w:rsidR="000B1C4C" w:rsidRPr="000B1C4C" w:rsidRDefault="000B1C4C" w:rsidP="000B1C4C">
          <w:pPr>
            <w:autoSpaceDE w:val="0"/>
            <w:autoSpaceDN w:val="0"/>
            <w:spacing w:line="360" w:lineRule="auto"/>
            <w:ind w:hanging="480"/>
            <w:divId w:val="643967159"/>
            <w:rPr>
              <w:rFonts w:eastAsia="Times New Roman"/>
              <w:color w:val="000000"/>
            </w:rPr>
          </w:pPr>
          <w:r w:rsidRPr="000B1C4C">
            <w:rPr>
              <w:rFonts w:eastAsia="Times New Roman"/>
              <w:color w:val="000000"/>
            </w:rPr>
            <w:t xml:space="preserve">Hendrian, S., Solihin, A. K., &amp; Dewanti, G. K. (2024). Implementasi Metode Analitycal Hierarchy Process (AHP) Pada Sistem Pendukung Keputusan Penilaian Kinerja Guru SD Negeri Taruna Karya IV Bandung. </w:t>
          </w:r>
          <w:r w:rsidRPr="000B1C4C">
            <w:rPr>
              <w:rFonts w:eastAsia="Times New Roman"/>
              <w:i/>
              <w:iCs/>
              <w:color w:val="000000"/>
            </w:rPr>
            <w:t>Jurnal ilmiah Sistem Informasi dan Ilmu Komputer</w:t>
          </w:r>
          <w:r w:rsidRPr="000B1C4C">
            <w:rPr>
              <w:rFonts w:eastAsia="Times New Roman"/>
              <w:color w:val="000000"/>
            </w:rPr>
            <w:t xml:space="preserve">, </w:t>
          </w:r>
          <w:r w:rsidRPr="000B1C4C">
            <w:rPr>
              <w:rFonts w:eastAsia="Times New Roman"/>
              <w:i/>
              <w:iCs/>
              <w:color w:val="000000"/>
            </w:rPr>
            <w:t>4</w:t>
          </w:r>
          <w:r w:rsidRPr="000B1C4C">
            <w:rPr>
              <w:rFonts w:eastAsia="Times New Roman"/>
              <w:color w:val="000000"/>
            </w:rPr>
            <w:t>(1), 186–193. https://doi.org/10.55606/juisik.v4i1.761</w:t>
          </w:r>
        </w:p>
        <w:p w14:paraId="0AD1B1F7" w14:textId="77777777" w:rsidR="000B1C4C" w:rsidRPr="000B1C4C" w:rsidRDefault="000B1C4C" w:rsidP="000B1C4C">
          <w:pPr>
            <w:autoSpaceDE w:val="0"/>
            <w:autoSpaceDN w:val="0"/>
            <w:spacing w:line="360" w:lineRule="auto"/>
            <w:ind w:hanging="480"/>
            <w:divId w:val="1503740262"/>
            <w:rPr>
              <w:rFonts w:eastAsia="Times New Roman"/>
              <w:color w:val="000000"/>
            </w:rPr>
          </w:pPr>
          <w:r w:rsidRPr="000B1C4C">
            <w:rPr>
              <w:rFonts w:eastAsia="Times New Roman"/>
              <w:color w:val="000000"/>
            </w:rPr>
            <w:lastRenderedPageBreak/>
            <w:t xml:space="preserve">herdianto, R., Syafitri, Y., &amp; Yuniarthe, Y. (2022). Sistem Pendukung Keputusan Penentuan Siswa Berprestasi Dengan Menggunakan AHP (Studi Kasus : SMA Negeri 1 Bandar Lampung). </w:t>
          </w:r>
          <w:r w:rsidRPr="000B1C4C">
            <w:rPr>
              <w:rFonts w:eastAsia="Times New Roman"/>
              <w:i/>
              <w:iCs/>
              <w:color w:val="000000"/>
            </w:rPr>
            <w:t>Jurnal Teknologi dan Informatika (JEDA)</w:t>
          </w:r>
          <w:r w:rsidRPr="000B1C4C">
            <w:rPr>
              <w:rFonts w:eastAsia="Times New Roman"/>
              <w:color w:val="000000"/>
            </w:rPr>
            <w:t xml:space="preserve">, </w:t>
          </w:r>
          <w:r w:rsidRPr="000B1C4C">
            <w:rPr>
              <w:rFonts w:eastAsia="Times New Roman"/>
              <w:i/>
              <w:iCs/>
              <w:color w:val="000000"/>
            </w:rPr>
            <w:t>3</w:t>
          </w:r>
          <w:r w:rsidRPr="000B1C4C">
            <w:rPr>
              <w:rFonts w:eastAsia="Times New Roman"/>
              <w:color w:val="000000"/>
            </w:rPr>
            <w:t>(2), 1–10.</w:t>
          </w:r>
        </w:p>
        <w:p w14:paraId="29A50C4D" w14:textId="77777777" w:rsidR="000B1C4C" w:rsidRPr="000B1C4C" w:rsidRDefault="000B1C4C" w:rsidP="000B1C4C">
          <w:pPr>
            <w:autoSpaceDE w:val="0"/>
            <w:autoSpaceDN w:val="0"/>
            <w:spacing w:line="360" w:lineRule="auto"/>
            <w:ind w:hanging="480"/>
            <w:divId w:val="1356228340"/>
            <w:rPr>
              <w:rFonts w:eastAsia="Times New Roman"/>
              <w:color w:val="000000"/>
            </w:rPr>
          </w:pPr>
          <w:r w:rsidRPr="000B1C4C">
            <w:rPr>
              <w:rFonts w:eastAsia="Times New Roman"/>
              <w:color w:val="000000"/>
            </w:rPr>
            <w:t xml:space="preserve">Hidayati, A. T., Widyantoro, A. E., &amp; Ramadhani, H. J. (2023). Perancangan Sistem Informasi Wirausaha Mahasiswa (Siwirma) Berbasis Web dengan Unified Modelling Languange (UML). </w:t>
          </w:r>
          <w:r w:rsidRPr="000B1C4C">
            <w:rPr>
              <w:rFonts w:eastAsia="Times New Roman"/>
              <w:i/>
              <w:iCs/>
              <w:color w:val="000000"/>
            </w:rPr>
            <w:t>Jurnal Penelitian Rumpun Ilmu Teknik</w:t>
          </w:r>
          <w:r w:rsidRPr="000B1C4C">
            <w:rPr>
              <w:rFonts w:eastAsia="Times New Roman"/>
              <w:color w:val="000000"/>
            </w:rPr>
            <w:t xml:space="preserve">, </w:t>
          </w:r>
          <w:r w:rsidRPr="000B1C4C">
            <w:rPr>
              <w:rFonts w:eastAsia="Times New Roman"/>
              <w:i/>
              <w:iCs/>
              <w:color w:val="000000"/>
            </w:rPr>
            <w:t>2</w:t>
          </w:r>
          <w:r w:rsidRPr="000B1C4C">
            <w:rPr>
              <w:rFonts w:eastAsia="Times New Roman"/>
              <w:color w:val="000000"/>
            </w:rPr>
            <w:t>(4), 86–107. https://doi.org/10.55606/juprit.v2i4.2906</w:t>
          </w:r>
        </w:p>
        <w:p w14:paraId="3BD5A8F6" w14:textId="77777777" w:rsidR="000B1C4C" w:rsidRPr="000B1C4C" w:rsidRDefault="000B1C4C" w:rsidP="000B1C4C">
          <w:pPr>
            <w:autoSpaceDE w:val="0"/>
            <w:autoSpaceDN w:val="0"/>
            <w:spacing w:line="360" w:lineRule="auto"/>
            <w:ind w:hanging="480"/>
            <w:divId w:val="1514032409"/>
            <w:rPr>
              <w:rFonts w:eastAsia="Times New Roman"/>
              <w:color w:val="000000"/>
            </w:rPr>
          </w:pPr>
          <w:r w:rsidRPr="000B1C4C">
            <w:rPr>
              <w:rFonts w:eastAsia="Times New Roman"/>
              <w:color w:val="000000"/>
            </w:rPr>
            <w:t xml:space="preserve">Ilham, I., Gede Suwijana, I., Nurdin, N., &amp; Palu, I. (2018). SISTEM PENDUKUNG KEPUTUSAN PENERIMAAN BEASISWA PADA SMK 2 SOJOL MENGGUNAKAN METODE AHP. </w:t>
          </w:r>
          <w:r w:rsidRPr="000B1C4C">
            <w:rPr>
              <w:rFonts w:eastAsia="Times New Roman"/>
              <w:i/>
              <w:iCs/>
              <w:color w:val="000000"/>
            </w:rPr>
            <w:t>JURNAL ELEKTRONIK SISTIM INFORMASI DAN KOMPUTER (JESIK)</w:t>
          </w:r>
          <w:r w:rsidRPr="000B1C4C">
            <w:rPr>
              <w:rFonts w:eastAsia="Times New Roman"/>
              <w:color w:val="000000"/>
            </w:rPr>
            <w:t xml:space="preserve">, </w:t>
          </w:r>
          <w:r w:rsidRPr="000B1C4C">
            <w:rPr>
              <w:rFonts w:eastAsia="Times New Roman"/>
              <w:i/>
              <w:iCs/>
              <w:color w:val="000000"/>
            </w:rPr>
            <w:t>4</w:t>
          </w:r>
          <w:r w:rsidRPr="000B1C4C">
            <w:rPr>
              <w:rFonts w:eastAsia="Times New Roman"/>
              <w:color w:val="000000"/>
            </w:rPr>
            <w:t>(2), 48–58.</w:t>
          </w:r>
        </w:p>
        <w:p w14:paraId="0EBFA7AF" w14:textId="77777777" w:rsidR="000B1C4C" w:rsidRPr="000B1C4C" w:rsidRDefault="000B1C4C" w:rsidP="000B1C4C">
          <w:pPr>
            <w:autoSpaceDE w:val="0"/>
            <w:autoSpaceDN w:val="0"/>
            <w:spacing w:line="360" w:lineRule="auto"/>
            <w:ind w:hanging="480"/>
            <w:divId w:val="1872450404"/>
            <w:rPr>
              <w:rFonts w:eastAsia="Times New Roman"/>
              <w:color w:val="000000"/>
            </w:rPr>
          </w:pPr>
          <w:r w:rsidRPr="000B1C4C">
            <w:rPr>
              <w:rFonts w:eastAsia="Times New Roman"/>
              <w:color w:val="000000"/>
            </w:rPr>
            <w:t xml:space="preserve">Marthiawati, N., Kurniawansyah, K., Nugraha, H., &amp; Khairunnisa, F. (2024). Pelatihan Pembuatan UML (Unified Modelling Language) Menggunakan Aplikasi Draw.io Pada Prodi Sistem Informasi Universitas Muhammadiyah Jambi. </w:t>
          </w:r>
          <w:r w:rsidRPr="000B1C4C">
            <w:rPr>
              <w:rFonts w:eastAsia="Times New Roman"/>
              <w:i/>
              <w:iCs/>
              <w:color w:val="000000"/>
            </w:rPr>
            <w:t>Transformasi Masyarakat : Jurnal Inovasi Sosial dan Pengabdian</w:t>
          </w:r>
          <w:r w:rsidRPr="000B1C4C">
            <w:rPr>
              <w:rFonts w:eastAsia="Times New Roman"/>
              <w:color w:val="000000"/>
            </w:rPr>
            <w:t xml:space="preserve">, </w:t>
          </w:r>
          <w:r w:rsidRPr="000B1C4C">
            <w:rPr>
              <w:rFonts w:eastAsia="Times New Roman"/>
              <w:i/>
              <w:iCs/>
              <w:color w:val="000000"/>
            </w:rPr>
            <w:t>1</w:t>
          </w:r>
          <w:r w:rsidRPr="000B1C4C">
            <w:rPr>
              <w:rFonts w:eastAsia="Times New Roman"/>
              <w:color w:val="000000"/>
            </w:rPr>
            <w:t>(2), 25–33. https://doi.org/10.62383/transformasi.v1i2.109</w:t>
          </w:r>
        </w:p>
        <w:p w14:paraId="69908E88" w14:textId="77777777" w:rsidR="000B1C4C" w:rsidRPr="000B1C4C" w:rsidRDefault="000B1C4C" w:rsidP="000B1C4C">
          <w:pPr>
            <w:autoSpaceDE w:val="0"/>
            <w:autoSpaceDN w:val="0"/>
            <w:spacing w:line="360" w:lineRule="auto"/>
            <w:ind w:hanging="480"/>
            <w:divId w:val="1705934775"/>
            <w:rPr>
              <w:rFonts w:eastAsia="Times New Roman"/>
              <w:color w:val="000000"/>
            </w:rPr>
          </w:pPr>
          <w:r w:rsidRPr="000B1C4C">
            <w:rPr>
              <w:rFonts w:eastAsia="Times New Roman"/>
              <w:color w:val="000000"/>
            </w:rPr>
            <w:t xml:space="preserve">Muhyidin, M. A., Sulhan, M. A., &amp; Sevtiana, A. (2020). PERANCANGAN UI/UX APLIKASI MY CIC LAYANAN INFORMASI AKADEMIK MAHASISWA MENGGUNAKAN APLIKASI FIGMA. </w:t>
          </w:r>
          <w:r w:rsidRPr="000B1C4C">
            <w:rPr>
              <w:rFonts w:eastAsia="Times New Roman"/>
              <w:i/>
              <w:iCs/>
              <w:color w:val="000000"/>
            </w:rPr>
            <w:t>JURNAL DIGIT</w:t>
          </w:r>
          <w:r w:rsidRPr="000B1C4C">
            <w:rPr>
              <w:rFonts w:eastAsia="Times New Roman"/>
              <w:color w:val="000000"/>
            </w:rPr>
            <w:t xml:space="preserve">, </w:t>
          </w:r>
          <w:r w:rsidRPr="000B1C4C">
            <w:rPr>
              <w:rFonts w:eastAsia="Times New Roman"/>
              <w:i/>
              <w:iCs/>
              <w:color w:val="000000"/>
            </w:rPr>
            <w:t>10</w:t>
          </w:r>
          <w:r w:rsidRPr="000B1C4C">
            <w:rPr>
              <w:rFonts w:eastAsia="Times New Roman"/>
              <w:color w:val="000000"/>
            </w:rPr>
            <w:t>(2), 208–219. https://my.cic.ac.id/.</w:t>
          </w:r>
        </w:p>
        <w:p w14:paraId="69B8ECD1" w14:textId="77777777" w:rsidR="000B1C4C" w:rsidRPr="000B1C4C" w:rsidRDefault="000B1C4C" w:rsidP="000B1C4C">
          <w:pPr>
            <w:autoSpaceDE w:val="0"/>
            <w:autoSpaceDN w:val="0"/>
            <w:spacing w:line="360" w:lineRule="auto"/>
            <w:ind w:hanging="480"/>
            <w:divId w:val="371460158"/>
            <w:rPr>
              <w:rFonts w:eastAsia="Times New Roman"/>
              <w:color w:val="000000"/>
            </w:rPr>
          </w:pPr>
          <w:r w:rsidRPr="000B1C4C">
            <w:rPr>
              <w:rFonts w:eastAsia="Times New Roman"/>
              <w:color w:val="000000"/>
            </w:rPr>
            <w:t xml:space="preserve">Nurqueen Paradis, C., Yusuf, M. R., Farhanudin, M., &amp; Yaqin, M. A. (2022). Analisis dan Perancangan Software Pengukuran Metrik Skala dan Kompleksitas Diagram Class. </w:t>
          </w:r>
          <w:r w:rsidRPr="000B1C4C">
            <w:rPr>
              <w:rFonts w:eastAsia="Times New Roman"/>
              <w:i/>
              <w:iCs/>
              <w:color w:val="000000"/>
            </w:rPr>
            <w:t>JACIS : Journal Automation Computer Information System</w:t>
          </w:r>
          <w:r w:rsidRPr="000B1C4C">
            <w:rPr>
              <w:rFonts w:eastAsia="Times New Roman"/>
              <w:color w:val="000000"/>
            </w:rPr>
            <w:t xml:space="preserve">, </w:t>
          </w:r>
          <w:r w:rsidRPr="000B1C4C">
            <w:rPr>
              <w:rFonts w:eastAsia="Times New Roman"/>
              <w:i/>
              <w:iCs/>
              <w:color w:val="000000"/>
            </w:rPr>
            <w:t>2</w:t>
          </w:r>
          <w:r w:rsidRPr="000B1C4C">
            <w:rPr>
              <w:rFonts w:eastAsia="Times New Roman"/>
              <w:color w:val="000000"/>
            </w:rPr>
            <w:t>(1), 58–65.</w:t>
          </w:r>
        </w:p>
        <w:p w14:paraId="7661FFF7" w14:textId="77777777" w:rsidR="000B1C4C" w:rsidRPr="000B1C4C" w:rsidRDefault="000B1C4C" w:rsidP="000B1C4C">
          <w:pPr>
            <w:autoSpaceDE w:val="0"/>
            <w:autoSpaceDN w:val="0"/>
            <w:spacing w:line="360" w:lineRule="auto"/>
            <w:ind w:hanging="480"/>
            <w:divId w:val="1952396989"/>
            <w:rPr>
              <w:rFonts w:eastAsia="Times New Roman"/>
              <w:color w:val="000000"/>
            </w:rPr>
          </w:pPr>
          <w:r w:rsidRPr="000B1C4C">
            <w:rPr>
              <w:rFonts w:eastAsia="Times New Roman"/>
              <w:color w:val="000000"/>
            </w:rPr>
            <w:t xml:space="preserve">Putra, A. N., &amp; Muflih, G. Z. (2024). Perancangan Sistem Informasi Perpustakaan SMA Negeri 1 Gombong Berbasis Web Menggunakan Hypertext Preprocessor (PHP) dan MySQL. </w:t>
          </w:r>
          <w:r w:rsidRPr="000B1C4C">
            <w:rPr>
              <w:rFonts w:eastAsia="Times New Roman"/>
              <w:i/>
              <w:iCs/>
              <w:color w:val="000000"/>
            </w:rPr>
            <w:t>JURNAL KRIDATAMA SAINS DAN TEKNOLOGI</w:t>
          </w:r>
          <w:r w:rsidRPr="000B1C4C">
            <w:rPr>
              <w:rFonts w:eastAsia="Times New Roman"/>
              <w:color w:val="000000"/>
            </w:rPr>
            <w:t xml:space="preserve">, </w:t>
          </w:r>
          <w:r w:rsidRPr="000B1C4C">
            <w:rPr>
              <w:rFonts w:eastAsia="Times New Roman"/>
              <w:i/>
              <w:iCs/>
              <w:color w:val="000000"/>
            </w:rPr>
            <w:t>6</w:t>
          </w:r>
          <w:r w:rsidRPr="000B1C4C">
            <w:rPr>
              <w:rFonts w:eastAsia="Times New Roman"/>
              <w:color w:val="000000"/>
            </w:rPr>
            <w:t>(2), 522–535.</w:t>
          </w:r>
        </w:p>
        <w:p w14:paraId="28A5921B" w14:textId="77777777" w:rsidR="000B1C4C" w:rsidRPr="000B1C4C" w:rsidRDefault="000B1C4C" w:rsidP="000B1C4C">
          <w:pPr>
            <w:autoSpaceDE w:val="0"/>
            <w:autoSpaceDN w:val="0"/>
            <w:spacing w:line="360" w:lineRule="auto"/>
            <w:ind w:hanging="480"/>
            <w:divId w:val="1484348305"/>
            <w:rPr>
              <w:rFonts w:eastAsia="Times New Roman"/>
              <w:color w:val="000000"/>
            </w:rPr>
          </w:pPr>
          <w:r w:rsidRPr="000B1C4C">
            <w:rPr>
              <w:rFonts w:eastAsia="Times New Roman"/>
              <w:color w:val="000000"/>
            </w:rPr>
            <w:t xml:space="preserve">Putra, A. P., Andriyanto, F., Karisman, Harti, T. D. M., &amp; Puspitasari, W. (2020). PENGUJIAN APLIKASI POINT OF SALE BERBASIS WEB </w:t>
          </w:r>
          <w:r w:rsidRPr="000B1C4C">
            <w:rPr>
              <w:rFonts w:eastAsia="Times New Roman"/>
              <w:color w:val="000000"/>
            </w:rPr>
            <w:lastRenderedPageBreak/>
            <w:t xml:space="preserve">MENGGUNAKAN BLACK BOX TESTING. </w:t>
          </w:r>
          <w:r w:rsidRPr="000B1C4C">
            <w:rPr>
              <w:rFonts w:eastAsia="Times New Roman"/>
              <w:i/>
              <w:iCs/>
              <w:color w:val="000000"/>
            </w:rPr>
            <w:t>Jurnal Bina Komputer</w:t>
          </w:r>
          <w:r w:rsidRPr="000B1C4C">
            <w:rPr>
              <w:rFonts w:eastAsia="Times New Roman"/>
              <w:color w:val="000000"/>
            </w:rPr>
            <w:t xml:space="preserve">, </w:t>
          </w:r>
          <w:r w:rsidRPr="000B1C4C">
            <w:rPr>
              <w:rFonts w:eastAsia="Times New Roman"/>
              <w:i/>
              <w:iCs/>
              <w:color w:val="000000"/>
            </w:rPr>
            <w:t>2</w:t>
          </w:r>
          <w:r w:rsidRPr="000B1C4C">
            <w:rPr>
              <w:rFonts w:eastAsia="Times New Roman"/>
              <w:color w:val="000000"/>
            </w:rPr>
            <w:t>(1), 74–78.</w:t>
          </w:r>
        </w:p>
        <w:p w14:paraId="72E2D485" w14:textId="77777777" w:rsidR="000B1C4C" w:rsidRPr="000B1C4C" w:rsidRDefault="000B1C4C" w:rsidP="000B1C4C">
          <w:pPr>
            <w:autoSpaceDE w:val="0"/>
            <w:autoSpaceDN w:val="0"/>
            <w:spacing w:line="360" w:lineRule="auto"/>
            <w:ind w:hanging="480"/>
            <w:divId w:val="1401440703"/>
            <w:rPr>
              <w:rFonts w:eastAsia="Times New Roman"/>
              <w:color w:val="000000"/>
            </w:rPr>
          </w:pPr>
          <w:r w:rsidRPr="000B1C4C">
            <w:rPr>
              <w:rFonts w:eastAsia="Times New Roman"/>
              <w:color w:val="000000"/>
            </w:rPr>
            <w:t xml:space="preserve">Ramdany, S. W., Kaidar, S. A., Aguchino, B., Putri, C. A. A., &amp; Anggie, R. (2024). Penerapan UML Class Diagram dalam Perancangan Sistem Informasi Perpustakaan Berbasis Web. </w:t>
          </w:r>
          <w:r w:rsidRPr="000B1C4C">
            <w:rPr>
              <w:rFonts w:eastAsia="Times New Roman"/>
              <w:i/>
              <w:iCs/>
              <w:color w:val="000000"/>
            </w:rPr>
            <w:t>Journal of Industrial and Engineering System (JIES)</w:t>
          </w:r>
          <w:r w:rsidRPr="000B1C4C">
            <w:rPr>
              <w:rFonts w:eastAsia="Times New Roman"/>
              <w:color w:val="000000"/>
            </w:rPr>
            <w:t xml:space="preserve">, </w:t>
          </w:r>
          <w:r w:rsidRPr="000B1C4C">
            <w:rPr>
              <w:rFonts w:eastAsia="Times New Roman"/>
              <w:i/>
              <w:iCs/>
              <w:color w:val="000000"/>
            </w:rPr>
            <w:t>5</w:t>
          </w:r>
          <w:r w:rsidRPr="000B1C4C">
            <w:rPr>
              <w:rFonts w:eastAsia="Times New Roman"/>
              <w:color w:val="000000"/>
            </w:rPr>
            <w:t>(1), 30–41.</w:t>
          </w:r>
        </w:p>
        <w:p w14:paraId="02FFF3CC" w14:textId="77777777" w:rsidR="000B1C4C" w:rsidRPr="000B1C4C" w:rsidRDefault="000B1C4C" w:rsidP="000B1C4C">
          <w:pPr>
            <w:autoSpaceDE w:val="0"/>
            <w:autoSpaceDN w:val="0"/>
            <w:spacing w:line="360" w:lineRule="auto"/>
            <w:ind w:hanging="480"/>
            <w:divId w:val="2141874171"/>
            <w:rPr>
              <w:rFonts w:eastAsia="Times New Roman"/>
              <w:color w:val="000000"/>
            </w:rPr>
          </w:pPr>
          <w:r w:rsidRPr="000B1C4C">
            <w:rPr>
              <w:rFonts w:eastAsia="Times New Roman"/>
              <w:color w:val="000000"/>
            </w:rPr>
            <w:t xml:space="preserve">Rohmanto, R., &amp; Setiawan, T. (2022). Perbandingan Efektivitas Sistem Pembelajaran Luring dan Daring Menggunakan Metode Use case dan Sequence Diagram. </w:t>
          </w:r>
          <w:r w:rsidRPr="000B1C4C">
            <w:rPr>
              <w:rFonts w:eastAsia="Times New Roman"/>
              <w:i/>
              <w:iCs/>
              <w:color w:val="000000"/>
            </w:rPr>
            <w:t>INTERNAL (Information System Journal)</w:t>
          </w:r>
          <w:r w:rsidRPr="000B1C4C">
            <w:rPr>
              <w:rFonts w:eastAsia="Times New Roman"/>
              <w:color w:val="000000"/>
            </w:rPr>
            <w:t xml:space="preserve">, </w:t>
          </w:r>
          <w:r w:rsidRPr="000B1C4C">
            <w:rPr>
              <w:rFonts w:eastAsia="Times New Roman"/>
              <w:i/>
              <w:iCs/>
              <w:color w:val="000000"/>
            </w:rPr>
            <w:t>5</w:t>
          </w:r>
          <w:r w:rsidRPr="000B1C4C">
            <w:rPr>
              <w:rFonts w:eastAsia="Times New Roman"/>
              <w:color w:val="000000"/>
            </w:rPr>
            <w:t>(1), 53–62. https://doi.org/10.32627</w:t>
          </w:r>
        </w:p>
        <w:p w14:paraId="303887CA" w14:textId="77777777" w:rsidR="000B1C4C" w:rsidRPr="000B1C4C" w:rsidRDefault="000B1C4C" w:rsidP="000B1C4C">
          <w:pPr>
            <w:autoSpaceDE w:val="0"/>
            <w:autoSpaceDN w:val="0"/>
            <w:spacing w:line="360" w:lineRule="auto"/>
            <w:ind w:hanging="480"/>
            <w:divId w:val="158666305"/>
            <w:rPr>
              <w:rFonts w:eastAsia="Times New Roman"/>
              <w:color w:val="000000"/>
            </w:rPr>
          </w:pPr>
          <w:r w:rsidRPr="000B1C4C">
            <w:rPr>
              <w:rFonts w:eastAsia="Times New Roman"/>
              <w:color w:val="000000"/>
            </w:rPr>
            <w:t xml:space="preserve">Rozali, C., Zein, A., &amp; Farizy, S. (2023). PENERAPAN ANALYTIC HIERARCHY PROCESS (AHP) UNTUK PEMILIHAN PENERIMAAN KARYAWAN BARU. </w:t>
          </w:r>
          <w:r w:rsidRPr="000B1C4C">
            <w:rPr>
              <w:rFonts w:eastAsia="Times New Roman"/>
              <w:i/>
              <w:iCs/>
              <w:color w:val="000000"/>
            </w:rPr>
            <w:t>JITU: Jurnal Informatika Utama</w:t>
          </w:r>
          <w:r w:rsidRPr="000B1C4C">
            <w:rPr>
              <w:rFonts w:eastAsia="Times New Roman"/>
              <w:color w:val="000000"/>
            </w:rPr>
            <w:t xml:space="preserve">, </w:t>
          </w:r>
          <w:r w:rsidRPr="000B1C4C">
            <w:rPr>
              <w:rFonts w:eastAsia="Times New Roman"/>
              <w:i/>
              <w:iCs/>
              <w:color w:val="000000"/>
            </w:rPr>
            <w:t>1</w:t>
          </w:r>
          <w:r w:rsidRPr="000B1C4C">
            <w:rPr>
              <w:rFonts w:eastAsia="Times New Roman"/>
              <w:color w:val="000000"/>
            </w:rPr>
            <w:t>(2), 32–36. https://doi.org/10.55903/jitu.v1i2.153</w:t>
          </w:r>
        </w:p>
        <w:p w14:paraId="03BE3072" w14:textId="77777777" w:rsidR="000B1C4C" w:rsidRPr="000B1C4C" w:rsidRDefault="000B1C4C" w:rsidP="000B1C4C">
          <w:pPr>
            <w:autoSpaceDE w:val="0"/>
            <w:autoSpaceDN w:val="0"/>
            <w:spacing w:line="360" w:lineRule="auto"/>
            <w:ind w:hanging="480"/>
            <w:divId w:val="724912995"/>
            <w:rPr>
              <w:rFonts w:eastAsia="Times New Roman"/>
              <w:color w:val="000000"/>
            </w:rPr>
          </w:pPr>
          <w:r w:rsidRPr="000B1C4C">
            <w:rPr>
              <w:rFonts w:eastAsia="Times New Roman"/>
              <w:color w:val="000000"/>
            </w:rPr>
            <w:t xml:space="preserve">Setiawan, F. A., &amp; Febriani, O. M. (2024). Rancang Bangun Game Edukasi Matematika Dan TIK Berbasis Mobile Android Pada SMP N 1 Limau. </w:t>
          </w:r>
          <w:r w:rsidRPr="000B1C4C">
            <w:rPr>
              <w:rFonts w:eastAsia="Times New Roman"/>
              <w:i/>
              <w:iCs/>
              <w:color w:val="000000"/>
            </w:rPr>
            <w:t>JURNAL TEKNIKA</w:t>
          </w:r>
          <w:r w:rsidRPr="000B1C4C">
            <w:rPr>
              <w:rFonts w:eastAsia="Times New Roman"/>
              <w:color w:val="000000"/>
            </w:rPr>
            <w:t>, 389–399. http://jurnal.polsri.ac.id/index.php/teknikaJournal</w:t>
          </w:r>
        </w:p>
        <w:p w14:paraId="32554AA6" w14:textId="77777777" w:rsidR="000B1C4C" w:rsidRPr="000B1C4C" w:rsidRDefault="000B1C4C" w:rsidP="000B1C4C">
          <w:pPr>
            <w:autoSpaceDE w:val="0"/>
            <w:autoSpaceDN w:val="0"/>
            <w:spacing w:line="360" w:lineRule="auto"/>
            <w:ind w:hanging="480"/>
            <w:divId w:val="332727428"/>
            <w:rPr>
              <w:rFonts w:eastAsia="Times New Roman"/>
              <w:color w:val="000000"/>
            </w:rPr>
          </w:pPr>
          <w:r w:rsidRPr="000B1C4C">
            <w:rPr>
              <w:rFonts w:eastAsia="Times New Roman"/>
              <w:color w:val="000000"/>
            </w:rPr>
            <w:t xml:space="preserve">Setiawan, S., &amp; Syaputra, M. A. (2022). PENERAPAN ANALYTICAL HIERARCHY PROCESS (AHP) DALAM MENENTUKAN CALON PENERIMA BEASISWA PIP. </w:t>
          </w:r>
          <w:r w:rsidRPr="000B1C4C">
            <w:rPr>
              <w:rFonts w:eastAsia="Times New Roman"/>
              <w:i/>
              <w:iCs/>
              <w:color w:val="000000"/>
            </w:rPr>
            <w:t>I-Robot Jurnal</w:t>
          </w:r>
          <w:r w:rsidRPr="000B1C4C">
            <w:rPr>
              <w:rFonts w:eastAsia="Times New Roman"/>
              <w:color w:val="000000"/>
            </w:rPr>
            <w:t xml:space="preserve">, </w:t>
          </w:r>
          <w:r w:rsidRPr="000B1C4C">
            <w:rPr>
              <w:rFonts w:eastAsia="Times New Roman"/>
              <w:i/>
              <w:iCs/>
              <w:color w:val="000000"/>
            </w:rPr>
            <w:t>6</w:t>
          </w:r>
          <w:r w:rsidRPr="000B1C4C">
            <w:rPr>
              <w:rFonts w:eastAsia="Times New Roman"/>
              <w:color w:val="000000"/>
            </w:rPr>
            <w:t>(2), 1–6. http://e-jurnal.dharmawacana.ac.id</w:t>
          </w:r>
        </w:p>
        <w:p w14:paraId="0D1D95DA" w14:textId="77777777" w:rsidR="000B1C4C" w:rsidRPr="000B1C4C" w:rsidRDefault="000B1C4C" w:rsidP="000B1C4C">
          <w:pPr>
            <w:autoSpaceDE w:val="0"/>
            <w:autoSpaceDN w:val="0"/>
            <w:spacing w:line="360" w:lineRule="auto"/>
            <w:ind w:hanging="480"/>
            <w:divId w:val="1116482164"/>
            <w:rPr>
              <w:rFonts w:eastAsia="Times New Roman"/>
              <w:color w:val="000000"/>
            </w:rPr>
          </w:pPr>
          <w:r w:rsidRPr="000B1C4C">
            <w:rPr>
              <w:rFonts w:eastAsia="Times New Roman"/>
              <w:color w:val="000000"/>
            </w:rPr>
            <w:t xml:space="preserve">Sie, J. B. L., Musdar, I. A., &amp; Bahri, S. (2022). PENGUJIAN WHITE BOX TESTING TERHADAP WEBSITE ROOM MENGGUNAKAN TEKNIK BASIS PATH. </w:t>
          </w:r>
          <w:r w:rsidRPr="000B1C4C">
            <w:rPr>
              <w:rFonts w:eastAsia="Times New Roman"/>
              <w:i/>
              <w:iCs/>
              <w:color w:val="000000"/>
            </w:rPr>
            <w:t>Jurnal KHARISMA Tech</w:t>
          </w:r>
          <w:r w:rsidRPr="000B1C4C">
            <w:rPr>
              <w:rFonts w:eastAsia="Times New Roman"/>
              <w:color w:val="000000"/>
            </w:rPr>
            <w:t xml:space="preserve">, </w:t>
          </w:r>
          <w:r w:rsidRPr="000B1C4C">
            <w:rPr>
              <w:rFonts w:eastAsia="Times New Roman"/>
              <w:i/>
              <w:iCs/>
              <w:color w:val="000000"/>
            </w:rPr>
            <w:t>17</w:t>
          </w:r>
          <w:r w:rsidRPr="000B1C4C">
            <w:rPr>
              <w:rFonts w:eastAsia="Times New Roman"/>
              <w:color w:val="000000"/>
            </w:rPr>
            <w:t>(2), 45–57.</w:t>
          </w:r>
        </w:p>
        <w:p w14:paraId="430A93FA" w14:textId="77777777" w:rsidR="000B1C4C" w:rsidRPr="000B1C4C" w:rsidRDefault="000B1C4C" w:rsidP="000B1C4C">
          <w:pPr>
            <w:autoSpaceDE w:val="0"/>
            <w:autoSpaceDN w:val="0"/>
            <w:spacing w:line="360" w:lineRule="auto"/>
            <w:ind w:hanging="480"/>
            <w:divId w:val="1924365814"/>
            <w:rPr>
              <w:rFonts w:eastAsia="Times New Roman"/>
              <w:color w:val="000000"/>
            </w:rPr>
          </w:pPr>
          <w:r w:rsidRPr="000B1C4C">
            <w:rPr>
              <w:rFonts w:eastAsia="Times New Roman"/>
              <w:color w:val="000000"/>
            </w:rPr>
            <w:t xml:space="preserve">Suarnatha, I. P. D. (2023). SISTEM PENDUKUNG KEPUTUSAN SELEKSI KETUA BEM MENGGUNAKAN METODE PROFILE MATCHING. </w:t>
          </w:r>
          <w:r w:rsidRPr="000B1C4C">
            <w:rPr>
              <w:rFonts w:eastAsia="Times New Roman"/>
              <w:i/>
              <w:iCs/>
              <w:color w:val="000000"/>
            </w:rPr>
            <w:t>Journal of Information System Management (JOISM)</w:t>
          </w:r>
          <w:r w:rsidRPr="000B1C4C">
            <w:rPr>
              <w:rFonts w:eastAsia="Times New Roman"/>
              <w:color w:val="000000"/>
            </w:rPr>
            <w:t xml:space="preserve">, </w:t>
          </w:r>
          <w:r w:rsidRPr="000B1C4C">
            <w:rPr>
              <w:rFonts w:eastAsia="Times New Roman"/>
              <w:i/>
              <w:iCs/>
              <w:color w:val="000000"/>
            </w:rPr>
            <w:t>4</w:t>
          </w:r>
          <w:r w:rsidRPr="000B1C4C">
            <w:rPr>
              <w:rFonts w:eastAsia="Times New Roman"/>
              <w:color w:val="000000"/>
            </w:rPr>
            <w:t>(2), 73–80.</w:t>
          </w:r>
        </w:p>
        <w:p w14:paraId="07DBB81D" w14:textId="77777777" w:rsidR="000B1C4C" w:rsidRPr="000B1C4C" w:rsidRDefault="000B1C4C" w:rsidP="000B1C4C">
          <w:pPr>
            <w:autoSpaceDE w:val="0"/>
            <w:autoSpaceDN w:val="0"/>
            <w:spacing w:line="360" w:lineRule="auto"/>
            <w:ind w:hanging="480"/>
            <w:divId w:val="131213721"/>
            <w:rPr>
              <w:rFonts w:eastAsia="Times New Roman"/>
              <w:color w:val="000000"/>
            </w:rPr>
          </w:pPr>
          <w:r w:rsidRPr="000B1C4C">
            <w:rPr>
              <w:rFonts w:eastAsia="Times New Roman"/>
              <w:color w:val="000000"/>
            </w:rPr>
            <w:t xml:space="preserve">Syarif, M. N., Pambudiyatno, N., &amp; Utomo, W. (2023). RANCANGAN SISTEM PRESENSI DAN REKAPITULASI JURNAL KEGIATAN OJT MENGGUNAKAN VISUAL STUDIO CODE BERBASIS WEB DI AIRNAV </w:t>
          </w:r>
          <w:r w:rsidRPr="000B1C4C">
            <w:rPr>
              <w:rFonts w:eastAsia="Times New Roman"/>
              <w:color w:val="000000"/>
            </w:rPr>
            <w:lastRenderedPageBreak/>
            <w:t xml:space="preserve">CABANG MATSC. </w:t>
          </w:r>
          <w:r w:rsidRPr="000B1C4C">
            <w:rPr>
              <w:rFonts w:eastAsia="Times New Roman"/>
              <w:i/>
              <w:iCs/>
              <w:color w:val="000000"/>
            </w:rPr>
            <w:t>PROSIDING Seminar Nasional Inovasi Teknologi Penerbangan (SNITP)</w:t>
          </w:r>
          <w:r w:rsidRPr="000B1C4C">
            <w:rPr>
              <w:rFonts w:eastAsia="Times New Roman"/>
              <w:color w:val="000000"/>
            </w:rPr>
            <w:t>, 1–13.</w:t>
          </w:r>
        </w:p>
        <w:p w14:paraId="1332DF4B" w14:textId="77777777" w:rsidR="000B1C4C" w:rsidRPr="000B1C4C" w:rsidRDefault="000B1C4C" w:rsidP="000B1C4C">
          <w:pPr>
            <w:autoSpaceDE w:val="0"/>
            <w:autoSpaceDN w:val="0"/>
            <w:spacing w:line="360" w:lineRule="auto"/>
            <w:ind w:hanging="480"/>
            <w:divId w:val="2132625235"/>
            <w:rPr>
              <w:rFonts w:eastAsia="Times New Roman"/>
              <w:color w:val="000000"/>
            </w:rPr>
          </w:pPr>
          <w:r w:rsidRPr="000B1C4C">
            <w:rPr>
              <w:rFonts w:eastAsia="Times New Roman"/>
              <w:color w:val="000000"/>
            </w:rPr>
            <w:t xml:space="preserve">Widiantari, N. M. P., Putra, D. M. D. U., &amp; Pande, N. K. N. N. (2023). SISTEM PENDUKUNG KEPUTUSAN PENILAIAN KINERJA GURU SDN 5 YEHEMBANG KAUH DENGAN MENGGUNAKAN METODE ANALYTICAL HIERARCHY PROCESS. </w:t>
          </w:r>
          <w:r w:rsidRPr="000B1C4C">
            <w:rPr>
              <w:rFonts w:eastAsia="Times New Roman"/>
              <w:i/>
              <w:iCs/>
              <w:color w:val="000000"/>
            </w:rPr>
            <w:t>JURNAL SISTEM &amp; TEKNOLOGI INFORMASI KOMUNIKASI</w:t>
          </w:r>
          <w:r w:rsidRPr="000B1C4C">
            <w:rPr>
              <w:rFonts w:eastAsia="Times New Roman"/>
              <w:color w:val="000000"/>
            </w:rPr>
            <w:t xml:space="preserve">, </w:t>
          </w:r>
          <w:r w:rsidRPr="000B1C4C">
            <w:rPr>
              <w:rFonts w:eastAsia="Times New Roman"/>
              <w:i/>
              <w:iCs/>
              <w:color w:val="000000"/>
            </w:rPr>
            <w:t>6</w:t>
          </w:r>
          <w:r w:rsidRPr="000B1C4C">
            <w:rPr>
              <w:rFonts w:eastAsia="Times New Roman"/>
              <w:color w:val="000000"/>
            </w:rPr>
            <w:t>, 27–35.</w:t>
          </w:r>
        </w:p>
        <w:p w14:paraId="3AFF4AE3" w14:textId="77777777" w:rsidR="000B1C4C" w:rsidRDefault="000B1C4C" w:rsidP="000B1C4C">
          <w:pPr>
            <w:spacing w:line="360" w:lineRule="auto"/>
            <w:jc w:val="left"/>
          </w:pPr>
          <w:r w:rsidRPr="000B1C4C">
            <w:rPr>
              <w:rFonts w:eastAsia="Times New Roman"/>
              <w:color w:val="000000"/>
            </w:rPr>
            <w:t> </w:t>
          </w:r>
        </w:p>
      </w:sdtContent>
    </w:sdt>
    <w:p w14:paraId="77F97A06" w14:textId="0508BB1F" w:rsidR="00422DC8" w:rsidRDefault="00422DC8" w:rsidP="000B1C4C">
      <w:pPr>
        <w:spacing w:line="360" w:lineRule="auto"/>
        <w:jc w:val="left"/>
        <w:rPr>
          <w:rFonts w:eastAsiaTheme="majorEastAsia" w:cstheme="majorBidi"/>
          <w:b/>
          <w:szCs w:val="32"/>
        </w:rPr>
      </w:pPr>
      <w:r>
        <w:br w:type="page"/>
      </w:r>
    </w:p>
    <w:p w14:paraId="52A2B198" w14:textId="77777777" w:rsidR="00543DD7" w:rsidRDefault="00543DD7" w:rsidP="007352D3">
      <w:pPr>
        <w:pStyle w:val="Heading1"/>
        <w:spacing w:line="240" w:lineRule="auto"/>
        <w:sectPr w:rsidR="00543DD7" w:rsidSect="00C1036F">
          <w:pgSz w:w="11906" w:h="16838"/>
          <w:pgMar w:top="1701" w:right="1701" w:bottom="1701" w:left="2268" w:header="709" w:footer="709" w:gutter="0"/>
          <w:cols w:space="708"/>
          <w:titlePg/>
          <w:docGrid w:linePitch="360"/>
        </w:sectPr>
      </w:pPr>
    </w:p>
    <w:p w14:paraId="5393171A" w14:textId="59539EA1" w:rsidR="00692CEF" w:rsidRDefault="00692CEF" w:rsidP="003829C5">
      <w:pPr>
        <w:pStyle w:val="Heading1"/>
        <w:spacing w:line="360" w:lineRule="auto"/>
      </w:pPr>
      <w:bookmarkStart w:id="783" w:name="_Toc177131291"/>
      <w:bookmarkStart w:id="784" w:name="_Toc211679526"/>
      <w:r>
        <w:lastRenderedPageBreak/>
        <w:t>LAMPIRAN</w:t>
      </w:r>
      <w:bookmarkEnd w:id="783"/>
      <w:bookmarkEnd w:id="784"/>
    </w:p>
    <w:p w14:paraId="6A01BFD0" w14:textId="77777777" w:rsidR="00692CEF" w:rsidRDefault="00692CEF" w:rsidP="0031627A">
      <w:pPr>
        <w:spacing w:line="480" w:lineRule="auto"/>
      </w:pPr>
    </w:p>
    <w:p w14:paraId="75460F1E" w14:textId="77777777" w:rsidR="00F95B8B" w:rsidRDefault="00F95B8B" w:rsidP="0031627A">
      <w:pPr>
        <w:spacing w:line="480" w:lineRule="auto"/>
      </w:pPr>
    </w:p>
    <w:p w14:paraId="133327DA" w14:textId="25E562AB" w:rsidR="00EA726D" w:rsidRDefault="00EA726D" w:rsidP="0031627A">
      <w:pPr>
        <w:spacing w:line="360" w:lineRule="auto"/>
        <w:jc w:val="center"/>
      </w:pPr>
      <w:r>
        <w:rPr>
          <w:noProof/>
        </w:rPr>
        <w:drawing>
          <wp:inline distT="0" distB="0" distL="0" distR="0" wp14:anchorId="5AC8599D" wp14:editId="7967B0D8">
            <wp:extent cx="4323600" cy="3240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04F65CD1" w14:textId="18B3423E" w:rsidR="00F95B8B" w:rsidRDefault="00EA726D" w:rsidP="00EA726D">
      <w:pPr>
        <w:pStyle w:val="Caption"/>
        <w:spacing w:after="0" w:line="360" w:lineRule="auto"/>
        <w:jc w:val="center"/>
        <w:rPr>
          <w:i w:val="0"/>
          <w:iCs w:val="0"/>
          <w:color w:val="000000" w:themeColor="text1"/>
          <w:sz w:val="24"/>
          <w:szCs w:val="24"/>
        </w:rPr>
      </w:pPr>
      <w:bookmarkStart w:id="785" w:name="_Toc211679589"/>
      <w:r w:rsidRPr="00EA726D">
        <w:rPr>
          <w:i w:val="0"/>
          <w:iCs w:val="0"/>
          <w:color w:val="000000" w:themeColor="text1"/>
          <w:sz w:val="24"/>
          <w:szCs w:val="24"/>
        </w:rPr>
        <w:t xml:space="preserve">Lampiran </w:t>
      </w:r>
      <w:r w:rsidRPr="00EA726D">
        <w:rPr>
          <w:i w:val="0"/>
          <w:iCs w:val="0"/>
          <w:color w:val="000000" w:themeColor="text1"/>
          <w:sz w:val="24"/>
          <w:szCs w:val="24"/>
        </w:rPr>
        <w:fldChar w:fldCharType="begin"/>
      </w:r>
      <w:r w:rsidRPr="00EA726D">
        <w:rPr>
          <w:i w:val="0"/>
          <w:iCs w:val="0"/>
          <w:color w:val="000000" w:themeColor="text1"/>
          <w:sz w:val="24"/>
          <w:szCs w:val="24"/>
        </w:rPr>
        <w:instrText xml:space="preserve"> SEQ Lampiran \* ARABIC </w:instrText>
      </w:r>
      <w:r w:rsidRPr="00EA726D">
        <w:rPr>
          <w:i w:val="0"/>
          <w:iCs w:val="0"/>
          <w:color w:val="000000" w:themeColor="text1"/>
          <w:sz w:val="24"/>
          <w:szCs w:val="24"/>
        </w:rPr>
        <w:fldChar w:fldCharType="separate"/>
      </w:r>
      <w:r w:rsidR="00A34872">
        <w:rPr>
          <w:i w:val="0"/>
          <w:iCs w:val="0"/>
          <w:color w:val="000000" w:themeColor="text1"/>
          <w:sz w:val="24"/>
          <w:szCs w:val="24"/>
        </w:rPr>
        <w:t>1</w:t>
      </w:r>
      <w:r w:rsidRPr="00EA726D">
        <w:rPr>
          <w:i w:val="0"/>
          <w:iCs w:val="0"/>
          <w:color w:val="000000" w:themeColor="text1"/>
          <w:sz w:val="24"/>
          <w:szCs w:val="24"/>
        </w:rPr>
        <w:fldChar w:fldCharType="end"/>
      </w:r>
      <w:r w:rsidRPr="00EA726D">
        <w:rPr>
          <w:i w:val="0"/>
          <w:iCs w:val="0"/>
          <w:color w:val="000000" w:themeColor="text1"/>
          <w:sz w:val="24"/>
          <w:szCs w:val="24"/>
        </w:rPr>
        <w:t xml:space="preserve"> Wawancara dengan Kepala Sekolah </w:t>
      </w:r>
      <w:r w:rsidRPr="00EA726D">
        <w:rPr>
          <w:i w:val="0"/>
          <w:iCs w:val="0"/>
          <w:color w:val="000000" w:themeColor="text1"/>
          <w:kern w:val="0"/>
          <w:sz w:val="24"/>
          <w:szCs w:val="24"/>
          <w14:ligatures w14:val="none"/>
        </w:rPr>
        <w:t>TK Aisyiyah Bustanul Athfal</w:t>
      </w:r>
      <w:r w:rsidRPr="00EA726D">
        <w:rPr>
          <w:i w:val="0"/>
          <w:iCs w:val="0"/>
          <w:color w:val="000000" w:themeColor="text1"/>
          <w:sz w:val="24"/>
          <w:szCs w:val="24"/>
        </w:rPr>
        <w:t xml:space="preserve"> 79</w:t>
      </w:r>
      <w:bookmarkEnd w:id="785"/>
    </w:p>
    <w:p w14:paraId="4AA0EDAB" w14:textId="77777777" w:rsidR="00EE5564" w:rsidRDefault="00EE5564" w:rsidP="00EE5564"/>
    <w:p w14:paraId="622A7982" w14:textId="77777777" w:rsidR="00EE5564" w:rsidRDefault="00EE5564" w:rsidP="00EE5564">
      <w:pPr>
        <w:keepNext/>
        <w:rPr>
          <w:noProof/>
        </w:rPr>
      </w:pPr>
    </w:p>
    <w:p w14:paraId="6D61BA23" w14:textId="50582FB1" w:rsidR="00EE5564" w:rsidRDefault="00EE5564" w:rsidP="00EE5564">
      <w:pPr>
        <w:keepNext/>
      </w:pPr>
      <w:r>
        <w:rPr>
          <w:noProof/>
        </w:rPr>
        <w:drawing>
          <wp:inline distT="0" distB="0" distL="0" distR="0" wp14:anchorId="02C38044" wp14:editId="128452C3">
            <wp:extent cx="5033010" cy="30382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19437"/>
                    <a:stretch/>
                  </pic:blipFill>
                  <pic:spPr bwMode="auto">
                    <a:xfrm>
                      <a:off x="0" y="0"/>
                      <a:ext cx="5033010" cy="3038234"/>
                    </a:xfrm>
                    <a:prstGeom prst="rect">
                      <a:avLst/>
                    </a:prstGeom>
                    <a:noFill/>
                    <a:ln>
                      <a:noFill/>
                    </a:ln>
                    <a:extLst>
                      <a:ext uri="{53640926-AAD7-44D8-BBD7-CCE9431645EC}">
                        <a14:shadowObscured xmlns:a14="http://schemas.microsoft.com/office/drawing/2010/main"/>
                      </a:ext>
                    </a:extLst>
                  </pic:spPr>
                </pic:pic>
              </a:graphicData>
            </a:graphic>
          </wp:inline>
        </w:drawing>
      </w:r>
    </w:p>
    <w:p w14:paraId="684F5AB8" w14:textId="205671FB" w:rsidR="00EE5564" w:rsidRPr="00EE5564" w:rsidRDefault="00EE5564" w:rsidP="00EE5564">
      <w:pPr>
        <w:pStyle w:val="Caption"/>
        <w:spacing w:after="0" w:line="360" w:lineRule="auto"/>
        <w:jc w:val="center"/>
        <w:rPr>
          <w:i w:val="0"/>
          <w:iCs w:val="0"/>
          <w:color w:val="000000" w:themeColor="text1"/>
          <w:sz w:val="24"/>
          <w:szCs w:val="24"/>
        </w:rPr>
      </w:pPr>
      <w:bookmarkStart w:id="786" w:name="_Toc211679590"/>
      <w:r w:rsidRPr="00EE5564">
        <w:rPr>
          <w:i w:val="0"/>
          <w:iCs w:val="0"/>
          <w:color w:val="000000" w:themeColor="text1"/>
          <w:sz w:val="24"/>
          <w:szCs w:val="24"/>
        </w:rPr>
        <w:t xml:space="preserve">Lampiran </w:t>
      </w:r>
      <w:r w:rsidRPr="00EE5564">
        <w:rPr>
          <w:i w:val="0"/>
          <w:iCs w:val="0"/>
          <w:color w:val="000000" w:themeColor="text1"/>
          <w:sz w:val="24"/>
          <w:szCs w:val="24"/>
        </w:rPr>
        <w:fldChar w:fldCharType="begin"/>
      </w:r>
      <w:r w:rsidRPr="00EE5564">
        <w:rPr>
          <w:i w:val="0"/>
          <w:iCs w:val="0"/>
          <w:color w:val="000000" w:themeColor="text1"/>
          <w:sz w:val="24"/>
          <w:szCs w:val="24"/>
        </w:rPr>
        <w:instrText xml:space="preserve"> SEQ Lampiran \* ARABIC </w:instrText>
      </w:r>
      <w:r w:rsidRPr="00EE5564">
        <w:rPr>
          <w:i w:val="0"/>
          <w:iCs w:val="0"/>
          <w:color w:val="000000" w:themeColor="text1"/>
          <w:sz w:val="24"/>
          <w:szCs w:val="24"/>
        </w:rPr>
        <w:fldChar w:fldCharType="separate"/>
      </w:r>
      <w:r w:rsidR="00A34872">
        <w:rPr>
          <w:i w:val="0"/>
          <w:iCs w:val="0"/>
          <w:color w:val="000000" w:themeColor="text1"/>
          <w:sz w:val="24"/>
          <w:szCs w:val="24"/>
        </w:rPr>
        <w:t>2</w:t>
      </w:r>
      <w:r w:rsidRPr="00EE5564">
        <w:rPr>
          <w:i w:val="0"/>
          <w:iCs w:val="0"/>
          <w:color w:val="000000" w:themeColor="text1"/>
          <w:sz w:val="24"/>
          <w:szCs w:val="24"/>
        </w:rPr>
        <w:fldChar w:fldCharType="end"/>
      </w:r>
      <w:r w:rsidRPr="00EE5564">
        <w:rPr>
          <w:i w:val="0"/>
          <w:iCs w:val="0"/>
          <w:color w:val="000000" w:themeColor="text1"/>
          <w:sz w:val="24"/>
          <w:szCs w:val="24"/>
        </w:rPr>
        <w:t xml:space="preserve"> Wawancara dengan Kepala Sekolah TK Aisyiyah Bustanul Athfal 80</w:t>
      </w:r>
      <w:bookmarkEnd w:id="786"/>
    </w:p>
    <w:sectPr w:rsidR="00EE5564" w:rsidRPr="00EE5564"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B2F98" w14:textId="77777777" w:rsidR="00867AEE" w:rsidRPr="003D1935" w:rsidRDefault="00867AEE" w:rsidP="007B1222">
      <w:pPr>
        <w:spacing w:line="240" w:lineRule="auto"/>
      </w:pPr>
      <w:r w:rsidRPr="003D1935">
        <w:separator/>
      </w:r>
    </w:p>
  </w:endnote>
  <w:endnote w:type="continuationSeparator" w:id="0">
    <w:p w14:paraId="5B5CA9E2" w14:textId="77777777" w:rsidR="00867AEE" w:rsidRPr="003D1935" w:rsidRDefault="00867AE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8EF8" w14:textId="77777777" w:rsidR="00867AEE" w:rsidRPr="003D1935" w:rsidRDefault="00867AEE" w:rsidP="007B1222">
      <w:pPr>
        <w:spacing w:line="240" w:lineRule="auto"/>
      </w:pPr>
      <w:r w:rsidRPr="003D1935">
        <w:separator/>
      </w:r>
    </w:p>
  </w:footnote>
  <w:footnote w:type="continuationSeparator" w:id="0">
    <w:p w14:paraId="44B1BB1E" w14:textId="77777777" w:rsidR="00867AEE" w:rsidRPr="003D1935" w:rsidRDefault="00867AEE"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5F366B8"/>
    <w:multiLevelType w:val="hybridMultilevel"/>
    <w:tmpl w:val="3CA633D8"/>
    <w:lvl w:ilvl="0" w:tplc="38090011">
      <w:start w:val="1"/>
      <w:numFmt w:val="decimal"/>
      <w:lvlText w:val="%1)"/>
      <w:lvlJc w:val="left"/>
      <w:pPr>
        <w:ind w:left="1284" w:hanging="360"/>
      </w:pPr>
    </w:lvl>
    <w:lvl w:ilvl="1" w:tplc="04210019" w:tentative="1">
      <w:start w:val="1"/>
      <w:numFmt w:val="lowerLetter"/>
      <w:lvlText w:val="%2."/>
      <w:lvlJc w:val="left"/>
      <w:pPr>
        <w:ind w:left="2004" w:hanging="360"/>
      </w:p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7214C8"/>
    <w:multiLevelType w:val="multilevel"/>
    <w:tmpl w:val="B65A3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42B6B"/>
    <w:multiLevelType w:val="hybridMultilevel"/>
    <w:tmpl w:val="81AAC23C"/>
    <w:lvl w:ilvl="0" w:tplc="38090019">
      <w:start w:val="1"/>
      <w:numFmt w:val="lowerLetter"/>
      <w:lvlText w:val="%1."/>
      <w:lvlJc w:val="left"/>
      <w:pPr>
        <w:ind w:left="924"/>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9D6ADC"/>
    <w:multiLevelType w:val="hybridMultilevel"/>
    <w:tmpl w:val="D2E8853A"/>
    <w:lvl w:ilvl="0" w:tplc="38090011">
      <w:start w:val="1"/>
      <w:numFmt w:val="decimal"/>
      <w:lvlText w:val="%1)"/>
      <w:lvlJc w:val="left"/>
      <w:pPr>
        <w:ind w:left="1449" w:hanging="360"/>
      </w:pPr>
    </w:lvl>
    <w:lvl w:ilvl="1" w:tplc="38090019" w:tentative="1">
      <w:start w:val="1"/>
      <w:numFmt w:val="lowerLetter"/>
      <w:lvlText w:val="%2."/>
      <w:lvlJc w:val="left"/>
      <w:pPr>
        <w:ind w:left="2169" w:hanging="360"/>
      </w:pPr>
    </w:lvl>
    <w:lvl w:ilvl="2" w:tplc="3809001B" w:tentative="1">
      <w:start w:val="1"/>
      <w:numFmt w:val="lowerRoman"/>
      <w:lvlText w:val="%3."/>
      <w:lvlJc w:val="right"/>
      <w:pPr>
        <w:ind w:left="2889" w:hanging="180"/>
      </w:pPr>
    </w:lvl>
    <w:lvl w:ilvl="3" w:tplc="3809000F" w:tentative="1">
      <w:start w:val="1"/>
      <w:numFmt w:val="decimal"/>
      <w:lvlText w:val="%4."/>
      <w:lvlJc w:val="left"/>
      <w:pPr>
        <w:ind w:left="3609" w:hanging="360"/>
      </w:pPr>
    </w:lvl>
    <w:lvl w:ilvl="4" w:tplc="38090019" w:tentative="1">
      <w:start w:val="1"/>
      <w:numFmt w:val="lowerLetter"/>
      <w:lvlText w:val="%5."/>
      <w:lvlJc w:val="left"/>
      <w:pPr>
        <w:ind w:left="4329" w:hanging="360"/>
      </w:pPr>
    </w:lvl>
    <w:lvl w:ilvl="5" w:tplc="3809001B" w:tentative="1">
      <w:start w:val="1"/>
      <w:numFmt w:val="lowerRoman"/>
      <w:lvlText w:val="%6."/>
      <w:lvlJc w:val="right"/>
      <w:pPr>
        <w:ind w:left="5049" w:hanging="180"/>
      </w:pPr>
    </w:lvl>
    <w:lvl w:ilvl="6" w:tplc="3809000F" w:tentative="1">
      <w:start w:val="1"/>
      <w:numFmt w:val="decimal"/>
      <w:lvlText w:val="%7."/>
      <w:lvlJc w:val="left"/>
      <w:pPr>
        <w:ind w:left="5769" w:hanging="360"/>
      </w:pPr>
    </w:lvl>
    <w:lvl w:ilvl="7" w:tplc="38090019" w:tentative="1">
      <w:start w:val="1"/>
      <w:numFmt w:val="lowerLetter"/>
      <w:lvlText w:val="%8."/>
      <w:lvlJc w:val="left"/>
      <w:pPr>
        <w:ind w:left="6489" w:hanging="360"/>
      </w:pPr>
    </w:lvl>
    <w:lvl w:ilvl="8" w:tplc="3809001B" w:tentative="1">
      <w:start w:val="1"/>
      <w:numFmt w:val="lowerRoman"/>
      <w:lvlText w:val="%9."/>
      <w:lvlJc w:val="right"/>
      <w:pPr>
        <w:ind w:left="7209" w:hanging="180"/>
      </w:pPr>
    </w:lvl>
  </w:abstractNum>
  <w:abstractNum w:abstractNumId="8" w15:restartNumberingAfterBreak="0">
    <w:nsid w:val="1CD55797"/>
    <w:multiLevelType w:val="hybridMultilevel"/>
    <w:tmpl w:val="1696B738"/>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2C6F6067"/>
    <w:multiLevelType w:val="hybridMultilevel"/>
    <w:tmpl w:val="A28A26E2"/>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8090011">
      <w:start w:val="1"/>
      <w:numFmt w:val="decimal"/>
      <w:lvlText w:val="%2)"/>
      <w:lvlJc w:val="left"/>
      <w:pPr>
        <w:ind w:left="1809" w:hanging="360"/>
      </w:pPr>
    </w:lvl>
    <w:lvl w:ilvl="2" w:tplc="C6123C16">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0769E">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7D4C">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CAE16">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C263A0">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2B550">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CCDB4">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863FCB"/>
    <w:multiLevelType w:val="hybridMultilevel"/>
    <w:tmpl w:val="0CB4BAC2"/>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3DA6533B"/>
    <w:multiLevelType w:val="hybridMultilevel"/>
    <w:tmpl w:val="1A1C03A0"/>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13"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5C574E7C"/>
    <w:multiLevelType w:val="hybridMultilevel"/>
    <w:tmpl w:val="3CA633D8"/>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15"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1F020D"/>
    <w:multiLevelType w:val="hybridMultilevel"/>
    <w:tmpl w:val="07AEF0FC"/>
    <w:lvl w:ilvl="0" w:tplc="B4CA4F1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6F2B0752"/>
    <w:multiLevelType w:val="hybridMultilevel"/>
    <w:tmpl w:val="EA3477E6"/>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719003CF"/>
    <w:multiLevelType w:val="hybridMultilevel"/>
    <w:tmpl w:val="621EA91A"/>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7A886C6">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64D9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4B256">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AA606">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C189E">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A7A9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5C92">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075EC">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9C5C74"/>
    <w:multiLevelType w:val="hybridMultilevel"/>
    <w:tmpl w:val="AFC8260C"/>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42229280">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EA54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AD65A">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077A">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E7376">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4B47A">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E6538">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8A402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69347873">
    <w:abstractNumId w:val="0"/>
  </w:num>
  <w:num w:numId="2" w16cid:durableId="958025615">
    <w:abstractNumId w:val="20"/>
  </w:num>
  <w:num w:numId="3" w16cid:durableId="259266936">
    <w:abstractNumId w:val="15"/>
  </w:num>
  <w:num w:numId="4" w16cid:durableId="754478944">
    <w:abstractNumId w:val="6"/>
  </w:num>
  <w:num w:numId="5" w16cid:durableId="884372203">
    <w:abstractNumId w:val="21"/>
  </w:num>
  <w:num w:numId="6" w16cid:durableId="1716813504">
    <w:abstractNumId w:val="2"/>
  </w:num>
  <w:num w:numId="7" w16cid:durableId="260575024">
    <w:abstractNumId w:val="23"/>
  </w:num>
  <w:num w:numId="8" w16cid:durableId="866135245">
    <w:abstractNumId w:val="13"/>
  </w:num>
  <w:num w:numId="9" w16cid:durableId="1924410807">
    <w:abstractNumId w:val="5"/>
  </w:num>
  <w:num w:numId="10" w16cid:durableId="1953591434">
    <w:abstractNumId w:val="17"/>
  </w:num>
  <w:num w:numId="11" w16cid:durableId="623652802">
    <w:abstractNumId w:val="11"/>
  </w:num>
  <w:num w:numId="12" w16cid:durableId="1172838709">
    <w:abstractNumId w:val="16"/>
  </w:num>
  <w:num w:numId="13" w16cid:durableId="1413894751">
    <w:abstractNumId w:val="10"/>
  </w:num>
  <w:num w:numId="14" w16cid:durableId="1586571853">
    <w:abstractNumId w:val="19"/>
  </w:num>
  <w:num w:numId="15" w16cid:durableId="1528250648">
    <w:abstractNumId w:val="22"/>
  </w:num>
  <w:num w:numId="16" w16cid:durableId="1750886452">
    <w:abstractNumId w:val="9"/>
  </w:num>
  <w:num w:numId="17" w16cid:durableId="390151265">
    <w:abstractNumId w:val="7"/>
  </w:num>
  <w:num w:numId="18" w16cid:durableId="1535967509">
    <w:abstractNumId w:val="4"/>
  </w:num>
  <w:num w:numId="19" w16cid:durableId="1001814924">
    <w:abstractNumId w:val="18"/>
  </w:num>
  <w:num w:numId="20" w16cid:durableId="2025016461">
    <w:abstractNumId w:val="3"/>
  </w:num>
  <w:num w:numId="21" w16cid:durableId="1663508478">
    <w:abstractNumId w:val="8"/>
  </w:num>
  <w:num w:numId="22" w16cid:durableId="1159464406">
    <w:abstractNumId w:val="1"/>
  </w:num>
  <w:num w:numId="23" w16cid:durableId="1362900778">
    <w:abstractNumId w:val="12"/>
  </w:num>
  <w:num w:numId="24" w16cid:durableId="11402732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AD9"/>
    <w:rsid w:val="00001DC8"/>
    <w:rsid w:val="000024E7"/>
    <w:rsid w:val="00002A0D"/>
    <w:rsid w:val="0000300C"/>
    <w:rsid w:val="00003F3F"/>
    <w:rsid w:val="00004158"/>
    <w:rsid w:val="000050B1"/>
    <w:rsid w:val="00005151"/>
    <w:rsid w:val="00005E3E"/>
    <w:rsid w:val="00006440"/>
    <w:rsid w:val="00006ACD"/>
    <w:rsid w:val="00006DE8"/>
    <w:rsid w:val="00006E86"/>
    <w:rsid w:val="00006FC8"/>
    <w:rsid w:val="00007B64"/>
    <w:rsid w:val="00010638"/>
    <w:rsid w:val="00010725"/>
    <w:rsid w:val="000108B9"/>
    <w:rsid w:val="000109CC"/>
    <w:rsid w:val="00010E46"/>
    <w:rsid w:val="00011D0D"/>
    <w:rsid w:val="000126EF"/>
    <w:rsid w:val="0001304A"/>
    <w:rsid w:val="00013380"/>
    <w:rsid w:val="00013B72"/>
    <w:rsid w:val="00013BAA"/>
    <w:rsid w:val="000145D4"/>
    <w:rsid w:val="00014869"/>
    <w:rsid w:val="000148E7"/>
    <w:rsid w:val="00014A23"/>
    <w:rsid w:val="00014C52"/>
    <w:rsid w:val="00014C9A"/>
    <w:rsid w:val="00014CAF"/>
    <w:rsid w:val="00014CDE"/>
    <w:rsid w:val="000151FF"/>
    <w:rsid w:val="0001521F"/>
    <w:rsid w:val="00015881"/>
    <w:rsid w:val="00015A28"/>
    <w:rsid w:val="00015BC4"/>
    <w:rsid w:val="0001683B"/>
    <w:rsid w:val="00016DBE"/>
    <w:rsid w:val="00017273"/>
    <w:rsid w:val="000179E2"/>
    <w:rsid w:val="00017D23"/>
    <w:rsid w:val="00020267"/>
    <w:rsid w:val="00021396"/>
    <w:rsid w:val="000214EA"/>
    <w:rsid w:val="000220F3"/>
    <w:rsid w:val="0002236C"/>
    <w:rsid w:val="00022547"/>
    <w:rsid w:val="00022B37"/>
    <w:rsid w:val="00022B54"/>
    <w:rsid w:val="00022C6E"/>
    <w:rsid w:val="00022E03"/>
    <w:rsid w:val="000232DD"/>
    <w:rsid w:val="00023AAD"/>
    <w:rsid w:val="00023CD2"/>
    <w:rsid w:val="00024127"/>
    <w:rsid w:val="000242EE"/>
    <w:rsid w:val="000244F3"/>
    <w:rsid w:val="00024C8A"/>
    <w:rsid w:val="00024DE7"/>
    <w:rsid w:val="00024F00"/>
    <w:rsid w:val="0002530C"/>
    <w:rsid w:val="00026098"/>
    <w:rsid w:val="000264CF"/>
    <w:rsid w:val="0002650B"/>
    <w:rsid w:val="00026513"/>
    <w:rsid w:val="00026539"/>
    <w:rsid w:val="000269FA"/>
    <w:rsid w:val="00027048"/>
    <w:rsid w:val="000279F6"/>
    <w:rsid w:val="00027F88"/>
    <w:rsid w:val="0003052C"/>
    <w:rsid w:val="00030938"/>
    <w:rsid w:val="00030ADB"/>
    <w:rsid w:val="00030F34"/>
    <w:rsid w:val="000311C2"/>
    <w:rsid w:val="000317AA"/>
    <w:rsid w:val="00031907"/>
    <w:rsid w:val="00031DA2"/>
    <w:rsid w:val="00032A18"/>
    <w:rsid w:val="00032B39"/>
    <w:rsid w:val="000335BB"/>
    <w:rsid w:val="00033705"/>
    <w:rsid w:val="00033D7B"/>
    <w:rsid w:val="000342C3"/>
    <w:rsid w:val="00034352"/>
    <w:rsid w:val="00034D4C"/>
    <w:rsid w:val="000351C4"/>
    <w:rsid w:val="00035289"/>
    <w:rsid w:val="0003575A"/>
    <w:rsid w:val="00035C55"/>
    <w:rsid w:val="000362CF"/>
    <w:rsid w:val="00036AA2"/>
    <w:rsid w:val="00036CE5"/>
    <w:rsid w:val="00036D30"/>
    <w:rsid w:val="00037550"/>
    <w:rsid w:val="00037812"/>
    <w:rsid w:val="000405CD"/>
    <w:rsid w:val="00040808"/>
    <w:rsid w:val="00040BAC"/>
    <w:rsid w:val="00040D53"/>
    <w:rsid w:val="00041559"/>
    <w:rsid w:val="00041FE6"/>
    <w:rsid w:val="0004204C"/>
    <w:rsid w:val="0004289E"/>
    <w:rsid w:val="00042EEC"/>
    <w:rsid w:val="0004367E"/>
    <w:rsid w:val="0004399D"/>
    <w:rsid w:val="00043C40"/>
    <w:rsid w:val="00043CF9"/>
    <w:rsid w:val="00043ED2"/>
    <w:rsid w:val="000446AE"/>
    <w:rsid w:val="00045190"/>
    <w:rsid w:val="000455BF"/>
    <w:rsid w:val="000457B6"/>
    <w:rsid w:val="00045B5C"/>
    <w:rsid w:val="000462F5"/>
    <w:rsid w:val="0004640D"/>
    <w:rsid w:val="0004661B"/>
    <w:rsid w:val="000467BC"/>
    <w:rsid w:val="00046B0E"/>
    <w:rsid w:val="000470CF"/>
    <w:rsid w:val="00047157"/>
    <w:rsid w:val="000474DA"/>
    <w:rsid w:val="00050AC1"/>
    <w:rsid w:val="00050B3C"/>
    <w:rsid w:val="000515A4"/>
    <w:rsid w:val="000515BB"/>
    <w:rsid w:val="000524F5"/>
    <w:rsid w:val="00053016"/>
    <w:rsid w:val="0005329F"/>
    <w:rsid w:val="0005333E"/>
    <w:rsid w:val="0005335D"/>
    <w:rsid w:val="00054AE0"/>
    <w:rsid w:val="000558D9"/>
    <w:rsid w:val="00055A44"/>
    <w:rsid w:val="00055E05"/>
    <w:rsid w:val="0005604F"/>
    <w:rsid w:val="0005658C"/>
    <w:rsid w:val="0005658E"/>
    <w:rsid w:val="00056A84"/>
    <w:rsid w:val="00056E36"/>
    <w:rsid w:val="00056F2C"/>
    <w:rsid w:val="000573B5"/>
    <w:rsid w:val="000573BB"/>
    <w:rsid w:val="00057939"/>
    <w:rsid w:val="000579A1"/>
    <w:rsid w:val="00060485"/>
    <w:rsid w:val="000607B6"/>
    <w:rsid w:val="00060AA5"/>
    <w:rsid w:val="00061015"/>
    <w:rsid w:val="000611FF"/>
    <w:rsid w:val="0006168F"/>
    <w:rsid w:val="000622EE"/>
    <w:rsid w:val="000627C5"/>
    <w:rsid w:val="00062853"/>
    <w:rsid w:val="00062A34"/>
    <w:rsid w:val="00062EE6"/>
    <w:rsid w:val="00062F58"/>
    <w:rsid w:val="000632C2"/>
    <w:rsid w:val="00063594"/>
    <w:rsid w:val="000636BB"/>
    <w:rsid w:val="00063812"/>
    <w:rsid w:val="00064030"/>
    <w:rsid w:val="000643A8"/>
    <w:rsid w:val="00064415"/>
    <w:rsid w:val="0006458B"/>
    <w:rsid w:val="00064A89"/>
    <w:rsid w:val="00065092"/>
    <w:rsid w:val="000651E6"/>
    <w:rsid w:val="000651FB"/>
    <w:rsid w:val="0006525E"/>
    <w:rsid w:val="00065525"/>
    <w:rsid w:val="00065A06"/>
    <w:rsid w:val="00066573"/>
    <w:rsid w:val="0007171C"/>
    <w:rsid w:val="00071C97"/>
    <w:rsid w:val="00072435"/>
    <w:rsid w:val="00072722"/>
    <w:rsid w:val="00072F8A"/>
    <w:rsid w:val="000731EF"/>
    <w:rsid w:val="00073AE5"/>
    <w:rsid w:val="00073B31"/>
    <w:rsid w:val="00073C17"/>
    <w:rsid w:val="000749C0"/>
    <w:rsid w:val="00074D0A"/>
    <w:rsid w:val="00074EAD"/>
    <w:rsid w:val="000759FC"/>
    <w:rsid w:val="00075CE7"/>
    <w:rsid w:val="000761E2"/>
    <w:rsid w:val="00076806"/>
    <w:rsid w:val="0007781F"/>
    <w:rsid w:val="000801BF"/>
    <w:rsid w:val="000801CC"/>
    <w:rsid w:val="0008050F"/>
    <w:rsid w:val="00080768"/>
    <w:rsid w:val="00080A69"/>
    <w:rsid w:val="00080BB4"/>
    <w:rsid w:val="00080F91"/>
    <w:rsid w:val="000819F6"/>
    <w:rsid w:val="00081A1E"/>
    <w:rsid w:val="00081A3E"/>
    <w:rsid w:val="00081EA7"/>
    <w:rsid w:val="00081FC6"/>
    <w:rsid w:val="00082415"/>
    <w:rsid w:val="00082774"/>
    <w:rsid w:val="000829CB"/>
    <w:rsid w:val="00082EB2"/>
    <w:rsid w:val="000830CE"/>
    <w:rsid w:val="00083687"/>
    <w:rsid w:val="000838E2"/>
    <w:rsid w:val="00084882"/>
    <w:rsid w:val="000849D4"/>
    <w:rsid w:val="000850D9"/>
    <w:rsid w:val="00085262"/>
    <w:rsid w:val="00085600"/>
    <w:rsid w:val="00086625"/>
    <w:rsid w:val="0008795C"/>
    <w:rsid w:val="00087B7F"/>
    <w:rsid w:val="00090097"/>
    <w:rsid w:val="0009100E"/>
    <w:rsid w:val="0009157F"/>
    <w:rsid w:val="00092050"/>
    <w:rsid w:val="00092A81"/>
    <w:rsid w:val="00092F7C"/>
    <w:rsid w:val="000933E5"/>
    <w:rsid w:val="00093523"/>
    <w:rsid w:val="00093636"/>
    <w:rsid w:val="00095E44"/>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1B3"/>
    <w:rsid w:val="000A473A"/>
    <w:rsid w:val="000A5996"/>
    <w:rsid w:val="000A6164"/>
    <w:rsid w:val="000A65C6"/>
    <w:rsid w:val="000A6678"/>
    <w:rsid w:val="000A6E87"/>
    <w:rsid w:val="000A73B3"/>
    <w:rsid w:val="000A76B3"/>
    <w:rsid w:val="000A7F9A"/>
    <w:rsid w:val="000B01E0"/>
    <w:rsid w:val="000B1216"/>
    <w:rsid w:val="000B14FC"/>
    <w:rsid w:val="000B1990"/>
    <w:rsid w:val="000B1C4C"/>
    <w:rsid w:val="000B1F5B"/>
    <w:rsid w:val="000B235D"/>
    <w:rsid w:val="000B2989"/>
    <w:rsid w:val="000B411C"/>
    <w:rsid w:val="000B4A22"/>
    <w:rsid w:val="000B5741"/>
    <w:rsid w:val="000B5F39"/>
    <w:rsid w:val="000B616B"/>
    <w:rsid w:val="000B62A6"/>
    <w:rsid w:val="000B63E9"/>
    <w:rsid w:val="000B64EC"/>
    <w:rsid w:val="000B6F3D"/>
    <w:rsid w:val="000C018F"/>
    <w:rsid w:val="000C02E1"/>
    <w:rsid w:val="000C0729"/>
    <w:rsid w:val="000C0C73"/>
    <w:rsid w:val="000C1169"/>
    <w:rsid w:val="000C12CF"/>
    <w:rsid w:val="000C153A"/>
    <w:rsid w:val="000C19E9"/>
    <w:rsid w:val="000C1E53"/>
    <w:rsid w:val="000C1F05"/>
    <w:rsid w:val="000C1FE3"/>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2AA"/>
    <w:rsid w:val="000C7637"/>
    <w:rsid w:val="000C790F"/>
    <w:rsid w:val="000C7FA3"/>
    <w:rsid w:val="000D026D"/>
    <w:rsid w:val="000D06DB"/>
    <w:rsid w:val="000D0FA4"/>
    <w:rsid w:val="000D1257"/>
    <w:rsid w:val="000D149C"/>
    <w:rsid w:val="000D1714"/>
    <w:rsid w:val="000D1BE9"/>
    <w:rsid w:val="000D1C57"/>
    <w:rsid w:val="000D1F78"/>
    <w:rsid w:val="000D257B"/>
    <w:rsid w:val="000D2C5A"/>
    <w:rsid w:val="000D2FAF"/>
    <w:rsid w:val="000D300A"/>
    <w:rsid w:val="000D42F4"/>
    <w:rsid w:val="000D6473"/>
    <w:rsid w:val="000D6989"/>
    <w:rsid w:val="000D6E14"/>
    <w:rsid w:val="000D74A3"/>
    <w:rsid w:val="000D7755"/>
    <w:rsid w:val="000D77AC"/>
    <w:rsid w:val="000D7F40"/>
    <w:rsid w:val="000E00F3"/>
    <w:rsid w:val="000E0424"/>
    <w:rsid w:val="000E0C51"/>
    <w:rsid w:val="000E102C"/>
    <w:rsid w:val="000E1234"/>
    <w:rsid w:val="000E15D9"/>
    <w:rsid w:val="000E196B"/>
    <w:rsid w:val="000E1DC9"/>
    <w:rsid w:val="000E1DE0"/>
    <w:rsid w:val="000E21AC"/>
    <w:rsid w:val="000E26E0"/>
    <w:rsid w:val="000E2946"/>
    <w:rsid w:val="000E2D2E"/>
    <w:rsid w:val="000E2E4A"/>
    <w:rsid w:val="000E2F74"/>
    <w:rsid w:val="000E36FF"/>
    <w:rsid w:val="000E3CA8"/>
    <w:rsid w:val="000E4422"/>
    <w:rsid w:val="000E4816"/>
    <w:rsid w:val="000E50FD"/>
    <w:rsid w:val="000E5672"/>
    <w:rsid w:val="000E5D74"/>
    <w:rsid w:val="000E63FB"/>
    <w:rsid w:val="000F02CC"/>
    <w:rsid w:val="000F0348"/>
    <w:rsid w:val="000F163D"/>
    <w:rsid w:val="000F192D"/>
    <w:rsid w:val="000F1DCE"/>
    <w:rsid w:val="000F1E22"/>
    <w:rsid w:val="000F23C3"/>
    <w:rsid w:val="000F276E"/>
    <w:rsid w:val="000F2D9E"/>
    <w:rsid w:val="000F2DEA"/>
    <w:rsid w:val="000F3445"/>
    <w:rsid w:val="000F3DAC"/>
    <w:rsid w:val="000F3E16"/>
    <w:rsid w:val="000F419E"/>
    <w:rsid w:val="000F4A8D"/>
    <w:rsid w:val="000F4FD7"/>
    <w:rsid w:val="000F683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6D7"/>
    <w:rsid w:val="00103AF3"/>
    <w:rsid w:val="00104090"/>
    <w:rsid w:val="00104846"/>
    <w:rsid w:val="001053D6"/>
    <w:rsid w:val="00106115"/>
    <w:rsid w:val="00106704"/>
    <w:rsid w:val="00106A4C"/>
    <w:rsid w:val="00106EC3"/>
    <w:rsid w:val="001070EA"/>
    <w:rsid w:val="00107274"/>
    <w:rsid w:val="001079FC"/>
    <w:rsid w:val="00107A91"/>
    <w:rsid w:val="00107AE4"/>
    <w:rsid w:val="001101B5"/>
    <w:rsid w:val="00111160"/>
    <w:rsid w:val="00111E60"/>
    <w:rsid w:val="00112000"/>
    <w:rsid w:val="001128A0"/>
    <w:rsid w:val="001128EF"/>
    <w:rsid w:val="00112A0F"/>
    <w:rsid w:val="00112E70"/>
    <w:rsid w:val="00113310"/>
    <w:rsid w:val="00113ADB"/>
    <w:rsid w:val="00114335"/>
    <w:rsid w:val="001144F8"/>
    <w:rsid w:val="00114AB9"/>
    <w:rsid w:val="00114ACF"/>
    <w:rsid w:val="00114BBD"/>
    <w:rsid w:val="00114BCD"/>
    <w:rsid w:val="00114D75"/>
    <w:rsid w:val="00115605"/>
    <w:rsid w:val="00116C05"/>
    <w:rsid w:val="001170A5"/>
    <w:rsid w:val="0011746C"/>
    <w:rsid w:val="00117481"/>
    <w:rsid w:val="001175E7"/>
    <w:rsid w:val="001179BA"/>
    <w:rsid w:val="001179FF"/>
    <w:rsid w:val="00120C88"/>
    <w:rsid w:val="00121AC5"/>
    <w:rsid w:val="00121ACA"/>
    <w:rsid w:val="00121CBB"/>
    <w:rsid w:val="00121CCD"/>
    <w:rsid w:val="00123CC0"/>
    <w:rsid w:val="00123DF7"/>
    <w:rsid w:val="00123E63"/>
    <w:rsid w:val="0012422A"/>
    <w:rsid w:val="001243FA"/>
    <w:rsid w:val="00124531"/>
    <w:rsid w:val="001248E9"/>
    <w:rsid w:val="0012492B"/>
    <w:rsid w:val="0012521F"/>
    <w:rsid w:val="00125469"/>
    <w:rsid w:val="001254A1"/>
    <w:rsid w:val="0012561E"/>
    <w:rsid w:val="001259D1"/>
    <w:rsid w:val="00125A7D"/>
    <w:rsid w:val="00125B9D"/>
    <w:rsid w:val="00125BB0"/>
    <w:rsid w:val="0012662A"/>
    <w:rsid w:val="001266E6"/>
    <w:rsid w:val="001268B9"/>
    <w:rsid w:val="001268CA"/>
    <w:rsid w:val="00126AE0"/>
    <w:rsid w:val="001278C3"/>
    <w:rsid w:val="00127DD5"/>
    <w:rsid w:val="001301A6"/>
    <w:rsid w:val="001311C7"/>
    <w:rsid w:val="00131D96"/>
    <w:rsid w:val="001320CB"/>
    <w:rsid w:val="0013291A"/>
    <w:rsid w:val="00132B92"/>
    <w:rsid w:val="00132C00"/>
    <w:rsid w:val="0013300B"/>
    <w:rsid w:val="00133F9E"/>
    <w:rsid w:val="00133FE0"/>
    <w:rsid w:val="00134167"/>
    <w:rsid w:val="00134249"/>
    <w:rsid w:val="00135012"/>
    <w:rsid w:val="0013566D"/>
    <w:rsid w:val="0013738A"/>
    <w:rsid w:val="001373A2"/>
    <w:rsid w:val="00137413"/>
    <w:rsid w:val="001379D0"/>
    <w:rsid w:val="00137D95"/>
    <w:rsid w:val="00140152"/>
    <w:rsid w:val="00140439"/>
    <w:rsid w:val="0014101A"/>
    <w:rsid w:val="001415A2"/>
    <w:rsid w:val="00141625"/>
    <w:rsid w:val="00142C82"/>
    <w:rsid w:val="0014313A"/>
    <w:rsid w:val="001434E8"/>
    <w:rsid w:val="00143C19"/>
    <w:rsid w:val="00143C51"/>
    <w:rsid w:val="0014476B"/>
    <w:rsid w:val="0014484A"/>
    <w:rsid w:val="00145266"/>
    <w:rsid w:val="0014544A"/>
    <w:rsid w:val="00145788"/>
    <w:rsid w:val="00145DF6"/>
    <w:rsid w:val="00145E09"/>
    <w:rsid w:val="00145F6C"/>
    <w:rsid w:val="00146C42"/>
    <w:rsid w:val="00146E40"/>
    <w:rsid w:val="00147079"/>
    <w:rsid w:val="001474DA"/>
    <w:rsid w:val="00147CDC"/>
    <w:rsid w:val="00147D5B"/>
    <w:rsid w:val="00150453"/>
    <w:rsid w:val="0015046A"/>
    <w:rsid w:val="00150824"/>
    <w:rsid w:val="001510F0"/>
    <w:rsid w:val="00151623"/>
    <w:rsid w:val="00151803"/>
    <w:rsid w:val="00151ABE"/>
    <w:rsid w:val="00151B21"/>
    <w:rsid w:val="00152C69"/>
    <w:rsid w:val="00153C2E"/>
    <w:rsid w:val="0015421C"/>
    <w:rsid w:val="00154745"/>
    <w:rsid w:val="00154EFF"/>
    <w:rsid w:val="0015550C"/>
    <w:rsid w:val="0015590B"/>
    <w:rsid w:val="00156BD1"/>
    <w:rsid w:val="00156EF5"/>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14E"/>
    <w:rsid w:val="00165A14"/>
    <w:rsid w:val="00166CF5"/>
    <w:rsid w:val="00166FE1"/>
    <w:rsid w:val="00167170"/>
    <w:rsid w:val="001674B4"/>
    <w:rsid w:val="00167A6C"/>
    <w:rsid w:val="001705F2"/>
    <w:rsid w:val="0017096F"/>
    <w:rsid w:val="00170A60"/>
    <w:rsid w:val="00170DAE"/>
    <w:rsid w:val="001715A2"/>
    <w:rsid w:val="00171648"/>
    <w:rsid w:val="001720CD"/>
    <w:rsid w:val="00172392"/>
    <w:rsid w:val="00172614"/>
    <w:rsid w:val="00172838"/>
    <w:rsid w:val="00172F34"/>
    <w:rsid w:val="001730E9"/>
    <w:rsid w:val="0017357F"/>
    <w:rsid w:val="001736FE"/>
    <w:rsid w:val="001739DC"/>
    <w:rsid w:val="00173B91"/>
    <w:rsid w:val="00173C69"/>
    <w:rsid w:val="00174171"/>
    <w:rsid w:val="00174F20"/>
    <w:rsid w:val="00175128"/>
    <w:rsid w:val="00175260"/>
    <w:rsid w:val="00175432"/>
    <w:rsid w:val="001759F8"/>
    <w:rsid w:val="001766FB"/>
    <w:rsid w:val="001768AF"/>
    <w:rsid w:val="00176BFC"/>
    <w:rsid w:val="00176CDB"/>
    <w:rsid w:val="00176D4A"/>
    <w:rsid w:val="00176DDE"/>
    <w:rsid w:val="0017706D"/>
    <w:rsid w:val="00180094"/>
    <w:rsid w:val="00180699"/>
    <w:rsid w:val="0018209F"/>
    <w:rsid w:val="0018285A"/>
    <w:rsid w:val="00182AF2"/>
    <w:rsid w:val="00182CFF"/>
    <w:rsid w:val="00182EC3"/>
    <w:rsid w:val="0018315B"/>
    <w:rsid w:val="0018415F"/>
    <w:rsid w:val="00185449"/>
    <w:rsid w:val="00185752"/>
    <w:rsid w:val="001865BC"/>
    <w:rsid w:val="001865CB"/>
    <w:rsid w:val="001868A2"/>
    <w:rsid w:val="00186A9F"/>
    <w:rsid w:val="00186DDA"/>
    <w:rsid w:val="00187883"/>
    <w:rsid w:val="001878D4"/>
    <w:rsid w:val="00187BF9"/>
    <w:rsid w:val="00190BA4"/>
    <w:rsid w:val="00190D3F"/>
    <w:rsid w:val="00190DA5"/>
    <w:rsid w:val="00190E09"/>
    <w:rsid w:val="001912EA"/>
    <w:rsid w:val="00192900"/>
    <w:rsid w:val="0019295C"/>
    <w:rsid w:val="00193362"/>
    <w:rsid w:val="00193790"/>
    <w:rsid w:val="00193899"/>
    <w:rsid w:val="00193EFD"/>
    <w:rsid w:val="001941B7"/>
    <w:rsid w:val="001949A2"/>
    <w:rsid w:val="001958FC"/>
    <w:rsid w:val="001959C6"/>
    <w:rsid w:val="00195D2E"/>
    <w:rsid w:val="00195F9E"/>
    <w:rsid w:val="0019623A"/>
    <w:rsid w:val="001966C1"/>
    <w:rsid w:val="00196982"/>
    <w:rsid w:val="00196BFD"/>
    <w:rsid w:val="00196FE9"/>
    <w:rsid w:val="00197352"/>
    <w:rsid w:val="001974AC"/>
    <w:rsid w:val="001A03D8"/>
    <w:rsid w:val="001A0E90"/>
    <w:rsid w:val="001A0EEB"/>
    <w:rsid w:val="001A1130"/>
    <w:rsid w:val="001A1913"/>
    <w:rsid w:val="001A2813"/>
    <w:rsid w:val="001A2952"/>
    <w:rsid w:val="001A2D63"/>
    <w:rsid w:val="001A2EE0"/>
    <w:rsid w:val="001A32B9"/>
    <w:rsid w:val="001A4136"/>
    <w:rsid w:val="001A47D4"/>
    <w:rsid w:val="001A49E9"/>
    <w:rsid w:val="001A4E68"/>
    <w:rsid w:val="001A5192"/>
    <w:rsid w:val="001A5813"/>
    <w:rsid w:val="001A61A6"/>
    <w:rsid w:val="001A65A2"/>
    <w:rsid w:val="001A67FF"/>
    <w:rsid w:val="001A69DB"/>
    <w:rsid w:val="001A69F2"/>
    <w:rsid w:val="001A6BE6"/>
    <w:rsid w:val="001A7CD1"/>
    <w:rsid w:val="001A7EE3"/>
    <w:rsid w:val="001B00DB"/>
    <w:rsid w:val="001B0CC1"/>
    <w:rsid w:val="001B1269"/>
    <w:rsid w:val="001B12B3"/>
    <w:rsid w:val="001B13EE"/>
    <w:rsid w:val="001B147A"/>
    <w:rsid w:val="001B149D"/>
    <w:rsid w:val="001B14E3"/>
    <w:rsid w:val="001B1AE8"/>
    <w:rsid w:val="001B1C85"/>
    <w:rsid w:val="001B2039"/>
    <w:rsid w:val="001B219C"/>
    <w:rsid w:val="001B243D"/>
    <w:rsid w:val="001B248B"/>
    <w:rsid w:val="001B279E"/>
    <w:rsid w:val="001B2FE7"/>
    <w:rsid w:val="001B3976"/>
    <w:rsid w:val="001B3A80"/>
    <w:rsid w:val="001B3AAC"/>
    <w:rsid w:val="001B3D72"/>
    <w:rsid w:val="001B4B42"/>
    <w:rsid w:val="001B4B65"/>
    <w:rsid w:val="001B59B7"/>
    <w:rsid w:val="001B5C02"/>
    <w:rsid w:val="001B5E92"/>
    <w:rsid w:val="001B6742"/>
    <w:rsid w:val="001B6B6C"/>
    <w:rsid w:val="001B73FF"/>
    <w:rsid w:val="001B7F0C"/>
    <w:rsid w:val="001C0201"/>
    <w:rsid w:val="001C11A2"/>
    <w:rsid w:val="001C205C"/>
    <w:rsid w:val="001C23EB"/>
    <w:rsid w:val="001C2529"/>
    <w:rsid w:val="001C26B5"/>
    <w:rsid w:val="001C28D1"/>
    <w:rsid w:val="001C33DF"/>
    <w:rsid w:val="001C348F"/>
    <w:rsid w:val="001C3FB2"/>
    <w:rsid w:val="001C4BB9"/>
    <w:rsid w:val="001C4C68"/>
    <w:rsid w:val="001C5652"/>
    <w:rsid w:val="001C58D5"/>
    <w:rsid w:val="001C5C54"/>
    <w:rsid w:val="001C5F81"/>
    <w:rsid w:val="001C701B"/>
    <w:rsid w:val="001C7456"/>
    <w:rsid w:val="001C7913"/>
    <w:rsid w:val="001C79D8"/>
    <w:rsid w:val="001C7D3F"/>
    <w:rsid w:val="001C7E58"/>
    <w:rsid w:val="001D0154"/>
    <w:rsid w:val="001D0E19"/>
    <w:rsid w:val="001D0EED"/>
    <w:rsid w:val="001D2649"/>
    <w:rsid w:val="001D2B56"/>
    <w:rsid w:val="001D2FDA"/>
    <w:rsid w:val="001D3142"/>
    <w:rsid w:val="001D3181"/>
    <w:rsid w:val="001D31A5"/>
    <w:rsid w:val="001D3234"/>
    <w:rsid w:val="001D388A"/>
    <w:rsid w:val="001D39FC"/>
    <w:rsid w:val="001D3AAF"/>
    <w:rsid w:val="001D3D16"/>
    <w:rsid w:val="001D4243"/>
    <w:rsid w:val="001D42FE"/>
    <w:rsid w:val="001D4C14"/>
    <w:rsid w:val="001D4D92"/>
    <w:rsid w:val="001D50A9"/>
    <w:rsid w:val="001D53DC"/>
    <w:rsid w:val="001D60B9"/>
    <w:rsid w:val="001D6A82"/>
    <w:rsid w:val="001D6C7D"/>
    <w:rsid w:val="001D6D3D"/>
    <w:rsid w:val="001D743F"/>
    <w:rsid w:val="001D74E4"/>
    <w:rsid w:val="001E0141"/>
    <w:rsid w:val="001E075A"/>
    <w:rsid w:val="001E0A0F"/>
    <w:rsid w:val="001E0FA2"/>
    <w:rsid w:val="001E10F1"/>
    <w:rsid w:val="001E11D4"/>
    <w:rsid w:val="001E1385"/>
    <w:rsid w:val="001E1409"/>
    <w:rsid w:val="001E1CC2"/>
    <w:rsid w:val="001E1DD4"/>
    <w:rsid w:val="001E2084"/>
    <w:rsid w:val="001E2CAE"/>
    <w:rsid w:val="001E3399"/>
    <w:rsid w:val="001E3C18"/>
    <w:rsid w:val="001E4C5F"/>
    <w:rsid w:val="001E4D9E"/>
    <w:rsid w:val="001E5395"/>
    <w:rsid w:val="001E5FD3"/>
    <w:rsid w:val="001E602A"/>
    <w:rsid w:val="001E606C"/>
    <w:rsid w:val="001E618F"/>
    <w:rsid w:val="001E6C20"/>
    <w:rsid w:val="001E6E1E"/>
    <w:rsid w:val="001E6EBD"/>
    <w:rsid w:val="001E75D2"/>
    <w:rsid w:val="001E773C"/>
    <w:rsid w:val="001E7792"/>
    <w:rsid w:val="001E7BD1"/>
    <w:rsid w:val="001F0731"/>
    <w:rsid w:val="001F14D2"/>
    <w:rsid w:val="001F1681"/>
    <w:rsid w:val="001F21F8"/>
    <w:rsid w:val="001F256E"/>
    <w:rsid w:val="001F3353"/>
    <w:rsid w:val="001F33F9"/>
    <w:rsid w:val="001F36EB"/>
    <w:rsid w:val="001F3715"/>
    <w:rsid w:val="001F374B"/>
    <w:rsid w:val="001F4185"/>
    <w:rsid w:val="001F4D8C"/>
    <w:rsid w:val="001F58FF"/>
    <w:rsid w:val="001F5909"/>
    <w:rsid w:val="001F63D8"/>
    <w:rsid w:val="001F6678"/>
    <w:rsid w:val="001F7497"/>
    <w:rsid w:val="001F7EE4"/>
    <w:rsid w:val="00200354"/>
    <w:rsid w:val="002003CB"/>
    <w:rsid w:val="002004E5"/>
    <w:rsid w:val="00200BAD"/>
    <w:rsid w:val="00200C52"/>
    <w:rsid w:val="00200F77"/>
    <w:rsid w:val="00201355"/>
    <w:rsid w:val="00201BC1"/>
    <w:rsid w:val="0020233B"/>
    <w:rsid w:val="00202E54"/>
    <w:rsid w:val="002035A1"/>
    <w:rsid w:val="0020369F"/>
    <w:rsid w:val="00203B9A"/>
    <w:rsid w:val="00204134"/>
    <w:rsid w:val="00204180"/>
    <w:rsid w:val="002047AD"/>
    <w:rsid w:val="00204BB6"/>
    <w:rsid w:val="00204E65"/>
    <w:rsid w:val="002050AC"/>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549"/>
    <w:rsid w:val="00211AB6"/>
    <w:rsid w:val="00211C41"/>
    <w:rsid w:val="00211C9E"/>
    <w:rsid w:val="00211E91"/>
    <w:rsid w:val="00211FB1"/>
    <w:rsid w:val="002123BA"/>
    <w:rsid w:val="00212993"/>
    <w:rsid w:val="00212C7B"/>
    <w:rsid w:val="0021360E"/>
    <w:rsid w:val="0021472E"/>
    <w:rsid w:val="002152A4"/>
    <w:rsid w:val="0021544E"/>
    <w:rsid w:val="002158CF"/>
    <w:rsid w:val="002159C3"/>
    <w:rsid w:val="00215C71"/>
    <w:rsid w:val="00215E53"/>
    <w:rsid w:val="00215F71"/>
    <w:rsid w:val="00216C0C"/>
    <w:rsid w:val="002173D1"/>
    <w:rsid w:val="0021742F"/>
    <w:rsid w:val="00220DD6"/>
    <w:rsid w:val="002215F7"/>
    <w:rsid w:val="00221B22"/>
    <w:rsid w:val="00222776"/>
    <w:rsid w:val="00222B71"/>
    <w:rsid w:val="002233CC"/>
    <w:rsid w:val="00223483"/>
    <w:rsid w:val="00223AEC"/>
    <w:rsid w:val="00223C08"/>
    <w:rsid w:val="00223DE5"/>
    <w:rsid w:val="0022453F"/>
    <w:rsid w:val="00224DE5"/>
    <w:rsid w:val="002254CC"/>
    <w:rsid w:val="00225D70"/>
    <w:rsid w:val="00225DDC"/>
    <w:rsid w:val="0022635C"/>
    <w:rsid w:val="00226546"/>
    <w:rsid w:val="00226652"/>
    <w:rsid w:val="00227BB7"/>
    <w:rsid w:val="00227C1A"/>
    <w:rsid w:val="0023065E"/>
    <w:rsid w:val="00230702"/>
    <w:rsid w:val="00230EF4"/>
    <w:rsid w:val="00232A39"/>
    <w:rsid w:val="00232F1C"/>
    <w:rsid w:val="00233E1E"/>
    <w:rsid w:val="00233FB0"/>
    <w:rsid w:val="002342B3"/>
    <w:rsid w:val="002347E0"/>
    <w:rsid w:val="00235531"/>
    <w:rsid w:val="00235896"/>
    <w:rsid w:val="00236BDF"/>
    <w:rsid w:val="0023725C"/>
    <w:rsid w:val="00237681"/>
    <w:rsid w:val="0023770B"/>
    <w:rsid w:val="00237A0E"/>
    <w:rsid w:val="00237A5B"/>
    <w:rsid w:val="00237CAE"/>
    <w:rsid w:val="002402F7"/>
    <w:rsid w:val="00240378"/>
    <w:rsid w:val="00240F9F"/>
    <w:rsid w:val="0024145C"/>
    <w:rsid w:val="00241D76"/>
    <w:rsid w:val="00241DF0"/>
    <w:rsid w:val="00241FDE"/>
    <w:rsid w:val="002429DA"/>
    <w:rsid w:val="00243077"/>
    <w:rsid w:val="002430CB"/>
    <w:rsid w:val="00243183"/>
    <w:rsid w:val="00243843"/>
    <w:rsid w:val="0024396B"/>
    <w:rsid w:val="00243A34"/>
    <w:rsid w:val="00243D2F"/>
    <w:rsid w:val="002442B5"/>
    <w:rsid w:val="00244688"/>
    <w:rsid w:val="0024481A"/>
    <w:rsid w:val="00244906"/>
    <w:rsid w:val="00244A47"/>
    <w:rsid w:val="00244CC6"/>
    <w:rsid w:val="00244DBC"/>
    <w:rsid w:val="002450EB"/>
    <w:rsid w:val="002462F0"/>
    <w:rsid w:val="002466F9"/>
    <w:rsid w:val="002467F6"/>
    <w:rsid w:val="00246B4B"/>
    <w:rsid w:val="00246B55"/>
    <w:rsid w:val="00246E72"/>
    <w:rsid w:val="002471D0"/>
    <w:rsid w:val="0024776D"/>
    <w:rsid w:val="00251713"/>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04"/>
    <w:rsid w:val="002618C4"/>
    <w:rsid w:val="0026212D"/>
    <w:rsid w:val="0026295A"/>
    <w:rsid w:val="00262BA2"/>
    <w:rsid w:val="00262CDB"/>
    <w:rsid w:val="00263153"/>
    <w:rsid w:val="002631BE"/>
    <w:rsid w:val="002632E9"/>
    <w:rsid w:val="00263746"/>
    <w:rsid w:val="0026390C"/>
    <w:rsid w:val="00263A6C"/>
    <w:rsid w:val="002644ED"/>
    <w:rsid w:val="002646D3"/>
    <w:rsid w:val="0026522A"/>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9B4"/>
    <w:rsid w:val="00272D90"/>
    <w:rsid w:val="0027389F"/>
    <w:rsid w:val="0027416D"/>
    <w:rsid w:val="002745B9"/>
    <w:rsid w:val="00274CE2"/>
    <w:rsid w:val="00275194"/>
    <w:rsid w:val="00275311"/>
    <w:rsid w:val="002767ED"/>
    <w:rsid w:val="002769DB"/>
    <w:rsid w:val="00276BE4"/>
    <w:rsid w:val="00276F52"/>
    <w:rsid w:val="002771C7"/>
    <w:rsid w:val="00277545"/>
    <w:rsid w:val="002775FA"/>
    <w:rsid w:val="0027778D"/>
    <w:rsid w:val="00277E81"/>
    <w:rsid w:val="00280462"/>
    <w:rsid w:val="002804C9"/>
    <w:rsid w:val="00280EB0"/>
    <w:rsid w:val="0028145F"/>
    <w:rsid w:val="00281E36"/>
    <w:rsid w:val="00281F3D"/>
    <w:rsid w:val="00282201"/>
    <w:rsid w:val="00282743"/>
    <w:rsid w:val="002836D7"/>
    <w:rsid w:val="00283A7D"/>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0C5"/>
    <w:rsid w:val="00294C00"/>
    <w:rsid w:val="002950F3"/>
    <w:rsid w:val="002952D5"/>
    <w:rsid w:val="002952DD"/>
    <w:rsid w:val="00295CCF"/>
    <w:rsid w:val="00295EBC"/>
    <w:rsid w:val="0029608C"/>
    <w:rsid w:val="00296CC0"/>
    <w:rsid w:val="0029706C"/>
    <w:rsid w:val="00297154"/>
    <w:rsid w:val="002A02AD"/>
    <w:rsid w:val="002A20B2"/>
    <w:rsid w:val="002A2548"/>
    <w:rsid w:val="002A25F4"/>
    <w:rsid w:val="002A3070"/>
    <w:rsid w:val="002A3090"/>
    <w:rsid w:val="002A3A0B"/>
    <w:rsid w:val="002A3CF5"/>
    <w:rsid w:val="002A3EA7"/>
    <w:rsid w:val="002A3EE1"/>
    <w:rsid w:val="002A43E9"/>
    <w:rsid w:val="002A448B"/>
    <w:rsid w:val="002A4687"/>
    <w:rsid w:val="002A469E"/>
    <w:rsid w:val="002A4D69"/>
    <w:rsid w:val="002A5267"/>
    <w:rsid w:val="002A58C4"/>
    <w:rsid w:val="002A5B92"/>
    <w:rsid w:val="002A6006"/>
    <w:rsid w:val="002A6767"/>
    <w:rsid w:val="002A76D0"/>
    <w:rsid w:val="002A771B"/>
    <w:rsid w:val="002A7CC8"/>
    <w:rsid w:val="002B0681"/>
    <w:rsid w:val="002B21E2"/>
    <w:rsid w:val="002B22C9"/>
    <w:rsid w:val="002B2424"/>
    <w:rsid w:val="002B2D4A"/>
    <w:rsid w:val="002B3313"/>
    <w:rsid w:val="002B36F3"/>
    <w:rsid w:val="002B38EB"/>
    <w:rsid w:val="002B39D0"/>
    <w:rsid w:val="002B46CF"/>
    <w:rsid w:val="002B494F"/>
    <w:rsid w:val="002B54DE"/>
    <w:rsid w:val="002B5893"/>
    <w:rsid w:val="002B58C7"/>
    <w:rsid w:val="002B5ADE"/>
    <w:rsid w:val="002B5AE6"/>
    <w:rsid w:val="002B620D"/>
    <w:rsid w:val="002B6A9E"/>
    <w:rsid w:val="002B7527"/>
    <w:rsid w:val="002B7809"/>
    <w:rsid w:val="002B78D0"/>
    <w:rsid w:val="002C0081"/>
    <w:rsid w:val="002C04B0"/>
    <w:rsid w:val="002C0A7A"/>
    <w:rsid w:val="002C0D5E"/>
    <w:rsid w:val="002C0D75"/>
    <w:rsid w:val="002C14E3"/>
    <w:rsid w:val="002C1522"/>
    <w:rsid w:val="002C169E"/>
    <w:rsid w:val="002C1745"/>
    <w:rsid w:val="002C18E7"/>
    <w:rsid w:val="002C1F06"/>
    <w:rsid w:val="002C3221"/>
    <w:rsid w:val="002C38E5"/>
    <w:rsid w:val="002C3B9C"/>
    <w:rsid w:val="002C3D46"/>
    <w:rsid w:val="002C443F"/>
    <w:rsid w:val="002C44F3"/>
    <w:rsid w:val="002C4887"/>
    <w:rsid w:val="002C4DC3"/>
    <w:rsid w:val="002C5709"/>
    <w:rsid w:val="002C588E"/>
    <w:rsid w:val="002C5DDD"/>
    <w:rsid w:val="002C6088"/>
    <w:rsid w:val="002C70DB"/>
    <w:rsid w:val="002C75E1"/>
    <w:rsid w:val="002C7B8B"/>
    <w:rsid w:val="002D03BA"/>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D7339"/>
    <w:rsid w:val="002E0415"/>
    <w:rsid w:val="002E0C1E"/>
    <w:rsid w:val="002E147F"/>
    <w:rsid w:val="002E216B"/>
    <w:rsid w:val="002E26C5"/>
    <w:rsid w:val="002E297C"/>
    <w:rsid w:val="002E2E44"/>
    <w:rsid w:val="002E3312"/>
    <w:rsid w:val="002E3508"/>
    <w:rsid w:val="002E36CC"/>
    <w:rsid w:val="002E3803"/>
    <w:rsid w:val="002E3A92"/>
    <w:rsid w:val="002E3C8E"/>
    <w:rsid w:val="002E47D3"/>
    <w:rsid w:val="002E5053"/>
    <w:rsid w:val="002E50FF"/>
    <w:rsid w:val="002E511C"/>
    <w:rsid w:val="002E5503"/>
    <w:rsid w:val="002E5C2B"/>
    <w:rsid w:val="002E5C98"/>
    <w:rsid w:val="002E604B"/>
    <w:rsid w:val="002E698A"/>
    <w:rsid w:val="002E6C0E"/>
    <w:rsid w:val="002E6E5B"/>
    <w:rsid w:val="002E7E8C"/>
    <w:rsid w:val="002F0330"/>
    <w:rsid w:val="002F0A0A"/>
    <w:rsid w:val="002F15F6"/>
    <w:rsid w:val="002F1F24"/>
    <w:rsid w:val="002F2DB4"/>
    <w:rsid w:val="002F34E8"/>
    <w:rsid w:val="002F35BE"/>
    <w:rsid w:val="002F36D3"/>
    <w:rsid w:val="002F38F3"/>
    <w:rsid w:val="002F3984"/>
    <w:rsid w:val="002F3C40"/>
    <w:rsid w:val="002F433F"/>
    <w:rsid w:val="002F4A48"/>
    <w:rsid w:val="002F4AFA"/>
    <w:rsid w:val="002F4E76"/>
    <w:rsid w:val="002F4F6D"/>
    <w:rsid w:val="002F549B"/>
    <w:rsid w:val="002F55F9"/>
    <w:rsid w:val="002F58AE"/>
    <w:rsid w:val="002F5BAE"/>
    <w:rsid w:val="002F5C18"/>
    <w:rsid w:val="002F61C5"/>
    <w:rsid w:val="002F666E"/>
    <w:rsid w:val="002F76C7"/>
    <w:rsid w:val="002F7954"/>
    <w:rsid w:val="002F7D51"/>
    <w:rsid w:val="003005F6"/>
    <w:rsid w:val="00300AA6"/>
    <w:rsid w:val="00300C91"/>
    <w:rsid w:val="00301439"/>
    <w:rsid w:val="00301992"/>
    <w:rsid w:val="003027EA"/>
    <w:rsid w:val="003034B4"/>
    <w:rsid w:val="00303843"/>
    <w:rsid w:val="00303904"/>
    <w:rsid w:val="00303E54"/>
    <w:rsid w:val="003049E1"/>
    <w:rsid w:val="00304E2A"/>
    <w:rsid w:val="00305954"/>
    <w:rsid w:val="003070F6"/>
    <w:rsid w:val="003076F8"/>
    <w:rsid w:val="003077B4"/>
    <w:rsid w:val="003077FC"/>
    <w:rsid w:val="00307CFA"/>
    <w:rsid w:val="00307E47"/>
    <w:rsid w:val="00307E8D"/>
    <w:rsid w:val="0031017A"/>
    <w:rsid w:val="0031070A"/>
    <w:rsid w:val="00310CF6"/>
    <w:rsid w:val="00310DA6"/>
    <w:rsid w:val="00311A23"/>
    <w:rsid w:val="00312177"/>
    <w:rsid w:val="0031234D"/>
    <w:rsid w:val="00312BF0"/>
    <w:rsid w:val="00312DC7"/>
    <w:rsid w:val="0031321D"/>
    <w:rsid w:val="00313573"/>
    <w:rsid w:val="003136AD"/>
    <w:rsid w:val="00313D96"/>
    <w:rsid w:val="00313DFB"/>
    <w:rsid w:val="00313F2E"/>
    <w:rsid w:val="00315C0D"/>
    <w:rsid w:val="003160BA"/>
    <w:rsid w:val="0031627A"/>
    <w:rsid w:val="00316311"/>
    <w:rsid w:val="003168D4"/>
    <w:rsid w:val="00316FCD"/>
    <w:rsid w:val="00317C02"/>
    <w:rsid w:val="0032028C"/>
    <w:rsid w:val="0032048A"/>
    <w:rsid w:val="00320EE9"/>
    <w:rsid w:val="0032139B"/>
    <w:rsid w:val="00321A46"/>
    <w:rsid w:val="00321B6D"/>
    <w:rsid w:val="0032274B"/>
    <w:rsid w:val="00322BFC"/>
    <w:rsid w:val="00322D30"/>
    <w:rsid w:val="00322F0B"/>
    <w:rsid w:val="0032311B"/>
    <w:rsid w:val="003231F7"/>
    <w:rsid w:val="003235F1"/>
    <w:rsid w:val="00323732"/>
    <w:rsid w:val="003237CF"/>
    <w:rsid w:val="00323A08"/>
    <w:rsid w:val="0032454A"/>
    <w:rsid w:val="0032471E"/>
    <w:rsid w:val="00324D27"/>
    <w:rsid w:val="003250D3"/>
    <w:rsid w:val="003251F4"/>
    <w:rsid w:val="003252D7"/>
    <w:rsid w:val="0032553F"/>
    <w:rsid w:val="00325C52"/>
    <w:rsid w:val="0032627E"/>
    <w:rsid w:val="00327312"/>
    <w:rsid w:val="003279B5"/>
    <w:rsid w:val="0033004D"/>
    <w:rsid w:val="00330158"/>
    <w:rsid w:val="0033054E"/>
    <w:rsid w:val="00330857"/>
    <w:rsid w:val="00330A83"/>
    <w:rsid w:val="0033144A"/>
    <w:rsid w:val="00332522"/>
    <w:rsid w:val="00332BCF"/>
    <w:rsid w:val="00333DB1"/>
    <w:rsid w:val="00333DC5"/>
    <w:rsid w:val="00334387"/>
    <w:rsid w:val="0033487E"/>
    <w:rsid w:val="00334A51"/>
    <w:rsid w:val="00334D12"/>
    <w:rsid w:val="00335341"/>
    <w:rsid w:val="00335465"/>
    <w:rsid w:val="003355E2"/>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3516"/>
    <w:rsid w:val="003438C0"/>
    <w:rsid w:val="00343E5D"/>
    <w:rsid w:val="0034427B"/>
    <w:rsid w:val="003442D0"/>
    <w:rsid w:val="00344934"/>
    <w:rsid w:val="0034558D"/>
    <w:rsid w:val="00345894"/>
    <w:rsid w:val="00346E8A"/>
    <w:rsid w:val="003474A7"/>
    <w:rsid w:val="00347648"/>
    <w:rsid w:val="00350321"/>
    <w:rsid w:val="003505BB"/>
    <w:rsid w:val="00351982"/>
    <w:rsid w:val="00352271"/>
    <w:rsid w:val="00352BBC"/>
    <w:rsid w:val="00353108"/>
    <w:rsid w:val="0035389C"/>
    <w:rsid w:val="00353C6A"/>
    <w:rsid w:val="00353C93"/>
    <w:rsid w:val="00353FCF"/>
    <w:rsid w:val="00354EE4"/>
    <w:rsid w:val="003552B3"/>
    <w:rsid w:val="003558F9"/>
    <w:rsid w:val="003560F9"/>
    <w:rsid w:val="00356124"/>
    <w:rsid w:val="00356179"/>
    <w:rsid w:val="00356627"/>
    <w:rsid w:val="003569FC"/>
    <w:rsid w:val="00356C06"/>
    <w:rsid w:val="00356CB5"/>
    <w:rsid w:val="0035777E"/>
    <w:rsid w:val="003578FD"/>
    <w:rsid w:val="00360251"/>
    <w:rsid w:val="00360583"/>
    <w:rsid w:val="00360CBA"/>
    <w:rsid w:val="00360E04"/>
    <w:rsid w:val="00361B17"/>
    <w:rsid w:val="00361E80"/>
    <w:rsid w:val="003628F8"/>
    <w:rsid w:val="00362C75"/>
    <w:rsid w:val="00362DFA"/>
    <w:rsid w:val="00364044"/>
    <w:rsid w:val="00364188"/>
    <w:rsid w:val="00364302"/>
    <w:rsid w:val="003643A3"/>
    <w:rsid w:val="00364B73"/>
    <w:rsid w:val="00364E16"/>
    <w:rsid w:val="0036505F"/>
    <w:rsid w:val="003650C1"/>
    <w:rsid w:val="00365654"/>
    <w:rsid w:val="00365A53"/>
    <w:rsid w:val="003664D1"/>
    <w:rsid w:val="003666BD"/>
    <w:rsid w:val="00366E3A"/>
    <w:rsid w:val="0036786C"/>
    <w:rsid w:val="003700F2"/>
    <w:rsid w:val="00371782"/>
    <w:rsid w:val="0037187A"/>
    <w:rsid w:val="003719D4"/>
    <w:rsid w:val="00371E5E"/>
    <w:rsid w:val="00371F45"/>
    <w:rsid w:val="003726FB"/>
    <w:rsid w:val="00373032"/>
    <w:rsid w:val="00373194"/>
    <w:rsid w:val="00373A31"/>
    <w:rsid w:val="00373E07"/>
    <w:rsid w:val="0037510C"/>
    <w:rsid w:val="003759E6"/>
    <w:rsid w:val="00375F0C"/>
    <w:rsid w:val="00376071"/>
    <w:rsid w:val="003765FD"/>
    <w:rsid w:val="00376B53"/>
    <w:rsid w:val="0037708E"/>
    <w:rsid w:val="0037776C"/>
    <w:rsid w:val="0038025E"/>
    <w:rsid w:val="0038050B"/>
    <w:rsid w:val="003809C1"/>
    <w:rsid w:val="003814F0"/>
    <w:rsid w:val="00381526"/>
    <w:rsid w:val="00382907"/>
    <w:rsid w:val="003829C5"/>
    <w:rsid w:val="00382BE6"/>
    <w:rsid w:val="00382E92"/>
    <w:rsid w:val="00382FA1"/>
    <w:rsid w:val="00383685"/>
    <w:rsid w:val="00383721"/>
    <w:rsid w:val="00383AB9"/>
    <w:rsid w:val="00384030"/>
    <w:rsid w:val="00384673"/>
    <w:rsid w:val="00385DEB"/>
    <w:rsid w:val="0038659C"/>
    <w:rsid w:val="00386636"/>
    <w:rsid w:val="003871D8"/>
    <w:rsid w:val="003871EA"/>
    <w:rsid w:val="00387847"/>
    <w:rsid w:val="0039062A"/>
    <w:rsid w:val="00390839"/>
    <w:rsid w:val="003929C3"/>
    <w:rsid w:val="003955AA"/>
    <w:rsid w:val="00395E5C"/>
    <w:rsid w:val="00397418"/>
    <w:rsid w:val="0039760E"/>
    <w:rsid w:val="003978AF"/>
    <w:rsid w:val="00397F9A"/>
    <w:rsid w:val="003A0E38"/>
    <w:rsid w:val="003A13B6"/>
    <w:rsid w:val="003A2157"/>
    <w:rsid w:val="003A2A57"/>
    <w:rsid w:val="003A2FE5"/>
    <w:rsid w:val="003A3205"/>
    <w:rsid w:val="003A339C"/>
    <w:rsid w:val="003A3713"/>
    <w:rsid w:val="003A379F"/>
    <w:rsid w:val="003A4425"/>
    <w:rsid w:val="003A443F"/>
    <w:rsid w:val="003A48AF"/>
    <w:rsid w:val="003A4C5A"/>
    <w:rsid w:val="003A55B1"/>
    <w:rsid w:val="003A5BD4"/>
    <w:rsid w:val="003A66CA"/>
    <w:rsid w:val="003A6D0E"/>
    <w:rsid w:val="003A6DFC"/>
    <w:rsid w:val="003A7556"/>
    <w:rsid w:val="003A7675"/>
    <w:rsid w:val="003A7C1A"/>
    <w:rsid w:val="003B0743"/>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C008C"/>
    <w:rsid w:val="003C045B"/>
    <w:rsid w:val="003C0AFF"/>
    <w:rsid w:val="003C0D52"/>
    <w:rsid w:val="003C10ED"/>
    <w:rsid w:val="003C1762"/>
    <w:rsid w:val="003C1D08"/>
    <w:rsid w:val="003C2635"/>
    <w:rsid w:val="003C26BA"/>
    <w:rsid w:val="003C2DB5"/>
    <w:rsid w:val="003C3063"/>
    <w:rsid w:val="003C3471"/>
    <w:rsid w:val="003C3B0C"/>
    <w:rsid w:val="003C4A70"/>
    <w:rsid w:val="003C4D5E"/>
    <w:rsid w:val="003C50EA"/>
    <w:rsid w:val="003C52BE"/>
    <w:rsid w:val="003C52CE"/>
    <w:rsid w:val="003C52D1"/>
    <w:rsid w:val="003C5367"/>
    <w:rsid w:val="003C5758"/>
    <w:rsid w:val="003C5863"/>
    <w:rsid w:val="003C596B"/>
    <w:rsid w:val="003C61FA"/>
    <w:rsid w:val="003C6A16"/>
    <w:rsid w:val="003C7228"/>
    <w:rsid w:val="003C73A8"/>
    <w:rsid w:val="003C7C1A"/>
    <w:rsid w:val="003D0640"/>
    <w:rsid w:val="003D07DA"/>
    <w:rsid w:val="003D0BC3"/>
    <w:rsid w:val="003D0C53"/>
    <w:rsid w:val="003D1220"/>
    <w:rsid w:val="003D1714"/>
    <w:rsid w:val="003D1935"/>
    <w:rsid w:val="003D1A18"/>
    <w:rsid w:val="003D1E04"/>
    <w:rsid w:val="003D1E28"/>
    <w:rsid w:val="003D241C"/>
    <w:rsid w:val="003D27E3"/>
    <w:rsid w:val="003D2B8D"/>
    <w:rsid w:val="003D2FE2"/>
    <w:rsid w:val="003D33C2"/>
    <w:rsid w:val="003D363C"/>
    <w:rsid w:val="003D409E"/>
    <w:rsid w:val="003D433F"/>
    <w:rsid w:val="003D44E0"/>
    <w:rsid w:val="003D4602"/>
    <w:rsid w:val="003D4619"/>
    <w:rsid w:val="003D46F0"/>
    <w:rsid w:val="003D4789"/>
    <w:rsid w:val="003D49F6"/>
    <w:rsid w:val="003D4BB9"/>
    <w:rsid w:val="003D5268"/>
    <w:rsid w:val="003D54AC"/>
    <w:rsid w:val="003D5620"/>
    <w:rsid w:val="003D65A4"/>
    <w:rsid w:val="003D721D"/>
    <w:rsid w:val="003D7480"/>
    <w:rsid w:val="003D7C67"/>
    <w:rsid w:val="003E07FC"/>
    <w:rsid w:val="003E0CDC"/>
    <w:rsid w:val="003E0D04"/>
    <w:rsid w:val="003E11F8"/>
    <w:rsid w:val="003E128D"/>
    <w:rsid w:val="003E1525"/>
    <w:rsid w:val="003E191F"/>
    <w:rsid w:val="003E1A77"/>
    <w:rsid w:val="003E1E00"/>
    <w:rsid w:val="003E20C9"/>
    <w:rsid w:val="003E256D"/>
    <w:rsid w:val="003E268C"/>
    <w:rsid w:val="003E2755"/>
    <w:rsid w:val="003E2EB2"/>
    <w:rsid w:val="003E319B"/>
    <w:rsid w:val="003E34E6"/>
    <w:rsid w:val="003E3F59"/>
    <w:rsid w:val="003E43B0"/>
    <w:rsid w:val="003E46FA"/>
    <w:rsid w:val="003E48E5"/>
    <w:rsid w:val="003E4D72"/>
    <w:rsid w:val="003E528C"/>
    <w:rsid w:val="003E6662"/>
    <w:rsid w:val="003E6D6D"/>
    <w:rsid w:val="003E7033"/>
    <w:rsid w:val="003E718E"/>
    <w:rsid w:val="003E7261"/>
    <w:rsid w:val="003E7A5C"/>
    <w:rsid w:val="003E7BD2"/>
    <w:rsid w:val="003F00D3"/>
    <w:rsid w:val="003F00F3"/>
    <w:rsid w:val="003F010F"/>
    <w:rsid w:val="003F128A"/>
    <w:rsid w:val="003F1CE9"/>
    <w:rsid w:val="003F22C3"/>
    <w:rsid w:val="003F2C3D"/>
    <w:rsid w:val="003F32F3"/>
    <w:rsid w:val="003F3362"/>
    <w:rsid w:val="003F39F5"/>
    <w:rsid w:val="003F3EC5"/>
    <w:rsid w:val="003F4079"/>
    <w:rsid w:val="003F4EBC"/>
    <w:rsid w:val="003F4F68"/>
    <w:rsid w:val="003F5543"/>
    <w:rsid w:val="003F555C"/>
    <w:rsid w:val="003F5730"/>
    <w:rsid w:val="003F5DDF"/>
    <w:rsid w:val="003F6B20"/>
    <w:rsid w:val="003F6E83"/>
    <w:rsid w:val="003F7971"/>
    <w:rsid w:val="004003C9"/>
    <w:rsid w:val="004005FA"/>
    <w:rsid w:val="00400DD0"/>
    <w:rsid w:val="004011A0"/>
    <w:rsid w:val="004014A9"/>
    <w:rsid w:val="004015BA"/>
    <w:rsid w:val="00402501"/>
    <w:rsid w:val="00402700"/>
    <w:rsid w:val="00402D09"/>
    <w:rsid w:val="00403258"/>
    <w:rsid w:val="00403500"/>
    <w:rsid w:val="004036A2"/>
    <w:rsid w:val="004038C6"/>
    <w:rsid w:val="00403D12"/>
    <w:rsid w:val="00403DED"/>
    <w:rsid w:val="004042AA"/>
    <w:rsid w:val="00404C4B"/>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48"/>
    <w:rsid w:val="004137C7"/>
    <w:rsid w:val="004138BE"/>
    <w:rsid w:val="00413DB2"/>
    <w:rsid w:val="0041480A"/>
    <w:rsid w:val="00414948"/>
    <w:rsid w:val="00414E81"/>
    <w:rsid w:val="004159BF"/>
    <w:rsid w:val="00415D89"/>
    <w:rsid w:val="00415F12"/>
    <w:rsid w:val="00415FC2"/>
    <w:rsid w:val="004173A5"/>
    <w:rsid w:val="004174EF"/>
    <w:rsid w:val="004179DC"/>
    <w:rsid w:val="004179FB"/>
    <w:rsid w:val="00417D1C"/>
    <w:rsid w:val="00417E50"/>
    <w:rsid w:val="004205B6"/>
    <w:rsid w:val="004207B6"/>
    <w:rsid w:val="00420ACB"/>
    <w:rsid w:val="0042139F"/>
    <w:rsid w:val="0042245D"/>
    <w:rsid w:val="00422964"/>
    <w:rsid w:val="00422DC8"/>
    <w:rsid w:val="004238B6"/>
    <w:rsid w:val="0042443D"/>
    <w:rsid w:val="00424627"/>
    <w:rsid w:val="00425A4B"/>
    <w:rsid w:val="00427626"/>
    <w:rsid w:val="00427688"/>
    <w:rsid w:val="004277B4"/>
    <w:rsid w:val="004300C8"/>
    <w:rsid w:val="00430251"/>
    <w:rsid w:val="00430779"/>
    <w:rsid w:val="00430A3B"/>
    <w:rsid w:val="00431019"/>
    <w:rsid w:val="0043133D"/>
    <w:rsid w:val="0043177E"/>
    <w:rsid w:val="0043195D"/>
    <w:rsid w:val="004321A4"/>
    <w:rsid w:val="00432452"/>
    <w:rsid w:val="00432D41"/>
    <w:rsid w:val="004339A1"/>
    <w:rsid w:val="00433E67"/>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3E7"/>
    <w:rsid w:val="00441A7A"/>
    <w:rsid w:val="00442267"/>
    <w:rsid w:val="004433FD"/>
    <w:rsid w:val="004437D6"/>
    <w:rsid w:val="004439E4"/>
    <w:rsid w:val="00443B27"/>
    <w:rsid w:val="00443E5F"/>
    <w:rsid w:val="00444660"/>
    <w:rsid w:val="004449E8"/>
    <w:rsid w:val="004453EC"/>
    <w:rsid w:val="00445654"/>
    <w:rsid w:val="00445E75"/>
    <w:rsid w:val="004461AD"/>
    <w:rsid w:val="004462BD"/>
    <w:rsid w:val="00446355"/>
    <w:rsid w:val="004463B9"/>
    <w:rsid w:val="00446DC1"/>
    <w:rsid w:val="004471B6"/>
    <w:rsid w:val="004477C9"/>
    <w:rsid w:val="00447A7A"/>
    <w:rsid w:val="00450058"/>
    <w:rsid w:val="00450760"/>
    <w:rsid w:val="00450FF4"/>
    <w:rsid w:val="00451A34"/>
    <w:rsid w:val="00451BD1"/>
    <w:rsid w:val="00451D39"/>
    <w:rsid w:val="004531C1"/>
    <w:rsid w:val="004536CE"/>
    <w:rsid w:val="00453CB3"/>
    <w:rsid w:val="00454A5F"/>
    <w:rsid w:val="00455F28"/>
    <w:rsid w:val="00456186"/>
    <w:rsid w:val="00456E82"/>
    <w:rsid w:val="004573BB"/>
    <w:rsid w:val="00457A38"/>
    <w:rsid w:val="00460352"/>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4D0E"/>
    <w:rsid w:val="00465785"/>
    <w:rsid w:val="00465876"/>
    <w:rsid w:val="004659D9"/>
    <w:rsid w:val="00465B9F"/>
    <w:rsid w:val="00465BD7"/>
    <w:rsid w:val="0046628B"/>
    <w:rsid w:val="00467C4D"/>
    <w:rsid w:val="004701A6"/>
    <w:rsid w:val="00470DB2"/>
    <w:rsid w:val="0047103F"/>
    <w:rsid w:val="0047134C"/>
    <w:rsid w:val="004718AF"/>
    <w:rsid w:val="0047216B"/>
    <w:rsid w:val="00472274"/>
    <w:rsid w:val="004723A0"/>
    <w:rsid w:val="00472DD1"/>
    <w:rsid w:val="004735DC"/>
    <w:rsid w:val="0047377B"/>
    <w:rsid w:val="004737C7"/>
    <w:rsid w:val="00473B96"/>
    <w:rsid w:val="00474910"/>
    <w:rsid w:val="00474E9D"/>
    <w:rsid w:val="00475184"/>
    <w:rsid w:val="004756F5"/>
    <w:rsid w:val="00475970"/>
    <w:rsid w:val="00476D00"/>
    <w:rsid w:val="00476E68"/>
    <w:rsid w:val="004779BE"/>
    <w:rsid w:val="00477A32"/>
    <w:rsid w:val="00480D6A"/>
    <w:rsid w:val="00481274"/>
    <w:rsid w:val="00481E53"/>
    <w:rsid w:val="00481F19"/>
    <w:rsid w:val="00482DA0"/>
    <w:rsid w:val="0048367B"/>
    <w:rsid w:val="00483A33"/>
    <w:rsid w:val="00483AAE"/>
    <w:rsid w:val="00483C78"/>
    <w:rsid w:val="00484431"/>
    <w:rsid w:val="00484978"/>
    <w:rsid w:val="00484B6E"/>
    <w:rsid w:val="00484E92"/>
    <w:rsid w:val="0048523F"/>
    <w:rsid w:val="004863F0"/>
    <w:rsid w:val="004866FC"/>
    <w:rsid w:val="00487876"/>
    <w:rsid w:val="00487E85"/>
    <w:rsid w:val="00491108"/>
    <w:rsid w:val="00491DB3"/>
    <w:rsid w:val="00491E09"/>
    <w:rsid w:val="00492537"/>
    <w:rsid w:val="004931B0"/>
    <w:rsid w:val="00493796"/>
    <w:rsid w:val="00495D4A"/>
    <w:rsid w:val="00497339"/>
    <w:rsid w:val="0049743F"/>
    <w:rsid w:val="0049754C"/>
    <w:rsid w:val="0049761C"/>
    <w:rsid w:val="00497CEF"/>
    <w:rsid w:val="004A00AB"/>
    <w:rsid w:val="004A027F"/>
    <w:rsid w:val="004A02A1"/>
    <w:rsid w:val="004A0813"/>
    <w:rsid w:val="004A0A6F"/>
    <w:rsid w:val="004A118F"/>
    <w:rsid w:val="004A1224"/>
    <w:rsid w:val="004A1F4C"/>
    <w:rsid w:val="004A2739"/>
    <w:rsid w:val="004A318A"/>
    <w:rsid w:val="004A320D"/>
    <w:rsid w:val="004A3799"/>
    <w:rsid w:val="004A3B01"/>
    <w:rsid w:val="004A3CA3"/>
    <w:rsid w:val="004A3CA5"/>
    <w:rsid w:val="004A52DE"/>
    <w:rsid w:val="004A54C7"/>
    <w:rsid w:val="004A5B6A"/>
    <w:rsid w:val="004A5B9A"/>
    <w:rsid w:val="004A5DE3"/>
    <w:rsid w:val="004A61D0"/>
    <w:rsid w:val="004A6952"/>
    <w:rsid w:val="004A6991"/>
    <w:rsid w:val="004A6CBE"/>
    <w:rsid w:val="004B0109"/>
    <w:rsid w:val="004B06ED"/>
    <w:rsid w:val="004B1028"/>
    <w:rsid w:val="004B126F"/>
    <w:rsid w:val="004B19B2"/>
    <w:rsid w:val="004B1A2D"/>
    <w:rsid w:val="004B1A46"/>
    <w:rsid w:val="004B1B4F"/>
    <w:rsid w:val="004B1C76"/>
    <w:rsid w:val="004B277A"/>
    <w:rsid w:val="004B29A0"/>
    <w:rsid w:val="004B2CF4"/>
    <w:rsid w:val="004B2E87"/>
    <w:rsid w:val="004B327C"/>
    <w:rsid w:val="004B331D"/>
    <w:rsid w:val="004B3357"/>
    <w:rsid w:val="004B3F14"/>
    <w:rsid w:val="004B401A"/>
    <w:rsid w:val="004B40CE"/>
    <w:rsid w:val="004B5158"/>
    <w:rsid w:val="004B6935"/>
    <w:rsid w:val="004B7856"/>
    <w:rsid w:val="004B7BE5"/>
    <w:rsid w:val="004C12B1"/>
    <w:rsid w:val="004C1930"/>
    <w:rsid w:val="004C1F6C"/>
    <w:rsid w:val="004C2CE6"/>
    <w:rsid w:val="004C3056"/>
    <w:rsid w:val="004C322D"/>
    <w:rsid w:val="004C343E"/>
    <w:rsid w:val="004C38B3"/>
    <w:rsid w:val="004C41F4"/>
    <w:rsid w:val="004C432A"/>
    <w:rsid w:val="004C4765"/>
    <w:rsid w:val="004C4E8E"/>
    <w:rsid w:val="004C60E2"/>
    <w:rsid w:val="004C60EA"/>
    <w:rsid w:val="004C62FF"/>
    <w:rsid w:val="004C65A8"/>
    <w:rsid w:val="004C69C6"/>
    <w:rsid w:val="004C73AB"/>
    <w:rsid w:val="004C73B7"/>
    <w:rsid w:val="004C7F86"/>
    <w:rsid w:val="004D003E"/>
    <w:rsid w:val="004D00A5"/>
    <w:rsid w:val="004D0357"/>
    <w:rsid w:val="004D035F"/>
    <w:rsid w:val="004D0ACC"/>
    <w:rsid w:val="004D0B28"/>
    <w:rsid w:val="004D0F72"/>
    <w:rsid w:val="004D1284"/>
    <w:rsid w:val="004D17B7"/>
    <w:rsid w:val="004D1E1C"/>
    <w:rsid w:val="004D2637"/>
    <w:rsid w:val="004D2697"/>
    <w:rsid w:val="004D27FC"/>
    <w:rsid w:val="004D2D9E"/>
    <w:rsid w:val="004D34BA"/>
    <w:rsid w:val="004D36DE"/>
    <w:rsid w:val="004D3843"/>
    <w:rsid w:val="004D3E56"/>
    <w:rsid w:val="004D3EBD"/>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355F"/>
    <w:rsid w:val="004E419E"/>
    <w:rsid w:val="004E6148"/>
    <w:rsid w:val="004E62A0"/>
    <w:rsid w:val="004E6EBE"/>
    <w:rsid w:val="004E7D07"/>
    <w:rsid w:val="004E7F66"/>
    <w:rsid w:val="004F0C1C"/>
    <w:rsid w:val="004F156A"/>
    <w:rsid w:val="004F1756"/>
    <w:rsid w:val="004F1841"/>
    <w:rsid w:val="004F19A7"/>
    <w:rsid w:val="004F219E"/>
    <w:rsid w:val="004F226E"/>
    <w:rsid w:val="004F297A"/>
    <w:rsid w:val="004F2FFD"/>
    <w:rsid w:val="004F3168"/>
    <w:rsid w:val="004F42BB"/>
    <w:rsid w:val="004F4562"/>
    <w:rsid w:val="004F4BD8"/>
    <w:rsid w:val="004F5408"/>
    <w:rsid w:val="004F550D"/>
    <w:rsid w:val="004F5FF7"/>
    <w:rsid w:val="004F6136"/>
    <w:rsid w:val="004F6474"/>
    <w:rsid w:val="004F64C2"/>
    <w:rsid w:val="004F6670"/>
    <w:rsid w:val="004F7126"/>
    <w:rsid w:val="004F7888"/>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738"/>
    <w:rsid w:val="00503A1A"/>
    <w:rsid w:val="00503E64"/>
    <w:rsid w:val="00504878"/>
    <w:rsid w:val="00504F9F"/>
    <w:rsid w:val="00505392"/>
    <w:rsid w:val="005056AE"/>
    <w:rsid w:val="00505E8D"/>
    <w:rsid w:val="00506522"/>
    <w:rsid w:val="0050660D"/>
    <w:rsid w:val="00506BF4"/>
    <w:rsid w:val="00506E5A"/>
    <w:rsid w:val="0050744F"/>
    <w:rsid w:val="005100AF"/>
    <w:rsid w:val="0051031E"/>
    <w:rsid w:val="00510397"/>
    <w:rsid w:val="005107CD"/>
    <w:rsid w:val="00510F61"/>
    <w:rsid w:val="005111A3"/>
    <w:rsid w:val="00511288"/>
    <w:rsid w:val="00511457"/>
    <w:rsid w:val="005117CD"/>
    <w:rsid w:val="00511C52"/>
    <w:rsid w:val="00511E8B"/>
    <w:rsid w:val="00511EB9"/>
    <w:rsid w:val="00512FDE"/>
    <w:rsid w:val="00513743"/>
    <w:rsid w:val="00513A32"/>
    <w:rsid w:val="0051440F"/>
    <w:rsid w:val="00514435"/>
    <w:rsid w:val="0051496F"/>
    <w:rsid w:val="005149FE"/>
    <w:rsid w:val="00515070"/>
    <w:rsid w:val="00515246"/>
    <w:rsid w:val="00515F93"/>
    <w:rsid w:val="00516193"/>
    <w:rsid w:val="00516BD2"/>
    <w:rsid w:val="005171F6"/>
    <w:rsid w:val="005174C0"/>
    <w:rsid w:val="00517A8C"/>
    <w:rsid w:val="00517DEC"/>
    <w:rsid w:val="00520301"/>
    <w:rsid w:val="00520DAC"/>
    <w:rsid w:val="005210FE"/>
    <w:rsid w:val="00521439"/>
    <w:rsid w:val="00521BCB"/>
    <w:rsid w:val="005223E9"/>
    <w:rsid w:val="005228D1"/>
    <w:rsid w:val="00522A83"/>
    <w:rsid w:val="00524112"/>
    <w:rsid w:val="00525174"/>
    <w:rsid w:val="00525260"/>
    <w:rsid w:val="00525B07"/>
    <w:rsid w:val="0052660B"/>
    <w:rsid w:val="0052660F"/>
    <w:rsid w:val="00527FE0"/>
    <w:rsid w:val="005302F3"/>
    <w:rsid w:val="005305C8"/>
    <w:rsid w:val="00530E4A"/>
    <w:rsid w:val="00530F77"/>
    <w:rsid w:val="00531DCF"/>
    <w:rsid w:val="00531E49"/>
    <w:rsid w:val="00531F13"/>
    <w:rsid w:val="005322DF"/>
    <w:rsid w:val="00532491"/>
    <w:rsid w:val="005330E7"/>
    <w:rsid w:val="00533A81"/>
    <w:rsid w:val="0053400B"/>
    <w:rsid w:val="00534212"/>
    <w:rsid w:val="00534554"/>
    <w:rsid w:val="00534E17"/>
    <w:rsid w:val="00535808"/>
    <w:rsid w:val="00535D5C"/>
    <w:rsid w:val="005366EC"/>
    <w:rsid w:val="00536ED5"/>
    <w:rsid w:val="00537365"/>
    <w:rsid w:val="0053771B"/>
    <w:rsid w:val="005403DD"/>
    <w:rsid w:val="00540DF9"/>
    <w:rsid w:val="00541187"/>
    <w:rsid w:val="0054188B"/>
    <w:rsid w:val="005427A8"/>
    <w:rsid w:val="00542A14"/>
    <w:rsid w:val="00542BE6"/>
    <w:rsid w:val="00542D4C"/>
    <w:rsid w:val="005434B1"/>
    <w:rsid w:val="00543CAA"/>
    <w:rsid w:val="00543DD7"/>
    <w:rsid w:val="00544156"/>
    <w:rsid w:val="005445F6"/>
    <w:rsid w:val="005447C1"/>
    <w:rsid w:val="00544D46"/>
    <w:rsid w:val="00545155"/>
    <w:rsid w:val="0054552B"/>
    <w:rsid w:val="00545A14"/>
    <w:rsid w:val="00545AD6"/>
    <w:rsid w:val="0054636E"/>
    <w:rsid w:val="00546552"/>
    <w:rsid w:val="005469AB"/>
    <w:rsid w:val="0054746C"/>
    <w:rsid w:val="0054785B"/>
    <w:rsid w:val="00547A74"/>
    <w:rsid w:val="00547EC7"/>
    <w:rsid w:val="00550557"/>
    <w:rsid w:val="00550C9A"/>
    <w:rsid w:val="0055127D"/>
    <w:rsid w:val="005513A1"/>
    <w:rsid w:val="00551A9B"/>
    <w:rsid w:val="00551C1D"/>
    <w:rsid w:val="00551FBA"/>
    <w:rsid w:val="0055214E"/>
    <w:rsid w:val="00552FC7"/>
    <w:rsid w:val="00553060"/>
    <w:rsid w:val="005536D8"/>
    <w:rsid w:val="00553FC5"/>
    <w:rsid w:val="0055416C"/>
    <w:rsid w:val="00554D11"/>
    <w:rsid w:val="00554D21"/>
    <w:rsid w:val="0055532B"/>
    <w:rsid w:val="00555B49"/>
    <w:rsid w:val="00556039"/>
    <w:rsid w:val="0055772C"/>
    <w:rsid w:val="005578CA"/>
    <w:rsid w:val="00557B12"/>
    <w:rsid w:val="00557E45"/>
    <w:rsid w:val="00560207"/>
    <w:rsid w:val="00560833"/>
    <w:rsid w:val="00560D99"/>
    <w:rsid w:val="005614EA"/>
    <w:rsid w:val="00561674"/>
    <w:rsid w:val="005627C6"/>
    <w:rsid w:val="005629D1"/>
    <w:rsid w:val="00562BB5"/>
    <w:rsid w:val="00562CE1"/>
    <w:rsid w:val="00562D55"/>
    <w:rsid w:val="00562F3E"/>
    <w:rsid w:val="0056332A"/>
    <w:rsid w:val="00563C08"/>
    <w:rsid w:val="00563CE2"/>
    <w:rsid w:val="00563D5D"/>
    <w:rsid w:val="0056481C"/>
    <w:rsid w:val="00564B94"/>
    <w:rsid w:val="005655D8"/>
    <w:rsid w:val="00565B79"/>
    <w:rsid w:val="00565BE6"/>
    <w:rsid w:val="005664EB"/>
    <w:rsid w:val="00567398"/>
    <w:rsid w:val="00567610"/>
    <w:rsid w:val="005704F3"/>
    <w:rsid w:val="005709AA"/>
    <w:rsid w:val="00570CD4"/>
    <w:rsid w:val="00570D21"/>
    <w:rsid w:val="00570FB7"/>
    <w:rsid w:val="005711BE"/>
    <w:rsid w:val="00571732"/>
    <w:rsid w:val="0057175F"/>
    <w:rsid w:val="00571C00"/>
    <w:rsid w:val="0057282E"/>
    <w:rsid w:val="00573270"/>
    <w:rsid w:val="005735EF"/>
    <w:rsid w:val="00573B79"/>
    <w:rsid w:val="00573E2C"/>
    <w:rsid w:val="00573EB1"/>
    <w:rsid w:val="005740F6"/>
    <w:rsid w:val="00574460"/>
    <w:rsid w:val="0057483D"/>
    <w:rsid w:val="005754AC"/>
    <w:rsid w:val="005754E8"/>
    <w:rsid w:val="00575C67"/>
    <w:rsid w:val="00576695"/>
    <w:rsid w:val="00576965"/>
    <w:rsid w:val="00576B9F"/>
    <w:rsid w:val="00576EE4"/>
    <w:rsid w:val="00576EE6"/>
    <w:rsid w:val="00581095"/>
    <w:rsid w:val="00581331"/>
    <w:rsid w:val="005819B6"/>
    <w:rsid w:val="00582A0B"/>
    <w:rsid w:val="00582C2F"/>
    <w:rsid w:val="00582D8A"/>
    <w:rsid w:val="00583766"/>
    <w:rsid w:val="00583863"/>
    <w:rsid w:val="00583A2E"/>
    <w:rsid w:val="00583AD1"/>
    <w:rsid w:val="00583B39"/>
    <w:rsid w:val="00583D4F"/>
    <w:rsid w:val="00583D6F"/>
    <w:rsid w:val="00583E16"/>
    <w:rsid w:val="00584198"/>
    <w:rsid w:val="00584B56"/>
    <w:rsid w:val="005853A9"/>
    <w:rsid w:val="00585E65"/>
    <w:rsid w:val="005862B2"/>
    <w:rsid w:val="0058661A"/>
    <w:rsid w:val="00586F63"/>
    <w:rsid w:val="0058700C"/>
    <w:rsid w:val="00587023"/>
    <w:rsid w:val="00587058"/>
    <w:rsid w:val="00587387"/>
    <w:rsid w:val="00587717"/>
    <w:rsid w:val="005877D0"/>
    <w:rsid w:val="00590464"/>
    <w:rsid w:val="005904FC"/>
    <w:rsid w:val="005917BA"/>
    <w:rsid w:val="005920F2"/>
    <w:rsid w:val="005924B4"/>
    <w:rsid w:val="005931EE"/>
    <w:rsid w:val="00593499"/>
    <w:rsid w:val="00593D94"/>
    <w:rsid w:val="005941BC"/>
    <w:rsid w:val="00594B0F"/>
    <w:rsid w:val="00594D0E"/>
    <w:rsid w:val="00594EAF"/>
    <w:rsid w:val="00594F9F"/>
    <w:rsid w:val="00596557"/>
    <w:rsid w:val="00596797"/>
    <w:rsid w:val="00596EBE"/>
    <w:rsid w:val="005977F5"/>
    <w:rsid w:val="00597F5B"/>
    <w:rsid w:val="005A0505"/>
    <w:rsid w:val="005A06F3"/>
    <w:rsid w:val="005A0CC6"/>
    <w:rsid w:val="005A13E2"/>
    <w:rsid w:val="005A16DA"/>
    <w:rsid w:val="005A1A0C"/>
    <w:rsid w:val="005A2330"/>
    <w:rsid w:val="005A26E7"/>
    <w:rsid w:val="005A299C"/>
    <w:rsid w:val="005A333C"/>
    <w:rsid w:val="005A3629"/>
    <w:rsid w:val="005A37F2"/>
    <w:rsid w:val="005A4131"/>
    <w:rsid w:val="005A4F16"/>
    <w:rsid w:val="005A559A"/>
    <w:rsid w:val="005A57C1"/>
    <w:rsid w:val="005A5CD2"/>
    <w:rsid w:val="005A7010"/>
    <w:rsid w:val="005A73E8"/>
    <w:rsid w:val="005A7437"/>
    <w:rsid w:val="005A7977"/>
    <w:rsid w:val="005A7C6B"/>
    <w:rsid w:val="005A7DBD"/>
    <w:rsid w:val="005A7F43"/>
    <w:rsid w:val="005B0B57"/>
    <w:rsid w:val="005B10CD"/>
    <w:rsid w:val="005B1116"/>
    <w:rsid w:val="005B14CC"/>
    <w:rsid w:val="005B196F"/>
    <w:rsid w:val="005B2495"/>
    <w:rsid w:val="005B28C7"/>
    <w:rsid w:val="005B2A59"/>
    <w:rsid w:val="005B2A7D"/>
    <w:rsid w:val="005B2EB4"/>
    <w:rsid w:val="005B3BAC"/>
    <w:rsid w:val="005B3BBD"/>
    <w:rsid w:val="005B3D7C"/>
    <w:rsid w:val="005B3F47"/>
    <w:rsid w:val="005B4411"/>
    <w:rsid w:val="005B4966"/>
    <w:rsid w:val="005B4975"/>
    <w:rsid w:val="005B49D5"/>
    <w:rsid w:val="005B4FD9"/>
    <w:rsid w:val="005B5051"/>
    <w:rsid w:val="005B5E29"/>
    <w:rsid w:val="005B6155"/>
    <w:rsid w:val="005B6328"/>
    <w:rsid w:val="005B698A"/>
    <w:rsid w:val="005B6BF9"/>
    <w:rsid w:val="005B6D3E"/>
    <w:rsid w:val="005B7C4D"/>
    <w:rsid w:val="005C0249"/>
    <w:rsid w:val="005C0517"/>
    <w:rsid w:val="005C0870"/>
    <w:rsid w:val="005C10A1"/>
    <w:rsid w:val="005C12DE"/>
    <w:rsid w:val="005C1896"/>
    <w:rsid w:val="005C1905"/>
    <w:rsid w:val="005C1D96"/>
    <w:rsid w:val="005C204C"/>
    <w:rsid w:val="005C227A"/>
    <w:rsid w:val="005C2839"/>
    <w:rsid w:val="005C3173"/>
    <w:rsid w:val="005C3E50"/>
    <w:rsid w:val="005C3FFE"/>
    <w:rsid w:val="005C4A32"/>
    <w:rsid w:val="005C6A67"/>
    <w:rsid w:val="005C6AA2"/>
    <w:rsid w:val="005C6EFB"/>
    <w:rsid w:val="005C771C"/>
    <w:rsid w:val="005C7CFC"/>
    <w:rsid w:val="005C7F72"/>
    <w:rsid w:val="005D0106"/>
    <w:rsid w:val="005D13A5"/>
    <w:rsid w:val="005D1CDB"/>
    <w:rsid w:val="005D2199"/>
    <w:rsid w:val="005D25EF"/>
    <w:rsid w:val="005D2C89"/>
    <w:rsid w:val="005D2F0B"/>
    <w:rsid w:val="005D3530"/>
    <w:rsid w:val="005D3AB7"/>
    <w:rsid w:val="005D3E22"/>
    <w:rsid w:val="005D43E7"/>
    <w:rsid w:val="005D46D9"/>
    <w:rsid w:val="005D492B"/>
    <w:rsid w:val="005D5628"/>
    <w:rsid w:val="005D5AEF"/>
    <w:rsid w:val="005D6A03"/>
    <w:rsid w:val="005D6B94"/>
    <w:rsid w:val="005D6E9D"/>
    <w:rsid w:val="005D72A6"/>
    <w:rsid w:val="005D7D1A"/>
    <w:rsid w:val="005D7D3F"/>
    <w:rsid w:val="005E035D"/>
    <w:rsid w:val="005E05E3"/>
    <w:rsid w:val="005E0AA7"/>
    <w:rsid w:val="005E0AC2"/>
    <w:rsid w:val="005E0E4F"/>
    <w:rsid w:val="005E125F"/>
    <w:rsid w:val="005E156B"/>
    <w:rsid w:val="005E1BCC"/>
    <w:rsid w:val="005E1D66"/>
    <w:rsid w:val="005E38AA"/>
    <w:rsid w:val="005E3A40"/>
    <w:rsid w:val="005E5675"/>
    <w:rsid w:val="005E5D30"/>
    <w:rsid w:val="005E5E3A"/>
    <w:rsid w:val="005E6890"/>
    <w:rsid w:val="005E68A5"/>
    <w:rsid w:val="005E7138"/>
    <w:rsid w:val="005E733E"/>
    <w:rsid w:val="005E75C8"/>
    <w:rsid w:val="005F01F1"/>
    <w:rsid w:val="005F031C"/>
    <w:rsid w:val="005F0332"/>
    <w:rsid w:val="005F0943"/>
    <w:rsid w:val="005F109A"/>
    <w:rsid w:val="005F14F0"/>
    <w:rsid w:val="005F1D07"/>
    <w:rsid w:val="005F23C4"/>
    <w:rsid w:val="005F2518"/>
    <w:rsid w:val="005F2715"/>
    <w:rsid w:val="005F2F36"/>
    <w:rsid w:val="005F38A3"/>
    <w:rsid w:val="005F3A59"/>
    <w:rsid w:val="005F3AD0"/>
    <w:rsid w:val="005F3FF3"/>
    <w:rsid w:val="005F49AB"/>
    <w:rsid w:val="005F4B98"/>
    <w:rsid w:val="005F4F2D"/>
    <w:rsid w:val="005F6006"/>
    <w:rsid w:val="005F6BCA"/>
    <w:rsid w:val="005F73D4"/>
    <w:rsid w:val="005F751A"/>
    <w:rsid w:val="00600357"/>
    <w:rsid w:val="00600C70"/>
    <w:rsid w:val="006019B9"/>
    <w:rsid w:val="00601D16"/>
    <w:rsid w:val="00601FCF"/>
    <w:rsid w:val="00602F88"/>
    <w:rsid w:val="006032EC"/>
    <w:rsid w:val="00603330"/>
    <w:rsid w:val="0060447C"/>
    <w:rsid w:val="00604D83"/>
    <w:rsid w:val="0060501C"/>
    <w:rsid w:val="00605AEC"/>
    <w:rsid w:val="00606748"/>
    <w:rsid w:val="00606C07"/>
    <w:rsid w:val="00606C2F"/>
    <w:rsid w:val="006076D9"/>
    <w:rsid w:val="00607909"/>
    <w:rsid w:val="00610577"/>
    <w:rsid w:val="00611021"/>
    <w:rsid w:val="006110A5"/>
    <w:rsid w:val="006114B8"/>
    <w:rsid w:val="00611C1F"/>
    <w:rsid w:val="00611E49"/>
    <w:rsid w:val="006120A2"/>
    <w:rsid w:val="00612B06"/>
    <w:rsid w:val="00612E94"/>
    <w:rsid w:val="00613696"/>
    <w:rsid w:val="00613B26"/>
    <w:rsid w:val="006148A7"/>
    <w:rsid w:val="00614B7E"/>
    <w:rsid w:val="006152BB"/>
    <w:rsid w:val="00615308"/>
    <w:rsid w:val="0061559E"/>
    <w:rsid w:val="00615617"/>
    <w:rsid w:val="006156B1"/>
    <w:rsid w:val="00615B4E"/>
    <w:rsid w:val="00617253"/>
    <w:rsid w:val="00617645"/>
    <w:rsid w:val="00617EF6"/>
    <w:rsid w:val="0062079B"/>
    <w:rsid w:val="006208A9"/>
    <w:rsid w:val="0062094C"/>
    <w:rsid w:val="00620E9A"/>
    <w:rsid w:val="00621C9D"/>
    <w:rsid w:val="00622251"/>
    <w:rsid w:val="00622498"/>
    <w:rsid w:val="00622ABC"/>
    <w:rsid w:val="00622C65"/>
    <w:rsid w:val="00622CCA"/>
    <w:rsid w:val="00623246"/>
    <w:rsid w:val="006232EB"/>
    <w:rsid w:val="00623327"/>
    <w:rsid w:val="00623B96"/>
    <w:rsid w:val="00623CC2"/>
    <w:rsid w:val="00623E13"/>
    <w:rsid w:val="00624319"/>
    <w:rsid w:val="00624493"/>
    <w:rsid w:val="00624C5D"/>
    <w:rsid w:val="00625BC5"/>
    <w:rsid w:val="00625D8C"/>
    <w:rsid w:val="00626556"/>
    <w:rsid w:val="006267CF"/>
    <w:rsid w:val="0062687B"/>
    <w:rsid w:val="00626F69"/>
    <w:rsid w:val="006270E2"/>
    <w:rsid w:val="006276DB"/>
    <w:rsid w:val="00627919"/>
    <w:rsid w:val="006279D5"/>
    <w:rsid w:val="00630470"/>
    <w:rsid w:val="00630950"/>
    <w:rsid w:val="006313AA"/>
    <w:rsid w:val="006314B4"/>
    <w:rsid w:val="006317CD"/>
    <w:rsid w:val="00632C6C"/>
    <w:rsid w:val="006330C2"/>
    <w:rsid w:val="006332A7"/>
    <w:rsid w:val="0063340C"/>
    <w:rsid w:val="0063344B"/>
    <w:rsid w:val="00633554"/>
    <w:rsid w:val="006338B7"/>
    <w:rsid w:val="00634438"/>
    <w:rsid w:val="00634867"/>
    <w:rsid w:val="00634955"/>
    <w:rsid w:val="00635E7E"/>
    <w:rsid w:val="0063786B"/>
    <w:rsid w:val="00637885"/>
    <w:rsid w:val="00637BB0"/>
    <w:rsid w:val="00640DAA"/>
    <w:rsid w:val="00641539"/>
    <w:rsid w:val="006419D2"/>
    <w:rsid w:val="00641F5E"/>
    <w:rsid w:val="00642683"/>
    <w:rsid w:val="0064298A"/>
    <w:rsid w:val="00642EC6"/>
    <w:rsid w:val="00643871"/>
    <w:rsid w:val="00644026"/>
    <w:rsid w:val="006440B8"/>
    <w:rsid w:val="00644810"/>
    <w:rsid w:val="006453C4"/>
    <w:rsid w:val="006459B3"/>
    <w:rsid w:val="006461D6"/>
    <w:rsid w:val="006464A4"/>
    <w:rsid w:val="0064651C"/>
    <w:rsid w:val="006471B0"/>
    <w:rsid w:val="006473A8"/>
    <w:rsid w:val="00647A5D"/>
    <w:rsid w:val="00650592"/>
    <w:rsid w:val="00650646"/>
    <w:rsid w:val="00650818"/>
    <w:rsid w:val="00650B42"/>
    <w:rsid w:val="00650BE2"/>
    <w:rsid w:val="00650D80"/>
    <w:rsid w:val="00651620"/>
    <w:rsid w:val="0065267E"/>
    <w:rsid w:val="00652E03"/>
    <w:rsid w:val="00653375"/>
    <w:rsid w:val="006537AC"/>
    <w:rsid w:val="00653A30"/>
    <w:rsid w:val="00653AEE"/>
    <w:rsid w:val="00653E21"/>
    <w:rsid w:val="00653E29"/>
    <w:rsid w:val="00653E92"/>
    <w:rsid w:val="00653F16"/>
    <w:rsid w:val="006540FE"/>
    <w:rsid w:val="006548A5"/>
    <w:rsid w:val="00654CE2"/>
    <w:rsid w:val="00654DDA"/>
    <w:rsid w:val="00655E62"/>
    <w:rsid w:val="006562EB"/>
    <w:rsid w:val="00656A8F"/>
    <w:rsid w:val="00656DED"/>
    <w:rsid w:val="006575B3"/>
    <w:rsid w:val="006578D2"/>
    <w:rsid w:val="00660209"/>
    <w:rsid w:val="00660578"/>
    <w:rsid w:val="00660823"/>
    <w:rsid w:val="00660E2D"/>
    <w:rsid w:val="00660EFF"/>
    <w:rsid w:val="00660F64"/>
    <w:rsid w:val="006610A8"/>
    <w:rsid w:val="00661B51"/>
    <w:rsid w:val="0066213B"/>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311"/>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66B5"/>
    <w:rsid w:val="00687E65"/>
    <w:rsid w:val="00687ED4"/>
    <w:rsid w:val="006915AB"/>
    <w:rsid w:val="006916EB"/>
    <w:rsid w:val="00691724"/>
    <w:rsid w:val="00691D5A"/>
    <w:rsid w:val="006929FE"/>
    <w:rsid w:val="00692B09"/>
    <w:rsid w:val="00692CEF"/>
    <w:rsid w:val="006939E8"/>
    <w:rsid w:val="00693A0D"/>
    <w:rsid w:val="00693BCD"/>
    <w:rsid w:val="006943FF"/>
    <w:rsid w:val="0069451E"/>
    <w:rsid w:val="00695442"/>
    <w:rsid w:val="006958F8"/>
    <w:rsid w:val="006959C8"/>
    <w:rsid w:val="00695AF0"/>
    <w:rsid w:val="00695C71"/>
    <w:rsid w:val="00696241"/>
    <w:rsid w:val="006968D8"/>
    <w:rsid w:val="00696BBC"/>
    <w:rsid w:val="00696FB1"/>
    <w:rsid w:val="00697209"/>
    <w:rsid w:val="0069765B"/>
    <w:rsid w:val="00697912"/>
    <w:rsid w:val="00697B5E"/>
    <w:rsid w:val="006A00C6"/>
    <w:rsid w:val="006A019F"/>
    <w:rsid w:val="006A0839"/>
    <w:rsid w:val="006A09A6"/>
    <w:rsid w:val="006A156F"/>
    <w:rsid w:val="006A2665"/>
    <w:rsid w:val="006A299B"/>
    <w:rsid w:val="006A2BE7"/>
    <w:rsid w:val="006A2D4F"/>
    <w:rsid w:val="006A2D6D"/>
    <w:rsid w:val="006A3414"/>
    <w:rsid w:val="006A381E"/>
    <w:rsid w:val="006A39AE"/>
    <w:rsid w:val="006A4568"/>
    <w:rsid w:val="006A45FB"/>
    <w:rsid w:val="006A498A"/>
    <w:rsid w:val="006A4BF6"/>
    <w:rsid w:val="006A4DDB"/>
    <w:rsid w:val="006A58F8"/>
    <w:rsid w:val="006A64C8"/>
    <w:rsid w:val="006A6CD5"/>
    <w:rsid w:val="006A7763"/>
    <w:rsid w:val="006B0569"/>
    <w:rsid w:val="006B1093"/>
    <w:rsid w:val="006B1496"/>
    <w:rsid w:val="006B17A1"/>
    <w:rsid w:val="006B1FEB"/>
    <w:rsid w:val="006B2074"/>
    <w:rsid w:val="006B2147"/>
    <w:rsid w:val="006B2475"/>
    <w:rsid w:val="006B2A34"/>
    <w:rsid w:val="006B2E39"/>
    <w:rsid w:val="006B354E"/>
    <w:rsid w:val="006B4EF5"/>
    <w:rsid w:val="006B56C7"/>
    <w:rsid w:val="006B5CF2"/>
    <w:rsid w:val="006B5F91"/>
    <w:rsid w:val="006B68B1"/>
    <w:rsid w:val="006B6D52"/>
    <w:rsid w:val="006B6F50"/>
    <w:rsid w:val="006B7476"/>
    <w:rsid w:val="006B74B3"/>
    <w:rsid w:val="006B767B"/>
    <w:rsid w:val="006B77BD"/>
    <w:rsid w:val="006B78F2"/>
    <w:rsid w:val="006B7911"/>
    <w:rsid w:val="006B79EF"/>
    <w:rsid w:val="006C041E"/>
    <w:rsid w:val="006C085D"/>
    <w:rsid w:val="006C1B06"/>
    <w:rsid w:val="006C1E9C"/>
    <w:rsid w:val="006C1FC6"/>
    <w:rsid w:val="006C2497"/>
    <w:rsid w:val="006C24B9"/>
    <w:rsid w:val="006C34B8"/>
    <w:rsid w:val="006C3846"/>
    <w:rsid w:val="006C3FAC"/>
    <w:rsid w:val="006C4132"/>
    <w:rsid w:val="006C4D8A"/>
    <w:rsid w:val="006C4EB9"/>
    <w:rsid w:val="006C4ECC"/>
    <w:rsid w:val="006C4ED6"/>
    <w:rsid w:val="006C5294"/>
    <w:rsid w:val="006C55BA"/>
    <w:rsid w:val="006C5F33"/>
    <w:rsid w:val="006C6006"/>
    <w:rsid w:val="006C6580"/>
    <w:rsid w:val="006C6909"/>
    <w:rsid w:val="006C709B"/>
    <w:rsid w:val="006C73CF"/>
    <w:rsid w:val="006C79FC"/>
    <w:rsid w:val="006C7E3E"/>
    <w:rsid w:val="006D0162"/>
    <w:rsid w:val="006D035D"/>
    <w:rsid w:val="006D19D9"/>
    <w:rsid w:val="006D2AF3"/>
    <w:rsid w:val="006D2E0D"/>
    <w:rsid w:val="006D3D60"/>
    <w:rsid w:val="006D47CD"/>
    <w:rsid w:val="006D4E35"/>
    <w:rsid w:val="006D50D8"/>
    <w:rsid w:val="006D5932"/>
    <w:rsid w:val="006D59C5"/>
    <w:rsid w:val="006D6E7D"/>
    <w:rsid w:val="006D7440"/>
    <w:rsid w:val="006D751F"/>
    <w:rsid w:val="006E0F4E"/>
    <w:rsid w:val="006E1095"/>
    <w:rsid w:val="006E137A"/>
    <w:rsid w:val="006E1438"/>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48F"/>
    <w:rsid w:val="006F0C04"/>
    <w:rsid w:val="006F16E6"/>
    <w:rsid w:val="006F1B7B"/>
    <w:rsid w:val="006F1ED3"/>
    <w:rsid w:val="006F1EFE"/>
    <w:rsid w:val="006F2646"/>
    <w:rsid w:val="006F3875"/>
    <w:rsid w:val="006F3FD7"/>
    <w:rsid w:val="006F4593"/>
    <w:rsid w:val="006F45B0"/>
    <w:rsid w:val="006F4D41"/>
    <w:rsid w:val="006F4DEE"/>
    <w:rsid w:val="006F538F"/>
    <w:rsid w:val="006F5B3B"/>
    <w:rsid w:val="006F6AA6"/>
    <w:rsid w:val="006F6E42"/>
    <w:rsid w:val="006F6FDC"/>
    <w:rsid w:val="006F7284"/>
    <w:rsid w:val="006F72B1"/>
    <w:rsid w:val="006F75D0"/>
    <w:rsid w:val="006F7AE2"/>
    <w:rsid w:val="00700000"/>
    <w:rsid w:val="0070150E"/>
    <w:rsid w:val="00702220"/>
    <w:rsid w:val="007022C0"/>
    <w:rsid w:val="00702A72"/>
    <w:rsid w:val="007034A7"/>
    <w:rsid w:val="0070350F"/>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07E33"/>
    <w:rsid w:val="007118BC"/>
    <w:rsid w:val="007131FE"/>
    <w:rsid w:val="00713583"/>
    <w:rsid w:val="00713AF2"/>
    <w:rsid w:val="0071406B"/>
    <w:rsid w:val="00714123"/>
    <w:rsid w:val="00714667"/>
    <w:rsid w:val="0071511F"/>
    <w:rsid w:val="007151BC"/>
    <w:rsid w:val="00715460"/>
    <w:rsid w:val="00715A70"/>
    <w:rsid w:val="00715AD7"/>
    <w:rsid w:val="00715DDE"/>
    <w:rsid w:val="00716A61"/>
    <w:rsid w:val="00716AB5"/>
    <w:rsid w:val="00717646"/>
    <w:rsid w:val="00717D24"/>
    <w:rsid w:val="00720072"/>
    <w:rsid w:val="00720313"/>
    <w:rsid w:val="00720CAA"/>
    <w:rsid w:val="00720ED1"/>
    <w:rsid w:val="00720FB6"/>
    <w:rsid w:val="007216EB"/>
    <w:rsid w:val="00721926"/>
    <w:rsid w:val="00721964"/>
    <w:rsid w:val="00721A81"/>
    <w:rsid w:val="00721E0A"/>
    <w:rsid w:val="00722028"/>
    <w:rsid w:val="007221ED"/>
    <w:rsid w:val="007228A9"/>
    <w:rsid w:val="007228E8"/>
    <w:rsid w:val="00722904"/>
    <w:rsid w:val="00724295"/>
    <w:rsid w:val="0072522D"/>
    <w:rsid w:val="00725282"/>
    <w:rsid w:val="00725AA5"/>
    <w:rsid w:val="007265A0"/>
    <w:rsid w:val="00726994"/>
    <w:rsid w:val="00726F5E"/>
    <w:rsid w:val="00727993"/>
    <w:rsid w:val="00727ABF"/>
    <w:rsid w:val="00727F05"/>
    <w:rsid w:val="00730588"/>
    <w:rsid w:val="00731532"/>
    <w:rsid w:val="0073161D"/>
    <w:rsid w:val="00732562"/>
    <w:rsid w:val="00732A99"/>
    <w:rsid w:val="00732AE3"/>
    <w:rsid w:val="00732E25"/>
    <w:rsid w:val="00733F1C"/>
    <w:rsid w:val="007340FD"/>
    <w:rsid w:val="007352D3"/>
    <w:rsid w:val="00735665"/>
    <w:rsid w:val="00735CA3"/>
    <w:rsid w:val="00736C83"/>
    <w:rsid w:val="00736EBA"/>
    <w:rsid w:val="00737573"/>
    <w:rsid w:val="00737617"/>
    <w:rsid w:val="0074014F"/>
    <w:rsid w:val="00740367"/>
    <w:rsid w:val="00741042"/>
    <w:rsid w:val="007414D6"/>
    <w:rsid w:val="00741F36"/>
    <w:rsid w:val="0074366C"/>
    <w:rsid w:val="00743BD7"/>
    <w:rsid w:val="0074496E"/>
    <w:rsid w:val="00745459"/>
    <w:rsid w:val="0074571E"/>
    <w:rsid w:val="007457F6"/>
    <w:rsid w:val="00746445"/>
    <w:rsid w:val="00746887"/>
    <w:rsid w:val="00746B2C"/>
    <w:rsid w:val="007474ED"/>
    <w:rsid w:val="00747777"/>
    <w:rsid w:val="00747808"/>
    <w:rsid w:val="00747AAA"/>
    <w:rsid w:val="00747B08"/>
    <w:rsid w:val="00747BC7"/>
    <w:rsid w:val="007504D9"/>
    <w:rsid w:val="0075162B"/>
    <w:rsid w:val="00751AE6"/>
    <w:rsid w:val="0075215F"/>
    <w:rsid w:val="007531FF"/>
    <w:rsid w:val="00753D18"/>
    <w:rsid w:val="00754489"/>
    <w:rsid w:val="00754E1F"/>
    <w:rsid w:val="0075508B"/>
    <w:rsid w:val="007558EF"/>
    <w:rsid w:val="00756C0B"/>
    <w:rsid w:val="00756E05"/>
    <w:rsid w:val="007575FB"/>
    <w:rsid w:val="0075764B"/>
    <w:rsid w:val="00757717"/>
    <w:rsid w:val="00757BEF"/>
    <w:rsid w:val="00757F1B"/>
    <w:rsid w:val="007605B1"/>
    <w:rsid w:val="00760684"/>
    <w:rsid w:val="00760DF2"/>
    <w:rsid w:val="00760E5C"/>
    <w:rsid w:val="00761AB3"/>
    <w:rsid w:val="00761E9A"/>
    <w:rsid w:val="00761F7C"/>
    <w:rsid w:val="00762771"/>
    <w:rsid w:val="00762B18"/>
    <w:rsid w:val="00762F7A"/>
    <w:rsid w:val="00763DE2"/>
    <w:rsid w:val="00764048"/>
    <w:rsid w:val="00764379"/>
    <w:rsid w:val="007645BB"/>
    <w:rsid w:val="00764792"/>
    <w:rsid w:val="00765088"/>
    <w:rsid w:val="00765151"/>
    <w:rsid w:val="00765A9E"/>
    <w:rsid w:val="00766114"/>
    <w:rsid w:val="00766272"/>
    <w:rsid w:val="007668F3"/>
    <w:rsid w:val="00766CD4"/>
    <w:rsid w:val="007671F6"/>
    <w:rsid w:val="0076743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226"/>
    <w:rsid w:val="00776376"/>
    <w:rsid w:val="00776549"/>
    <w:rsid w:val="00776DB5"/>
    <w:rsid w:val="007770A2"/>
    <w:rsid w:val="0077745B"/>
    <w:rsid w:val="00777716"/>
    <w:rsid w:val="007801A1"/>
    <w:rsid w:val="00780640"/>
    <w:rsid w:val="007806EF"/>
    <w:rsid w:val="007809A9"/>
    <w:rsid w:val="00780A2A"/>
    <w:rsid w:val="00781303"/>
    <w:rsid w:val="0078137E"/>
    <w:rsid w:val="0078233D"/>
    <w:rsid w:val="0078277A"/>
    <w:rsid w:val="00782F86"/>
    <w:rsid w:val="0078318F"/>
    <w:rsid w:val="00783894"/>
    <w:rsid w:val="00783B56"/>
    <w:rsid w:val="007840A5"/>
    <w:rsid w:val="007854EA"/>
    <w:rsid w:val="00785708"/>
    <w:rsid w:val="00785DA1"/>
    <w:rsid w:val="00786A3D"/>
    <w:rsid w:val="00786F49"/>
    <w:rsid w:val="0078732E"/>
    <w:rsid w:val="007878BD"/>
    <w:rsid w:val="00787DFD"/>
    <w:rsid w:val="00790051"/>
    <w:rsid w:val="007904A7"/>
    <w:rsid w:val="0079066F"/>
    <w:rsid w:val="007916E9"/>
    <w:rsid w:val="00792099"/>
    <w:rsid w:val="007920B8"/>
    <w:rsid w:val="0079397E"/>
    <w:rsid w:val="00793D5C"/>
    <w:rsid w:val="00793E58"/>
    <w:rsid w:val="00793F9C"/>
    <w:rsid w:val="00794860"/>
    <w:rsid w:val="007948E3"/>
    <w:rsid w:val="00794905"/>
    <w:rsid w:val="00794FF1"/>
    <w:rsid w:val="00795488"/>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04"/>
    <w:rsid w:val="007A3720"/>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4B2"/>
    <w:rsid w:val="007B3FB8"/>
    <w:rsid w:val="007B413C"/>
    <w:rsid w:val="007B4529"/>
    <w:rsid w:val="007B4AB6"/>
    <w:rsid w:val="007B4C72"/>
    <w:rsid w:val="007B5351"/>
    <w:rsid w:val="007B6247"/>
    <w:rsid w:val="007B67A3"/>
    <w:rsid w:val="007B6842"/>
    <w:rsid w:val="007B74BA"/>
    <w:rsid w:val="007B783D"/>
    <w:rsid w:val="007B7D04"/>
    <w:rsid w:val="007C0F30"/>
    <w:rsid w:val="007C0FDE"/>
    <w:rsid w:val="007C10CD"/>
    <w:rsid w:val="007C165E"/>
    <w:rsid w:val="007C183A"/>
    <w:rsid w:val="007C1E7E"/>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AAB"/>
    <w:rsid w:val="007C3D7B"/>
    <w:rsid w:val="007C4736"/>
    <w:rsid w:val="007C4DAF"/>
    <w:rsid w:val="007C5D49"/>
    <w:rsid w:val="007C5DDC"/>
    <w:rsid w:val="007C6CE1"/>
    <w:rsid w:val="007C751A"/>
    <w:rsid w:val="007C77B8"/>
    <w:rsid w:val="007D02DB"/>
    <w:rsid w:val="007D055C"/>
    <w:rsid w:val="007D11BF"/>
    <w:rsid w:val="007D1CB6"/>
    <w:rsid w:val="007D27C9"/>
    <w:rsid w:val="007D2C7A"/>
    <w:rsid w:val="007D30E9"/>
    <w:rsid w:val="007D398F"/>
    <w:rsid w:val="007D3A31"/>
    <w:rsid w:val="007D3C52"/>
    <w:rsid w:val="007D3F82"/>
    <w:rsid w:val="007D43EE"/>
    <w:rsid w:val="007D461C"/>
    <w:rsid w:val="007D4BF4"/>
    <w:rsid w:val="007D5C26"/>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830"/>
    <w:rsid w:val="007E3DC7"/>
    <w:rsid w:val="007E44E6"/>
    <w:rsid w:val="007E454E"/>
    <w:rsid w:val="007E4554"/>
    <w:rsid w:val="007E456A"/>
    <w:rsid w:val="007E45D4"/>
    <w:rsid w:val="007E480E"/>
    <w:rsid w:val="007E4958"/>
    <w:rsid w:val="007E5149"/>
    <w:rsid w:val="007E5346"/>
    <w:rsid w:val="007E5684"/>
    <w:rsid w:val="007E59FE"/>
    <w:rsid w:val="007E5EE2"/>
    <w:rsid w:val="007E5F86"/>
    <w:rsid w:val="007E65DF"/>
    <w:rsid w:val="007E6AD3"/>
    <w:rsid w:val="007E7906"/>
    <w:rsid w:val="007E7D72"/>
    <w:rsid w:val="007E7ED5"/>
    <w:rsid w:val="007F00AA"/>
    <w:rsid w:val="007F0B41"/>
    <w:rsid w:val="007F0DE4"/>
    <w:rsid w:val="007F0EEC"/>
    <w:rsid w:val="007F135D"/>
    <w:rsid w:val="007F17D2"/>
    <w:rsid w:val="007F1963"/>
    <w:rsid w:val="007F1ACD"/>
    <w:rsid w:val="007F1B65"/>
    <w:rsid w:val="007F2421"/>
    <w:rsid w:val="007F25E5"/>
    <w:rsid w:val="007F370E"/>
    <w:rsid w:val="007F372E"/>
    <w:rsid w:val="007F3888"/>
    <w:rsid w:val="007F42E6"/>
    <w:rsid w:val="007F436A"/>
    <w:rsid w:val="007F448E"/>
    <w:rsid w:val="007F487E"/>
    <w:rsid w:val="007F4A6B"/>
    <w:rsid w:val="007F4D28"/>
    <w:rsid w:val="007F5199"/>
    <w:rsid w:val="007F52A7"/>
    <w:rsid w:val="007F5340"/>
    <w:rsid w:val="007F5C11"/>
    <w:rsid w:val="007F6E89"/>
    <w:rsid w:val="007F70A3"/>
    <w:rsid w:val="007F751F"/>
    <w:rsid w:val="007F75EA"/>
    <w:rsid w:val="007F795A"/>
    <w:rsid w:val="007F795B"/>
    <w:rsid w:val="007F7C31"/>
    <w:rsid w:val="0080013D"/>
    <w:rsid w:val="008008DA"/>
    <w:rsid w:val="0080097B"/>
    <w:rsid w:val="00801394"/>
    <w:rsid w:val="00801DCB"/>
    <w:rsid w:val="008023A3"/>
    <w:rsid w:val="00802888"/>
    <w:rsid w:val="00803C44"/>
    <w:rsid w:val="00803D3A"/>
    <w:rsid w:val="00804D4A"/>
    <w:rsid w:val="00804EDD"/>
    <w:rsid w:val="00804F65"/>
    <w:rsid w:val="008051FC"/>
    <w:rsid w:val="008054F9"/>
    <w:rsid w:val="00805B63"/>
    <w:rsid w:val="00805D34"/>
    <w:rsid w:val="00806953"/>
    <w:rsid w:val="00807694"/>
    <w:rsid w:val="0080792B"/>
    <w:rsid w:val="00810660"/>
    <w:rsid w:val="008109A1"/>
    <w:rsid w:val="00810CA9"/>
    <w:rsid w:val="008111A1"/>
    <w:rsid w:val="00811236"/>
    <w:rsid w:val="00811484"/>
    <w:rsid w:val="008114A5"/>
    <w:rsid w:val="0081163E"/>
    <w:rsid w:val="0081173B"/>
    <w:rsid w:val="0081186A"/>
    <w:rsid w:val="00811AD9"/>
    <w:rsid w:val="00812925"/>
    <w:rsid w:val="0081299C"/>
    <w:rsid w:val="008133C5"/>
    <w:rsid w:val="008136D6"/>
    <w:rsid w:val="00813940"/>
    <w:rsid w:val="00814061"/>
    <w:rsid w:val="008141C5"/>
    <w:rsid w:val="008145F1"/>
    <w:rsid w:val="008148E2"/>
    <w:rsid w:val="00814AA1"/>
    <w:rsid w:val="008166AC"/>
    <w:rsid w:val="008169E6"/>
    <w:rsid w:val="00817A94"/>
    <w:rsid w:val="00820657"/>
    <w:rsid w:val="008210FE"/>
    <w:rsid w:val="0082111E"/>
    <w:rsid w:val="00821744"/>
    <w:rsid w:val="008218F4"/>
    <w:rsid w:val="00822580"/>
    <w:rsid w:val="0082372D"/>
    <w:rsid w:val="008239D8"/>
    <w:rsid w:val="00823A3C"/>
    <w:rsid w:val="00823C88"/>
    <w:rsid w:val="008241DB"/>
    <w:rsid w:val="008245E0"/>
    <w:rsid w:val="00824E95"/>
    <w:rsid w:val="0082674B"/>
    <w:rsid w:val="008269FD"/>
    <w:rsid w:val="008273CB"/>
    <w:rsid w:val="008273F9"/>
    <w:rsid w:val="0082747B"/>
    <w:rsid w:val="00827713"/>
    <w:rsid w:val="008277DB"/>
    <w:rsid w:val="0082791B"/>
    <w:rsid w:val="00827ACC"/>
    <w:rsid w:val="00827D69"/>
    <w:rsid w:val="008301B0"/>
    <w:rsid w:val="00830F2D"/>
    <w:rsid w:val="008318D9"/>
    <w:rsid w:val="00831A48"/>
    <w:rsid w:val="00831F06"/>
    <w:rsid w:val="00831FC8"/>
    <w:rsid w:val="00832E9E"/>
    <w:rsid w:val="008332E9"/>
    <w:rsid w:val="008349BC"/>
    <w:rsid w:val="00834DB5"/>
    <w:rsid w:val="00835DC4"/>
    <w:rsid w:val="00835E32"/>
    <w:rsid w:val="00836C6B"/>
    <w:rsid w:val="00840D35"/>
    <w:rsid w:val="0084184C"/>
    <w:rsid w:val="00841A39"/>
    <w:rsid w:val="00841B0A"/>
    <w:rsid w:val="00841B3B"/>
    <w:rsid w:val="008423B8"/>
    <w:rsid w:val="00842778"/>
    <w:rsid w:val="00842E22"/>
    <w:rsid w:val="00844803"/>
    <w:rsid w:val="00844A14"/>
    <w:rsid w:val="00844BDF"/>
    <w:rsid w:val="00844F2A"/>
    <w:rsid w:val="008453F3"/>
    <w:rsid w:val="008462D8"/>
    <w:rsid w:val="008462DB"/>
    <w:rsid w:val="0084673E"/>
    <w:rsid w:val="0084699B"/>
    <w:rsid w:val="008469D6"/>
    <w:rsid w:val="00847359"/>
    <w:rsid w:val="008477DE"/>
    <w:rsid w:val="00850789"/>
    <w:rsid w:val="00850C7B"/>
    <w:rsid w:val="00850DC1"/>
    <w:rsid w:val="00851C92"/>
    <w:rsid w:val="00852927"/>
    <w:rsid w:val="00852B4A"/>
    <w:rsid w:val="00852FF6"/>
    <w:rsid w:val="00853132"/>
    <w:rsid w:val="0085371A"/>
    <w:rsid w:val="00853D5C"/>
    <w:rsid w:val="00854220"/>
    <w:rsid w:val="00854246"/>
    <w:rsid w:val="00854D85"/>
    <w:rsid w:val="00854D99"/>
    <w:rsid w:val="0085521F"/>
    <w:rsid w:val="00855666"/>
    <w:rsid w:val="00855667"/>
    <w:rsid w:val="00855A21"/>
    <w:rsid w:val="00855B36"/>
    <w:rsid w:val="00856275"/>
    <w:rsid w:val="008566A4"/>
    <w:rsid w:val="00856993"/>
    <w:rsid w:val="00856AE9"/>
    <w:rsid w:val="0085726F"/>
    <w:rsid w:val="008600E0"/>
    <w:rsid w:val="008602F6"/>
    <w:rsid w:val="00860768"/>
    <w:rsid w:val="008609BD"/>
    <w:rsid w:val="00861066"/>
    <w:rsid w:val="00861957"/>
    <w:rsid w:val="008620B5"/>
    <w:rsid w:val="0086210E"/>
    <w:rsid w:val="00862384"/>
    <w:rsid w:val="00862707"/>
    <w:rsid w:val="008627A4"/>
    <w:rsid w:val="0086310E"/>
    <w:rsid w:val="00863679"/>
    <w:rsid w:val="008636B0"/>
    <w:rsid w:val="00863AD8"/>
    <w:rsid w:val="00863D74"/>
    <w:rsid w:val="008648F5"/>
    <w:rsid w:val="00864D8B"/>
    <w:rsid w:val="00864F7F"/>
    <w:rsid w:val="008651DF"/>
    <w:rsid w:val="008652AB"/>
    <w:rsid w:val="008652D7"/>
    <w:rsid w:val="008654EC"/>
    <w:rsid w:val="00865B02"/>
    <w:rsid w:val="00865D9C"/>
    <w:rsid w:val="00865F91"/>
    <w:rsid w:val="00866016"/>
    <w:rsid w:val="0086620A"/>
    <w:rsid w:val="00866457"/>
    <w:rsid w:val="00866FB6"/>
    <w:rsid w:val="0086766D"/>
    <w:rsid w:val="00867AEE"/>
    <w:rsid w:val="00870696"/>
    <w:rsid w:val="00871055"/>
    <w:rsid w:val="00872014"/>
    <w:rsid w:val="00872490"/>
    <w:rsid w:val="00872656"/>
    <w:rsid w:val="008728EA"/>
    <w:rsid w:val="00872C7F"/>
    <w:rsid w:val="00872C83"/>
    <w:rsid w:val="0087338E"/>
    <w:rsid w:val="00873562"/>
    <w:rsid w:val="00873D47"/>
    <w:rsid w:val="00874371"/>
    <w:rsid w:val="00874525"/>
    <w:rsid w:val="008748E6"/>
    <w:rsid w:val="00874D46"/>
    <w:rsid w:val="00875434"/>
    <w:rsid w:val="00875992"/>
    <w:rsid w:val="00876FE2"/>
    <w:rsid w:val="0087728D"/>
    <w:rsid w:val="008777B6"/>
    <w:rsid w:val="00877C9B"/>
    <w:rsid w:val="00877F6D"/>
    <w:rsid w:val="00877FC6"/>
    <w:rsid w:val="00881230"/>
    <w:rsid w:val="00881487"/>
    <w:rsid w:val="008816AF"/>
    <w:rsid w:val="008819C3"/>
    <w:rsid w:val="00882273"/>
    <w:rsid w:val="008829A3"/>
    <w:rsid w:val="00882BAA"/>
    <w:rsid w:val="00882C78"/>
    <w:rsid w:val="008830B1"/>
    <w:rsid w:val="0088345C"/>
    <w:rsid w:val="00883710"/>
    <w:rsid w:val="00883761"/>
    <w:rsid w:val="00883A59"/>
    <w:rsid w:val="008852C4"/>
    <w:rsid w:val="00885A9F"/>
    <w:rsid w:val="00885D62"/>
    <w:rsid w:val="00885E03"/>
    <w:rsid w:val="00885FBF"/>
    <w:rsid w:val="00886353"/>
    <w:rsid w:val="00887403"/>
    <w:rsid w:val="0088743E"/>
    <w:rsid w:val="00887479"/>
    <w:rsid w:val="00887F7A"/>
    <w:rsid w:val="008907EA"/>
    <w:rsid w:val="008923D1"/>
    <w:rsid w:val="0089284C"/>
    <w:rsid w:val="0089385E"/>
    <w:rsid w:val="008939F4"/>
    <w:rsid w:val="008948D4"/>
    <w:rsid w:val="00894AD0"/>
    <w:rsid w:val="00894CB8"/>
    <w:rsid w:val="008954BB"/>
    <w:rsid w:val="00895C82"/>
    <w:rsid w:val="00896438"/>
    <w:rsid w:val="00896CDD"/>
    <w:rsid w:val="0089732F"/>
    <w:rsid w:val="008A07DC"/>
    <w:rsid w:val="008A0803"/>
    <w:rsid w:val="008A09F4"/>
    <w:rsid w:val="008A0BED"/>
    <w:rsid w:val="008A1B38"/>
    <w:rsid w:val="008A2878"/>
    <w:rsid w:val="008A2F04"/>
    <w:rsid w:val="008A30A8"/>
    <w:rsid w:val="008A312F"/>
    <w:rsid w:val="008A3549"/>
    <w:rsid w:val="008A6447"/>
    <w:rsid w:val="008A6826"/>
    <w:rsid w:val="008A6962"/>
    <w:rsid w:val="008A6A8E"/>
    <w:rsid w:val="008A70FA"/>
    <w:rsid w:val="008A7203"/>
    <w:rsid w:val="008A73E2"/>
    <w:rsid w:val="008A7416"/>
    <w:rsid w:val="008A786B"/>
    <w:rsid w:val="008B009C"/>
    <w:rsid w:val="008B04CF"/>
    <w:rsid w:val="008B09D9"/>
    <w:rsid w:val="008B0DB6"/>
    <w:rsid w:val="008B0DCE"/>
    <w:rsid w:val="008B0E18"/>
    <w:rsid w:val="008B0E92"/>
    <w:rsid w:val="008B0FB6"/>
    <w:rsid w:val="008B174F"/>
    <w:rsid w:val="008B1B86"/>
    <w:rsid w:val="008B2AC0"/>
    <w:rsid w:val="008B2AC2"/>
    <w:rsid w:val="008B35E6"/>
    <w:rsid w:val="008B3D21"/>
    <w:rsid w:val="008B3D86"/>
    <w:rsid w:val="008B4DC5"/>
    <w:rsid w:val="008B4E47"/>
    <w:rsid w:val="008B4F64"/>
    <w:rsid w:val="008B506F"/>
    <w:rsid w:val="008B5AD4"/>
    <w:rsid w:val="008B6391"/>
    <w:rsid w:val="008B651D"/>
    <w:rsid w:val="008B662B"/>
    <w:rsid w:val="008B6639"/>
    <w:rsid w:val="008B76DF"/>
    <w:rsid w:val="008B78EF"/>
    <w:rsid w:val="008C08A0"/>
    <w:rsid w:val="008C106F"/>
    <w:rsid w:val="008C1288"/>
    <w:rsid w:val="008C1D29"/>
    <w:rsid w:val="008C25DF"/>
    <w:rsid w:val="008C2A8B"/>
    <w:rsid w:val="008C3F8B"/>
    <w:rsid w:val="008C4C5B"/>
    <w:rsid w:val="008C4CD3"/>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55A"/>
    <w:rsid w:val="008D0DAF"/>
    <w:rsid w:val="008D1784"/>
    <w:rsid w:val="008D18A3"/>
    <w:rsid w:val="008D19C2"/>
    <w:rsid w:val="008D1B45"/>
    <w:rsid w:val="008D1CD4"/>
    <w:rsid w:val="008D28AA"/>
    <w:rsid w:val="008D2941"/>
    <w:rsid w:val="008D2AFE"/>
    <w:rsid w:val="008D2C74"/>
    <w:rsid w:val="008D30EE"/>
    <w:rsid w:val="008D4754"/>
    <w:rsid w:val="008D5334"/>
    <w:rsid w:val="008D5DCF"/>
    <w:rsid w:val="008D6E47"/>
    <w:rsid w:val="008D7429"/>
    <w:rsid w:val="008D798A"/>
    <w:rsid w:val="008D7F6D"/>
    <w:rsid w:val="008E0182"/>
    <w:rsid w:val="008E03D2"/>
    <w:rsid w:val="008E040C"/>
    <w:rsid w:val="008E24C7"/>
    <w:rsid w:val="008E3081"/>
    <w:rsid w:val="008E3806"/>
    <w:rsid w:val="008E4913"/>
    <w:rsid w:val="008E4A36"/>
    <w:rsid w:val="008E4AA1"/>
    <w:rsid w:val="008E4B1C"/>
    <w:rsid w:val="008E5BA6"/>
    <w:rsid w:val="008E6422"/>
    <w:rsid w:val="008E6493"/>
    <w:rsid w:val="008E66C8"/>
    <w:rsid w:val="008E6FCC"/>
    <w:rsid w:val="008E76A5"/>
    <w:rsid w:val="008E777D"/>
    <w:rsid w:val="008F0E1D"/>
    <w:rsid w:val="008F0F3D"/>
    <w:rsid w:val="008F14E3"/>
    <w:rsid w:val="008F34CB"/>
    <w:rsid w:val="008F358A"/>
    <w:rsid w:val="008F3F96"/>
    <w:rsid w:val="008F426C"/>
    <w:rsid w:val="008F5294"/>
    <w:rsid w:val="008F563E"/>
    <w:rsid w:val="008F5799"/>
    <w:rsid w:val="008F5B0F"/>
    <w:rsid w:val="008F64FB"/>
    <w:rsid w:val="008F72BB"/>
    <w:rsid w:val="008F7E77"/>
    <w:rsid w:val="00900122"/>
    <w:rsid w:val="009001D6"/>
    <w:rsid w:val="00900286"/>
    <w:rsid w:val="00900B4B"/>
    <w:rsid w:val="00901148"/>
    <w:rsid w:val="0090168C"/>
    <w:rsid w:val="009016EB"/>
    <w:rsid w:val="009019F3"/>
    <w:rsid w:val="009021AA"/>
    <w:rsid w:val="009025A0"/>
    <w:rsid w:val="00902B85"/>
    <w:rsid w:val="00903A4B"/>
    <w:rsid w:val="00904708"/>
    <w:rsid w:val="00904E9E"/>
    <w:rsid w:val="0090536D"/>
    <w:rsid w:val="009054D7"/>
    <w:rsid w:val="0090562D"/>
    <w:rsid w:val="0090576F"/>
    <w:rsid w:val="00906001"/>
    <w:rsid w:val="00906E11"/>
    <w:rsid w:val="00907D3B"/>
    <w:rsid w:val="00907F59"/>
    <w:rsid w:val="0091079F"/>
    <w:rsid w:val="009108F1"/>
    <w:rsid w:val="00910B60"/>
    <w:rsid w:val="009110C7"/>
    <w:rsid w:val="00911486"/>
    <w:rsid w:val="009115E1"/>
    <w:rsid w:val="00912BA5"/>
    <w:rsid w:val="0091391D"/>
    <w:rsid w:val="00913AB7"/>
    <w:rsid w:val="009140B1"/>
    <w:rsid w:val="00914A86"/>
    <w:rsid w:val="00914C74"/>
    <w:rsid w:val="00914E4C"/>
    <w:rsid w:val="00915359"/>
    <w:rsid w:val="0091583D"/>
    <w:rsid w:val="0091593C"/>
    <w:rsid w:val="00915E73"/>
    <w:rsid w:val="009168F2"/>
    <w:rsid w:val="009171A1"/>
    <w:rsid w:val="00920025"/>
    <w:rsid w:val="009203BD"/>
    <w:rsid w:val="00920562"/>
    <w:rsid w:val="009205E9"/>
    <w:rsid w:val="009206C5"/>
    <w:rsid w:val="009207CD"/>
    <w:rsid w:val="00920A5E"/>
    <w:rsid w:val="00920B6B"/>
    <w:rsid w:val="00920E55"/>
    <w:rsid w:val="00920E6A"/>
    <w:rsid w:val="00921043"/>
    <w:rsid w:val="0092121E"/>
    <w:rsid w:val="009218CB"/>
    <w:rsid w:val="0092248B"/>
    <w:rsid w:val="009238F9"/>
    <w:rsid w:val="00923F0D"/>
    <w:rsid w:val="00923FC1"/>
    <w:rsid w:val="0092430E"/>
    <w:rsid w:val="009251B8"/>
    <w:rsid w:val="009252A0"/>
    <w:rsid w:val="0092545E"/>
    <w:rsid w:val="00925581"/>
    <w:rsid w:val="00925741"/>
    <w:rsid w:val="00925848"/>
    <w:rsid w:val="009258CF"/>
    <w:rsid w:val="00926194"/>
    <w:rsid w:val="009265CE"/>
    <w:rsid w:val="0092687F"/>
    <w:rsid w:val="00926FDB"/>
    <w:rsid w:val="0092724A"/>
    <w:rsid w:val="009277F2"/>
    <w:rsid w:val="0092781F"/>
    <w:rsid w:val="00927A8F"/>
    <w:rsid w:val="00927AB4"/>
    <w:rsid w:val="00930390"/>
    <w:rsid w:val="00930B67"/>
    <w:rsid w:val="00931217"/>
    <w:rsid w:val="00931E13"/>
    <w:rsid w:val="00931F10"/>
    <w:rsid w:val="00932CD5"/>
    <w:rsid w:val="00933CAC"/>
    <w:rsid w:val="0093423D"/>
    <w:rsid w:val="009342D4"/>
    <w:rsid w:val="009346C3"/>
    <w:rsid w:val="00935024"/>
    <w:rsid w:val="009350E4"/>
    <w:rsid w:val="00936733"/>
    <w:rsid w:val="00936C8E"/>
    <w:rsid w:val="009377B4"/>
    <w:rsid w:val="00940839"/>
    <w:rsid w:val="00941D2E"/>
    <w:rsid w:val="0094207D"/>
    <w:rsid w:val="009426E5"/>
    <w:rsid w:val="00942A81"/>
    <w:rsid w:val="00943B34"/>
    <w:rsid w:val="009449D6"/>
    <w:rsid w:val="00944C47"/>
    <w:rsid w:val="0094645D"/>
    <w:rsid w:val="00946538"/>
    <w:rsid w:val="00946750"/>
    <w:rsid w:val="009470A8"/>
    <w:rsid w:val="0094785B"/>
    <w:rsid w:val="009478F4"/>
    <w:rsid w:val="00950276"/>
    <w:rsid w:val="00950529"/>
    <w:rsid w:val="009509D1"/>
    <w:rsid w:val="00950B72"/>
    <w:rsid w:val="00951041"/>
    <w:rsid w:val="00951A94"/>
    <w:rsid w:val="00952409"/>
    <w:rsid w:val="009524F8"/>
    <w:rsid w:val="00953C82"/>
    <w:rsid w:val="009540BE"/>
    <w:rsid w:val="00954BC9"/>
    <w:rsid w:val="0095531C"/>
    <w:rsid w:val="00955A1C"/>
    <w:rsid w:val="00955BB6"/>
    <w:rsid w:val="009566E1"/>
    <w:rsid w:val="0095685A"/>
    <w:rsid w:val="00956B65"/>
    <w:rsid w:val="00956E00"/>
    <w:rsid w:val="00956F25"/>
    <w:rsid w:val="0095736A"/>
    <w:rsid w:val="009573CA"/>
    <w:rsid w:val="00957654"/>
    <w:rsid w:val="00957F4E"/>
    <w:rsid w:val="0096023E"/>
    <w:rsid w:val="0096092F"/>
    <w:rsid w:val="00960A02"/>
    <w:rsid w:val="00961380"/>
    <w:rsid w:val="0096141D"/>
    <w:rsid w:val="009619D9"/>
    <w:rsid w:val="0096239F"/>
    <w:rsid w:val="0096309D"/>
    <w:rsid w:val="00963127"/>
    <w:rsid w:val="00963F72"/>
    <w:rsid w:val="009643D7"/>
    <w:rsid w:val="009643EE"/>
    <w:rsid w:val="00964BED"/>
    <w:rsid w:val="00965082"/>
    <w:rsid w:val="009651FD"/>
    <w:rsid w:val="009659D4"/>
    <w:rsid w:val="00966335"/>
    <w:rsid w:val="00966A56"/>
    <w:rsid w:val="00967871"/>
    <w:rsid w:val="00967DAE"/>
    <w:rsid w:val="0097018A"/>
    <w:rsid w:val="009702C3"/>
    <w:rsid w:val="009704C8"/>
    <w:rsid w:val="009704CC"/>
    <w:rsid w:val="00970B1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43F"/>
    <w:rsid w:val="00982EF3"/>
    <w:rsid w:val="009833F3"/>
    <w:rsid w:val="009841B4"/>
    <w:rsid w:val="0098422F"/>
    <w:rsid w:val="0098437F"/>
    <w:rsid w:val="00984D6B"/>
    <w:rsid w:val="00984D7D"/>
    <w:rsid w:val="00984E11"/>
    <w:rsid w:val="009857DC"/>
    <w:rsid w:val="00985D1B"/>
    <w:rsid w:val="00986AFA"/>
    <w:rsid w:val="00986B31"/>
    <w:rsid w:val="00987010"/>
    <w:rsid w:val="0098735F"/>
    <w:rsid w:val="009873B7"/>
    <w:rsid w:val="00987A73"/>
    <w:rsid w:val="00987B96"/>
    <w:rsid w:val="00990166"/>
    <w:rsid w:val="00990316"/>
    <w:rsid w:val="00990A47"/>
    <w:rsid w:val="00990E01"/>
    <w:rsid w:val="009916E8"/>
    <w:rsid w:val="00991D87"/>
    <w:rsid w:val="00992D00"/>
    <w:rsid w:val="00993D15"/>
    <w:rsid w:val="0099614E"/>
    <w:rsid w:val="00996B19"/>
    <w:rsid w:val="00996D42"/>
    <w:rsid w:val="009971C7"/>
    <w:rsid w:val="00997EAD"/>
    <w:rsid w:val="009A00D2"/>
    <w:rsid w:val="009A00DA"/>
    <w:rsid w:val="009A0139"/>
    <w:rsid w:val="009A041B"/>
    <w:rsid w:val="009A07AF"/>
    <w:rsid w:val="009A08AB"/>
    <w:rsid w:val="009A1449"/>
    <w:rsid w:val="009A1FB4"/>
    <w:rsid w:val="009A2B22"/>
    <w:rsid w:val="009A2CEA"/>
    <w:rsid w:val="009A33C3"/>
    <w:rsid w:val="009A45FB"/>
    <w:rsid w:val="009A4825"/>
    <w:rsid w:val="009A4A9F"/>
    <w:rsid w:val="009A4D95"/>
    <w:rsid w:val="009A532D"/>
    <w:rsid w:val="009A6C0F"/>
    <w:rsid w:val="009A74FE"/>
    <w:rsid w:val="009A75E7"/>
    <w:rsid w:val="009A7821"/>
    <w:rsid w:val="009A7927"/>
    <w:rsid w:val="009B01C8"/>
    <w:rsid w:val="009B049E"/>
    <w:rsid w:val="009B176B"/>
    <w:rsid w:val="009B1870"/>
    <w:rsid w:val="009B1DDA"/>
    <w:rsid w:val="009B26A0"/>
    <w:rsid w:val="009B29FA"/>
    <w:rsid w:val="009B2F8D"/>
    <w:rsid w:val="009B3D45"/>
    <w:rsid w:val="009B406A"/>
    <w:rsid w:val="009B40FD"/>
    <w:rsid w:val="009B4A3B"/>
    <w:rsid w:val="009B5058"/>
    <w:rsid w:val="009B544A"/>
    <w:rsid w:val="009B595C"/>
    <w:rsid w:val="009B6120"/>
    <w:rsid w:val="009B6DD4"/>
    <w:rsid w:val="009B6EC3"/>
    <w:rsid w:val="009B7005"/>
    <w:rsid w:val="009B737C"/>
    <w:rsid w:val="009B787D"/>
    <w:rsid w:val="009B7CAD"/>
    <w:rsid w:val="009C0267"/>
    <w:rsid w:val="009C0606"/>
    <w:rsid w:val="009C0665"/>
    <w:rsid w:val="009C0B5E"/>
    <w:rsid w:val="009C0D3C"/>
    <w:rsid w:val="009C0D96"/>
    <w:rsid w:val="009C0F3F"/>
    <w:rsid w:val="009C14DA"/>
    <w:rsid w:val="009C1B4C"/>
    <w:rsid w:val="009C1F73"/>
    <w:rsid w:val="009C2375"/>
    <w:rsid w:val="009C2393"/>
    <w:rsid w:val="009C2896"/>
    <w:rsid w:val="009C38DB"/>
    <w:rsid w:val="009C3F38"/>
    <w:rsid w:val="009C4160"/>
    <w:rsid w:val="009C41C0"/>
    <w:rsid w:val="009C41F4"/>
    <w:rsid w:val="009C52B3"/>
    <w:rsid w:val="009C53AD"/>
    <w:rsid w:val="009C71A8"/>
    <w:rsid w:val="009C735E"/>
    <w:rsid w:val="009C745B"/>
    <w:rsid w:val="009C7F0C"/>
    <w:rsid w:val="009D022F"/>
    <w:rsid w:val="009D046A"/>
    <w:rsid w:val="009D1FCE"/>
    <w:rsid w:val="009D1FF1"/>
    <w:rsid w:val="009D209B"/>
    <w:rsid w:val="009D2BC8"/>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D7886"/>
    <w:rsid w:val="009E009A"/>
    <w:rsid w:val="009E012C"/>
    <w:rsid w:val="009E0C0D"/>
    <w:rsid w:val="009E0ECB"/>
    <w:rsid w:val="009E133E"/>
    <w:rsid w:val="009E16BF"/>
    <w:rsid w:val="009E1B1F"/>
    <w:rsid w:val="009E1E70"/>
    <w:rsid w:val="009E23AB"/>
    <w:rsid w:val="009E244E"/>
    <w:rsid w:val="009E24C5"/>
    <w:rsid w:val="009E2879"/>
    <w:rsid w:val="009E2A54"/>
    <w:rsid w:val="009E302E"/>
    <w:rsid w:val="009E36FD"/>
    <w:rsid w:val="009E37BE"/>
    <w:rsid w:val="009E4399"/>
    <w:rsid w:val="009E59BF"/>
    <w:rsid w:val="009E6132"/>
    <w:rsid w:val="009E646B"/>
    <w:rsid w:val="009E6705"/>
    <w:rsid w:val="009E6808"/>
    <w:rsid w:val="009E69F0"/>
    <w:rsid w:val="009E6E86"/>
    <w:rsid w:val="009E73C7"/>
    <w:rsid w:val="009E7B61"/>
    <w:rsid w:val="009E7E59"/>
    <w:rsid w:val="009F16A3"/>
    <w:rsid w:val="009F18BE"/>
    <w:rsid w:val="009F2F43"/>
    <w:rsid w:val="009F34C8"/>
    <w:rsid w:val="009F3FC4"/>
    <w:rsid w:val="009F43C8"/>
    <w:rsid w:val="009F45CF"/>
    <w:rsid w:val="009F468D"/>
    <w:rsid w:val="009F48D4"/>
    <w:rsid w:val="009F5CF9"/>
    <w:rsid w:val="009F5E5C"/>
    <w:rsid w:val="009F6110"/>
    <w:rsid w:val="009F625F"/>
    <w:rsid w:val="009F64E9"/>
    <w:rsid w:val="009F6515"/>
    <w:rsid w:val="009F674F"/>
    <w:rsid w:val="009F6789"/>
    <w:rsid w:val="009F76B1"/>
    <w:rsid w:val="009F7931"/>
    <w:rsid w:val="009F7D12"/>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5DA9"/>
    <w:rsid w:val="00A070B2"/>
    <w:rsid w:val="00A0726A"/>
    <w:rsid w:val="00A07448"/>
    <w:rsid w:val="00A07479"/>
    <w:rsid w:val="00A078DB"/>
    <w:rsid w:val="00A10090"/>
    <w:rsid w:val="00A1010E"/>
    <w:rsid w:val="00A1017F"/>
    <w:rsid w:val="00A1040E"/>
    <w:rsid w:val="00A1059C"/>
    <w:rsid w:val="00A107B7"/>
    <w:rsid w:val="00A10BFE"/>
    <w:rsid w:val="00A10FDB"/>
    <w:rsid w:val="00A111C0"/>
    <w:rsid w:val="00A111DA"/>
    <w:rsid w:val="00A112CF"/>
    <w:rsid w:val="00A117ED"/>
    <w:rsid w:val="00A1187B"/>
    <w:rsid w:val="00A11F3B"/>
    <w:rsid w:val="00A121FC"/>
    <w:rsid w:val="00A12E01"/>
    <w:rsid w:val="00A130BF"/>
    <w:rsid w:val="00A13756"/>
    <w:rsid w:val="00A14393"/>
    <w:rsid w:val="00A14CB7"/>
    <w:rsid w:val="00A15466"/>
    <w:rsid w:val="00A154CE"/>
    <w:rsid w:val="00A16026"/>
    <w:rsid w:val="00A16541"/>
    <w:rsid w:val="00A167F0"/>
    <w:rsid w:val="00A16F93"/>
    <w:rsid w:val="00A1757C"/>
    <w:rsid w:val="00A17CE2"/>
    <w:rsid w:val="00A202F0"/>
    <w:rsid w:val="00A20E20"/>
    <w:rsid w:val="00A20EB6"/>
    <w:rsid w:val="00A2121F"/>
    <w:rsid w:val="00A2157B"/>
    <w:rsid w:val="00A21E4C"/>
    <w:rsid w:val="00A227F7"/>
    <w:rsid w:val="00A22ABE"/>
    <w:rsid w:val="00A22E79"/>
    <w:rsid w:val="00A23713"/>
    <w:rsid w:val="00A23959"/>
    <w:rsid w:val="00A24785"/>
    <w:rsid w:val="00A251ED"/>
    <w:rsid w:val="00A25F72"/>
    <w:rsid w:val="00A26029"/>
    <w:rsid w:val="00A26089"/>
    <w:rsid w:val="00A26128"/>
    <w:rsid w:val="00A2619D"/>
    <w:rsid w:val="00A26DA7"/>
    <w:rsid w:val="00A26E71"/>
    <w:rsid w:val="00A26F57"/>
    <w:rsid w:val="00A27276"/>
    <w:rsid w:val="00A275FB"/>
    <w:rsid w:val="00A302DA"/>
    <w:rsid w:val="00A30A72"/>
    <w:rsid w:val="00A31972"/>
    <w:rsid w:val="00A319DA"/>
    <w:rsid w:val="00A31B59"/>
    <w:rsid w:val="00A31F50"/>
    <w:rsid w:val="00A328FB"/>
    <w:rsid w:val="00A3290D"/>
    <w:rsid w:val="00A32B2F"/>
    <w:rsid w:val="00A32CB5"/>
    <w:rsid w:val="00A32D59"/>
    <w:rsid w:val="00A33592"/>
    <w:rsid w:val="00A336AF"/>
    <w:rsid w:val="00A33D6F"/>
    <w:rsid w:val="00A33FBD"/>
    <w:rsid w:val="00A3465F"/>
    <w:rsid w:val="00A34859"/>
    <w:rsid w:val="00A34872"/>
    <w:rsid w:val="00A36150"/>
    <w:rsid w:val="00A3686B"/>
    <w:rsid w:val="00A36917"/>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6E0"/>
    <w:rsid w:val="00A45AF1"/>
    <w:rsid w:val="00A45E2D"/>
    <w:rsid w:val="00A461A0"/>
    <w:rsid w:val="00A46310"/>
    <w:rsid w:val="00A46493"/>
    <w:rsid w:val="00A46984"/>
    <w:rsid w:val="00A47246"/>
    <w:rsid w:val="00A477FF"/>
    <w:rsid w:val="00A478DF"/>
    <w:rsid w:val="00A47C56"/>
    <w:rsid w:val="00A50DD6"/>
    <w:rsid w:val="00A50E1D"/>
    <w:rsid w:val="00A51608"/>
    <w:rsid w:val="00A51795"/>
    <w:rsid w:val="00A51967"/>
    <w:rsid w:val="00A5202A"/>
    <w:rsid w:val="00A523CC"/>
    <w:rsid w:val="00A52482"/>
    <w:rsid w:val="00A52A3B"/>
    <w:rsid w:val="00A530AD"/>
    <w:rsid w:val="00A53173"/>
    <w:rsid w:val="00A531FF"/>
    <w:rsid w:val="00A53915"/>
    <w:rsid w:val="00A541C2"/>
    <w:rsid w:val="00A54494"/>
    <w:rsid w:val="00A545CB"/>
    <w:rsid w:val="00A54C7D"/>
    <w:rsid w:val="00A5503F"/>
    <w:rsid w:val="00A55D81"/>
    <w:rsid w:val="00A565CD"/>
    <w:rsid w:val="00A56B8A"/>
    <w:rsid w:val="00A577B9"/>
    <w:rsid w:val="00A60298"/>
    <w:rsid w:val="00A60457"/>
    <w:rsid w:val="00A60933"/>
    <w:rsid w:val="00A60AAF"/>
    <w:rsid w:val="00A60E6B"/>
    <w:rsid w:val="00A612C7"/>
    <w:rsid w:val="00A61436"/>
    <w:rsid w:val="00A61C4B"/>
    <w:rsid w:val="00A62A15"/>
    <w:rsid w:val="00A63A59"/>
    <w:rsid w:val="00A63BE3"/>
    <w:rsid w:val="00A64268"/>
    <w:rsid w:val="00A64839"/>
    <w:rsid w:val="00A64933"/>
    <w:rsid w:val="00A64A61"/>
    <w:rsid w:val="00A64AB9"/>
    <w:rsid w:val="00A651B5"/>
    <w:rsid w:val="00A654A5"/>
    <w:rsid w:val="00A65559"/>
    <w:rsid w:val="00A65AC0"/>
    <w:rsid w:val="00A65FAF"/>
    <w:rsid w:val="00A664DA"/>
    <w:rsid w:val="00A6687E"/>
    <w:rsid w:val="00A66D16"/>
    <w:rsid w:val="00A6733F"/>
    <w:rsid w:val="00A700AD"/>
    <w:rsid w:val="00A70E68"/>
    <w:rsid w:val="00A70EF3"/>
    <w:rsid w:val="00A7100C"/>
    <w:rsid w:val="00A7119F"/>
    <w:rsid w:val="00A71E14"/>
    <w:rsid w:val="00A71F16"/>
    <w:rsid w:val="00A72746"/>
    <w:rsid w:val="00A74237"/>
    <w:rsid w:val="00A74378"/>
    <w:rsid w:val="00A74D4D"/>
    <w:rsid w:val="00A75050"/>
    <w:rsid w:val="00A750C6"/>
    <w:rsid w:val="00A754D2"/>
    <w:rsid w:val="00A756F3"/>
    <w:rsid w:val="00A75BE4"/>
    <w:rsid w:val="00A7629E"/>
    <w:rsid w:val="00A7646F"/>
    <w:rsid w:val="00A76892"/>
    <w:rsid w:val="00A76ADA"/>
    <w:rsid w:val="00A77EB9"/>
    <w:rsid w:val="00A80B9F"/>
    <w:rsid w:val="00A80E6F"/>
    <w:rsid w:val="00A81144"/>
    <w:rsid w:val="00A814EE"/>
    <w:rsid w:val="00A81AAC"/>
    <w:rsid w:val="00A81F24"/>
    <w:rsid w:val="00A824E5"/>
    <w:rsid w:val="00A82A4A"/>
    <w:rsid w:val="00A82A8D"/>
    <w:rsid w:val="00A82B29"/>
    <w:rsid w:val="00A82CBA"/>
    <w:rsid w:val="00A82FFB"/>
    <w:rsid w:val="00A83C73"/>
    <w:rsid w:val="00A83DDB"/>
    <w:rsid w:val="00A83E32"/>
    <w:rsid w:val="00A84454"/>
    <w:rsid w:val="00A84499"/>
    <w:rsid w:val="00A84BA8"/>
    <w:rsid w:val="00A850DF"/>
    <w:rsid w:val="00A85CD2"/>
    <w:rsid w:val="00A85E8D"/>
    <w:rsid w:val="00A866D9"/>
    <w:rsid w:val="00A86747"/>
    <w:rsid w:val="00A86CE3"/>
    <w:rsid w:val="00A87045"/>
    <w:rsid w:val="00A87163"/>
    <w:rsid w:val="00A87667"/>
    <w:rsid w:val="00A879B3"/>
    <w:rsid w:val="00A879ED"/>
    <w:rsid w:val="00A87C12"/>
    <w:rsid w:val="00A90108"/>
    <w:rsid w:val="00A90588"/>
    <w:rsid w:val="00A90A91"/>
    <w:rsid w:val="00A918BD"/>
    <w:rsid w:val="00A919B9"/>
    <w:rsid w:val="00A91D8C"/>
    <w:rsid w:val="00A91F4D"/>
    <w:rsid w:val="00A91F94"/>
    <w:rsid w:val="00A927F9"/>
    <w:rsid w:val="00A931A1"/>
    <w:rsid w:val="00A936B4"/>
    <w:rsid w:val="00A94751"/>
    <w:rsid w:val="00A94E76"/>
    <w:rsid w:val="00A950BB"/>
    <w:rsid w:val="00A95EB2"/>
    <w:rsid w:val="00A96943"/>
    <w:rsid w:val="00A96B82"/>
    <w:rsid w:val="00A96FFF"/>
    <w:rsid w:val="00A97739"/>
    <w:rsid w:val="00A977F0"/>
    <w:rsid w:val="00A97D2A"/>
    <w:rsid w:val="00AA0E35"/>
    <w:rsid w:val="00AA0E8B"/>
    <w:rsid w:val="00AA139A"/>
    <w:rsid w:val="00AA1ACE"/>
    <w:rsid w:val="00AA1ADA"/>
    <w:rsid w:val="00AA2F43"/>
    <w:rsid w:val="00AA36BC"/>
    <w:rsid w:val="00AA3970"/>
    <w:rsid w:val="00AA3D2E"/>
    <w:rsid w:val="00AA51BE"/>
    <w:rsid w:val="00AA52BA"/>
    <w:rsid w:val="00AA555A"/>
    <w:rsid w:val="00AA580C"/>
    <w:rsid w:val="00AA58AD"/>
    <w:rsid w:val="00AA5AA1"/>
    <w:rsid w:val="00AA5E01"/>
    <w:rsid w:val="00AA5F92"/>
    <w:rsid w:val="00AA5FA3"/>
    <w:rsid w:val="00AA6468"/>
    <w:rsid w:val="00AA67B0"/>
    <w:rsid w:val="00AA6A22"/>
    <w:rsid w:val="00AA70F1"/>
    <w:rsid w:val="00AB0586"/>
    <w:rsid w:val="00AB0DE5"/>
    <w:rsid w:val="00AB2325"/>
    <w:rsid w:val="00AB252B"/>
    <w:rsid w:val="00AB2542"/>
    <w:rsid w:val="00AB2A07"/>
    <w:rsid w:val="00AB2ABE"/>
    <w:rsid w:val="00AB31D3"/>
    <w:rsid w:val="00AB3672"/>
    <w:rsid w:val="00AB3B99"/>
    <w:rsid w:val="00AB3BBD"/>
    <w:rsid w:val="00AB4387"/>
    <w:rsid w:val="00AB4A2E"/>
    <w:rsid w:val="00AB5018"/>
    <w:rsid w:val="00AB525F"/>
    <w:rsid w:val="00AB538D"/>
    <w:rsid w:val="00AB5556"/>
    <w:rsid w:val="00AB660C"/>
    <w:rsid w:val="00AB6DC2"/>
    <w:rsid w:val="00AB7075"/>
    <w:rsid w:val="00AB73D0"/>
    <w:rsid w:val="00AB77FB"/>
    <w:rsid w:val="00AB7805"/>
    <w:rsid w:val="00AB7946"/>
    <w:rsid w:val="00AB7A34"/>
    <w:rsid w:val="00AB7BE6"/>
    <w:rsid w:val="00AB7C43"/>
    <w:rsid w:val="00AB7D39"/>
    <w:rsid w:val="00AC0690"/>
    <w:rsid w:val="00AC0B97"/>
    <w:rsid w:val="00AC1381"/>
    <w:rsid w:val="00AC1640"/>
    <w:rsid w:val="00AC1769"/>
    <w:rsid w:val="00AC36C2"/>
    <w:rsid w:val="00AC3BDA"/>
    <w:rsid w:val="00AC44DA"/>
    <w:rsid w:val="00AC45A9"/>
    <w:rsid w:val="00AC488C"/>
    <w:rsid w:val="00AC4A42"/>
    <w:rsid w:val="00AC4BEF"/>
    <w:rsid w:val="00AC51AC"/>
    <w:rsid w:val="00AC583D"/>
    <w:rsid w:val="00AC5A47"/>
    <w:rsid w:val="00AC5BAD"/>
    <w:rsid w:val="00AC5E91"/>
    <w:rsid w:val="00AC6441"/>
    <w:rsid w:val="00AC672F"/>
    <w:rsid w:val="00AC67D5"/>
    <w:rsid w:val="00AC6AC7"/>
    <w:rsid w:val="00AC6AE4"/>
    <w:rsid w:val="00AC6AE8"/>
    <w:rsid w:val="00AC6FB9"/>
    <w:rsid w:val="00AC70BA"/>
    <w:rsid w:val="00AC7256"/>
    <w:rsid w:val="00AC7DA0"/>
    <w:rsid w:val="00AD01B9"/>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14B"/>
    <w:rsid w:val="00AD6250"/>
    <w:rsid w:val="00AD6D17"/>
    <w:rsid w:val="00AD719E"/>
    <w:rsid w:val="00AD7481"/>
    <w:rsid w:val="00AD774D"/>
    <w:rsid w:val="00AE0394"/>
    <w:rsid w:val="00AE05E8"/>
    <w:rsid w:val="00AE0974"/>
    <w:rsid w:val="00AE1419"/>
    <w:rsid w:val="00AE15C5"/>
    <w:rsid w:val="00AE15D9"/>
    <w:rsid w:val="00AE1740"/>
    <w:rsid w:val="00AE1C66"/>
    <w:rsid w:val="00AE1E2A"/>
    <w:rsid w:val="00AE208C"/>
    <w:rsid w:val="00AE32EC"/>
    <w:rsid w:val="00AE394D"/>
    <w:rsid w:val="00AE439B"/>
    <w:rsid w:val="00AE4510"/>
    <w:rsid w:val="00AE543D"/>
    <w:rsid w:val="00AE5AEB"/>
    <w:rsid w:val="00AE6E26"/>
    <w:rsid w:val="00AE71F9"/>
    <w:rsid w:val="00AE7698"/>
    <w:rsid w:val="00AE789D"/>
    <w:rsid w:val="00AE796C"/>
    <w:rsid w:val="00AF011F"/>
    <w:rsid w:val="00AF0988"/>
    <w:rsid w:val="00AF0AD4"/>
    <w:rsid w:val="00AF108C"/>
    <w:rsid w:val="00AF119C"/>
    <w:rsid w:val="00AF1290"/>
    <w:rsid w:val="00AF1474"/>
    <w:rsid w:val="00AF192B"/>
    <w:rsid w:val="00AF1C4C"/>
    <w:rsid w:val="00AF1CF1"/>
    <w:rsid w:val="00AF1D86"/>
    <w:rsid w:val="00AF212A"/>
    <w:rsid w:val="00AF22B0"/>
    <w:rsid w:val="00AF326D"/>
    <w:rsid w:val="00AF3414"/>
    <w:rsid w:val="00AF343C"/>
    <w:rsid w:val="00AF444A"/>
    <w:rsid w:val="00AF4A1D"/>
    <w:rsid w:val="00AF4FE0"/>
    <w:rsid w:val="00AF57B7"/>
    <w:rsid w:val="00AF6101"/>
    <w:rsid w:val="00AF6120"/>
    <w:rsid w:val="00AF690B"/>
    <w:rsid w:val="00AF6D74"/>
    <w:rsid w:val="00AF705B"/>
    <w:rsid w:val="00AF78BB"/>
    <w:rsid w:val="00B00166"/>
    <w:rsid w:val="00B0072E"/>
    <w:rsid w:val="00B00864"/>
    <w:rsid w:val="00B009CA"/>
    <w:rsid w:val="00B00EF4"/>
    <w:rsid w:val="00B00FA9"/>
    <w:rsid w:val="00B01250"/>
    <w:rsid w:val="00B01449"/>
    <w:rsid w:val="00B01ACA"/>
    <w:rsid w:val="00B01D52"/>
    <w:rsid w:val="00B01E32"/>
    <w:rsid w:val="00B021F9"/>
    <w:rsid w:val="00B02301"/>
    <w:rsid w:val="00B02636"/>
    <w:rsid w:val="00B02845"/>
    <w:rsid w:val="00B02F2A"/>
    <w:rsid w:val="00B039BB"/>
    <w:rsid w:val="00B03C69"/>
    <w:rsid w:val="00B04612"/>
    <w:rsid w:val="00B05E4E"/>
    <w:rsid w:val="00B05E7C"/>
    <w:rsid w:val="00B06037"/>
    <w:rsid w:val="00B06281"/>
    <w:rsid w:val="00B06DC3"/>
    <w:rsid w:val="00B06FBE"/>
    <w:rsid w:val="00B072BA"/>
    <w:rsid w:val="00B1003D"/>
    <w:rsid w:val="00B101D1"/>
    <w:rsid w:val="00B102B2"/>
    <w:rsid w:val="00B1089E"/>
    <w:rsid w:val="00B10E17"/>
    <w:rsid w:val="00B11196"/>
    <w:rsid w:val="00B119BA"/>
    <w:rsid w:val="00B11A6A"/>
    <w:rsid w:val="00B1275F"/>
    <w:rsid w:val="00B127B5"/>
    <w:rsid w:val="00B12A83"/>
    <w:rsid w:val="00B12AC4"/>
    <w:rsid w:val="00B12D8D"/>
    <w:rsid w:val="00B13177"/>
    <w:rsid w:val="00B155D1"/>
    <w:rsid w:val="00B1560F"/>
    <w:rsid w:val="00B1683C"/>
    <w:rsid w:val="00B16D24"/>
    <w:rsid w:val="00B17029"/>
    <w:rsid w:val="00B171D3"/>
    <w:rsid w:val="00B174FC"/>
    <w:rsid w:val="00B17556"/>
    <w:rsid w:val="00B177B6"/>
    <w:rsid w:val="00B178A2"/>
    <w:rsid w:val="00B201EF"/>
    <w:rsid w:val="00B20201"/>
    <w:rsid w:val="00B20BA7"/>
    <w:rsid w:val="00B21602"/>
    <w:rsid w:val="00B217BB"/>
    <w:rsid w:val="00B217C6"/>
    <w:rsid w:val="00B22959"/>
    <w:rsid w:val="00B22AE8"/>
    <w:rsid w:val="00B2382A"/>
    <w:rsid w:val="00B23ADD"/>
    <w:rsid w:val="00B2416F"/>
    <w:rsid w:val="00B2419F"/>
    <w:rsid w:val="00B24B6C"/>
    <w:rsid w:val="00B257C9"/>
    <w:rsid w:val="00B259F0"/>
    <w:rsid w:val="00B25AA7"/>
    <w:rsid w:val="00B25FD9"/>
    <w:rsid w:val="00B264E9"/>
    <w:rsid w:val="00B26959"/>
    <w:rsid w:val="00B2725F"/>
    <w:rsid w:val="00B2746D"/>
    <w:rsid w:val="00B278C2"/>
    <w:rsid w:val="00B301A6"/>
    <w:rsid w:val="00B302AA"/>
    <w:rsid w:val="00B308B1"/>
    <w:rsid w:val="00B30DE1"/>
    <w:rsid w:val="00B312C7"/>
    <w:rsid w:val="00B31736"/>
    <w:rsid w:val="00B3233A"/>
    <w:rsid w:val="00B32C62"/>
    <w:rsid w:val="00B33104"/>
    <w:rsid w:val="00B334DE"/>
    <w:rsid w:val="00B33729"/>
    <w:rsid w:val="00B33940"/>
    <w:rsid w:val="00B3395A"/>
    <w:rsid w:val="00B33A1F"/>
    <w:rsid w:val="00B35BB8"/>
    <w:rsid w:val="00B35C7B"/>
    <w:rsid w:val="00B35E7F"/>
    <w:rsid w:val="00B360BA"/>
    <w:rsid w:val="00B36563"/>
    <w:rsid w:val="00B3683A"/>
    <w:rsid w:val="00B3689E"/>
    <w:rsid w:val="00B370A9"/>
    <w:rsid w:val="00B37B52"/>
    <w:rsid w:val="00B37D6E"/>
    <w:rsid w:val="00B37DFB"/>
    <w:rsid w:val="00B4029D"/>
    <w:rsid w:val="00B40582"/>
    <w:rsid w:val="00B40865"/>
    <w:rsid w:val="00B40D15"/>
    <w:rsid w:val="00B410E5"/>
    <w:rsid w:val="00B41568"/>
    <w:rsid w:val="00B419D8"/>
    <w:rsid w:val="00B42E15"/>
    <w:rsid w:val="00B43606"/>
    <w:rsid w:val="00B44465"/>
    <w:rsid w:val="00B4520E"/>
    <w:rsid w:val="00B46A59"/>
    <w:rsid w:val="00B46ACC"/>
    <w:rsid w:val="00B46EC5"/>
    <w:rsid w:val="00B47140"/>
    <w:rsid w:val="00B471E5"/>
    <w:rsid w:val="00B4749C"/>
    <w:rsid w:val="00B47ACC"/>
    <w:rsid w:val="00B50665"/>
    <w:rsid w:val="00B50942"/>
    <w:rsid w:val="00B50C69"/>
    <w:rsid w:val="00B519EF"/>
    <w:rsid w:val="00B51D79"/>
    <w:rsid w:val="00B5243A"/>
    <w:rsid w:val="00B52842"/>
    <w:rsid w:val="00B52D99"/>
    <w:rsid w:val="00B53411"/>
    <w:rsid w:val="00B5389D"/>
    <w:rsid w:val="00B53EAD"/>
    <w:rsid w:val="00B53F0A"/>
    <w:rsid w:val="00B540C0"/>
    <w:rsid w:val="00B543E9"/>
    <w:rsid w:val="00B54500"/>
    <w:rsid w:val="00B54DBD"/>
    <w:rsid w:val="00B55067"/>
    <w:rsid w:val="00B56C78"/>
    <w:rsid w:val="00B60428"/>
    <w:rsid w:val="00B608FD"/>
    <w:rsid w:val="00B60949"/>
    <w:rsid w:val="00B611B4"/>
    <w:rsid w:val="00B611F1"/>
    <w:rsid w:val="00B61432"/>
    <w:rsid w:val="00B6176A"/>
    <w:rsid w:val="00B6361E"/>
    <w:rsid w:val="00B6369A"/>
    <w:rsid w:val="00B63A14"/>
    <w:rsid w:val="00B63CCA"/>
    <w:rsid w:val="00B64212"/>
    <w:rsid w:val="00B6575A"/>
    <w:rsid w:val="00B65929"/>
    <w:rsid w:val="00B65E1A"/>
    <w:rsid w:val="00B66A79"/>
    <w:rsid w:val="00B66DF1"/>
    <w:rsid w:val="00B67811"/>
    <w:rsid w:val="00B67D6E"/>
    <w:rsid w:val="00B70462"/>
    <w:rsid w:val="00B705E0"/>
    <w:rsid w:val="00B70D32"/>
    <w:rsid w:val="00B7172D"/>
    <w:rsid w:val="00B722AE"/>
    <w:rsid w:val="00B73780"/>
    <w:rsid w:val="00B737EA"/>
    <w:rsid w:val="00B743A8"/>
    <w:rsid w:val="00B747A5"/>
    <w:rsid w:val="00B74817"/>
    <w:rsid w:val="00B74A50"/>
    <w:rsid w:val="00B74A67"/>
    <w:rsid w:val="00B752BB"/>
    <w:rsid w:val="00B755C6"/>
    <w:rsid w:val="00B75B04"/>
    <w:rsid w:val="00B77BE3"/>
    <w:rsid w:val="00B77C20"/>
    <w:rsid w:val="00B77C97"/>
    <w:rsid w:val="00B77F2A"/>
    <w:rsid w:val="00B8019A"/>
    <w:rsid w:val="00B80205"/>
    <w:rsid w:val="00B8024D"/>
    <w:rsid w:val="00B813A3"/>
    <w:rsid w:val="00B814D6"/>
    <w:rsid w:val="00B818B5"/>
    <w:rsid w:val="00B8191D"/>
    <w:rsid w:val="00B81BA3"/>
    <w:rsid w:val="00B81E47"/>
    <w:rsid w:val="00B82E45"/>
    <w:rsid w:val="00B83266"/>
    <w:rsid w:val="00B83FE4"/>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0B4"/>
    <w:rsid w:val="00B91777"/>
    <w:rsid w:val="00B91917"/>
    <w:rsid w:val="00B91B73"/>
    <w:rsid w:val="00B91FA8"/>
    <w:rsid w:val="00B9259E"/>
    <w:rsid w:val="00B92708"/>
    <w:rsid w:val="00B92733"/>
    <w:rsid w:val="00B92FAA"/>
    <w:rsid w:val="00B932B7"/>
    <w:rsid w:val="00B93451"/>
    <w:rsid w:val="00B934AF"/>
    <w:rsid w:val="00B9385D"/>
    <w:rsid w:val="00B93D2C"/>
    <w:rsid w:val="00B93F7A"/>
    <w:rsid w:val="00B93FF9"/>
    <w:rsid w:val="00B94018"/>
    <w:rsid w:val="00B9471A"/>
    <w:rsid w:val="00B948CF"/>
    <w:rsid w:val="00B95803"/>
    <w:rsid w:val="00B964F8"/>
    <w:rsid w:val="00B96596"/>
    <w:rsid w:val="00B96690"/>
    <w:rsid w:val="00B9726B"/>
    <w:rsid w:val="00B97465"/>
    <w:rsid w:val="00B975AB"/>
    <w:rsid w:val="00B975C6"/>
    <w:rsid w:val="00B976AB"/>
    <w:rsid w:val="00B97BCB"/>
    <w:rsid w:val="00B97EFD"/>
    <w:rsid w:val="00BA0799"/>
    <w:rsid w:val="00BA11AE"/>
    <w:rsid w:val="00BA1B34"/>
    <w:rsid w:val="00BA1E63"/>
    <w:rsid w:val="00BA2968"/>
    <w:rsid w:val="00BA3170"/>
    <w:rsid w:val="00BA3393"/>
    <w:rsid w:val="00BA40A3"/>
    <w:rsid w:val="00BA41CE"/>
    <w:rsid w:val="00BA445F"/>
    <w:rsid w:val="00BA4B8A"/>
    <w:rsid w:val="00BA4C62"/>
    <w:rsid w:val="00BA514A"/>
    <w:rsid w:val="00BA620B"/>
    <w:rsid w:val="00BA679F"/>
    <w:rsid w:val="00BA6DDC"/>
    <w:rsid w:val="00BA788B"/>
    <w:rsid w:val="00BA78D9"/>
    <w:rsid w:val="00BB01F2"/>
    <w:rsid w:val="00BB0286"/>
    <w:rsid w:val="00BB0C44"/>
    <w:rsid w:val="00BB10EA"/>
    <w:rsid w:val="00BB212E"/>
    <w:rsid w:val="00BB2B47"/>
    <w:rsid w:val="00BB2CA9"/>
    <w:rsid w:val="00BB2D76"/>
    <w:rsid w:val="00BB2E5E"/>
    <w:rsid w:val="00BB36D7"/>
    <w:rsid w:val="00BB36F6"/>
    <w:rsid w:val="00BB3A23"/>
    <w:rsid w:val="00BB3D39"/>
    <w:rsid w:val="00BB4A37"/>
    <w:rsid w:val="00BB4D22"/>
    <w:rsid w:val="00BB4DA4"/>
    <w:rsid w:val="00BB6E90"/>
    <w:rsid w:val="00BB73F2"/>
    <w:rsid w:val="00BC0225"/>
    <w:rsid w:val="00BC0E58"/>
    <w:rsid w:val="00BC1074"/>
    <w:rsid w:val="00BC119B"/>
    <w:rsid w:val="00BC11B2"/>
    <w:rsid w:val="00BC152A"/>
    <w:rsid w:val="00BC1874"/>
    <w:rsid w:val="00BC1DAD"/>
    <w:rsid w:val="00BC1F6B"/>
    <w:rsid w:val="00BC2192"/>
    <w:rsid w:val="00BC2319"/>
    <w:rsid w:val="00BC2333"/>
    <w:rsid w:val="00BC24CE"/>
    <w:rsid w:val="00BC26CA"/>
    <w:rsid w:val="00BC2C2B"/>
    <w:rsid w:val="00BC2F33"/>
    <w:rsid w:val="00BC395E"/>
    <w:rsid w:val="00BC3AE4"/>
    <w:rsid w:val="00BC3EF7"/>
    <w:rsid w:val="00BC3FA4"/>
    <w:rsid w:val="00BC446C"/>
    <w:rsid w:val="00BC48D1"/>
    <w:rsid w:val="00BC5205"/>
    <w:rsid w:val="00BC55FD"/>
    <w:rsid w:val="00BC5D02"/>
    <w:rsid w:val="00BC643A"/>
    <w:rsid w:val="00BC662B"/>
    <w:rsid w:val="00BC6B2E"/>
    <w:rsid w:val="00BC6B71"/>
    <w:rsid w:val="00BC6BEE"/>
    <w:rsid w:val="00BC6C52"/>
    <w:rsid w:val="00BC6F0B"/>
    <w:rsid w:val="00BC740A"/>
    <w:rsid w:val="00BC7509"/>
    <w:rsid w:val="00BC7799"/>
    <w:rsid w:val="00BC792A"/>
    <w:rsid w:val="00BD00D1"/>
    <w:rsid w:val="00BD0817"/>
    <w:rsid w:val="00BD08A2"/>
    <w:rsid w:val="00BD0D21"/>
    <w:rsid w:val="00BD0F84"/>
    <w:rsid w:val="00BD18D7"/>
    <w:rsid w:val="00BD2095"/>
    <w:rsid w:val="00BD259C"/>
    <w:rsid w:val="00BD27BE"/>
    <w:rsid w:val="00BD281F"/>
    <w:rsid w:val="00BD3C1E"/>
    <w:rsid w:val="00BD4295"/>
    <w:rsid w:val="00BD4C8C"/>
    <w:rsid w:val="00BD4FB6"/>
    <w:rsid w:val="00BD5129"/>
    <w:rsid w:val="00BD5F22"/>
    <w:rsid w:val="00BD63D3"/>
    <w:rsid w:val="00BD6BAF"/>
    <w:rsid w:val="00BD6DB3"/>
    <w:rsid w:val="00BD7077"/>
    <w:rsid w:val="00BD70B4"/>
    <w:rsid w:val="00BD73B4"/>
    <w:rsid w:val="00BE10F8"/>
    <w:rsid w:val="00BE12EB"/>
    <w:rsid w:val="00BE141C"/>
    <w:rsid w:val="00BE15C2"/>
    <w:rsid w:val="00BE1693"/>
    <w:rsid w:val="00BE1CBA"/>
    <w:rsid w:val="00BE1E44"/>
    <w:rsid w:val="00BE1F75"/>
    <w:rsid w:val="00BE3048"/>
    <w:rsid w:val="00BE329D"/>
    <w:rsid w:val="00BE3460"/>
    <w:rsid w:val="00BE4629"/>
    <w:rsid w:val="00BE4918"/>
    <w:rsid w:val="00BE4FB6"/>
    <w:rsid w:val="00BE5B1E"/>
    <w:rsid w:val="00BE5FA4"/>
    <w:rsid w:val="00BE6144"/>
    <w:rsid w:val="00BE6FA1"/>
    <w:rsid w:val="00BE7024"/>
    <w:rsid w:val="00BE74B9"/>
    <w:rsid w:val="00BE7606"/>
    <w:rsid w:val="00BE7E84"/>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8A7"/>
    <w:rsid w:val="00C00B4E"/>
    <w:rsid w:val="00C0220E"/>
    <w:rsid w:val="00C02D1A"/>
    <w:rsid w:val="00C03E99"/>
    <w:rsid w:val="00C03F0B"/>
    <w:rsid w:val="00C0412B"/>
    <w:rsid w:val="00C0421A"/>
    <w:rsid w:val="00C045D2"/>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B5F"/>
    <w:rsid w:val="00C11ECC"/>
    <w:rsid w:val="00C1218B"/>
    <w:rsid w:val="00C12FCB"/>
    <w:rsid w:val="00C130E2"/>
    <w:rsid w:val="00C13B44"/>
    <w:rsid w:val="00C13EA6"/>
    <w:rsid w:val="00C14892"/>
    <w:rsid w:val="00C14ADD"/>
    <w:rsid w:val="00C14BF9"/>
    <w:rsid w:val="00C14DB7"/>
    <w:rsid w:val="00C16153"/>
    <w:rsid w:val="00C16498"/>
    <w:rsid w:val="00C16EEA"/>
    <w:rsid w:val="00C17A20"/>
    <w:rsid w:val="00C20CBD"/>
    <w:rsid w:val="00C20EAD"/>
    <w:rsid w:val="00C20F55"/>
    <w:rsid w:val="00C20FBB"/>
    <w:rsid w:val="00C21323"/>
    <w:rsid w:val="00C214B8"/>
    <w:rsid w:val="00C2187F"/>
    <w:rsid w:val="00C221D7"/>
    <w:rsid w:val="00C22891"/>
    <w:rsid w:val="00C23485"/>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0141"/>
    <w:rsid w:val="00C319D1"/>
    <w:rsid w:val="00C31F58"/>
    <w:rsid w:val="00C3223C"/>
    <w:rsid w:val="00C32246"/>
    <w:rsid w:val="00C32EE6"/>
    <w:rsid w:val="00C32F81"/>
    <w:rsid w:val="00C333F1"/>
    <w:rsid w:val="00C33A8B"/>
    <w:rsid w:val="00C33CBE"/>
    <w:rsid w:val="00C33E39"/>
    <w:rsid w:val="00C343F8"/>
    <w:rsid w:val="00C3500D"/>
    <w:rsid w:val="00C35094"/>
    <w:rsid w:val="00C3519B"/>
    <w:rsid w:val="00C355A3"/>
    <w:rsid w:val="00C36023"/>
    <w:rsid w:val="00C367F5"/>
    <w:rsid w:val="00C37A76"/>
    <w:rsid w:val="00C40065"/>
    <w:rsid w:val="00C407F4"/>
    <w:rsid w:val="00C4087E"/>
    <w:rsid w:val="00C40A18"/>
    <w:rsid w:val="00C4102E"/>
    <w:rsid w:val="00C4297A"/>
    <w:rsid w:val="00C42C0A"/>
    <w:rsid w:val="00C43A0B"/>
    <w:rsid w:val="00C443D5"/>
    <w:rsid w:val="00C447BF"/>
    <w:rsid w:val="00C44B4A"/>
    <w:rsid w:val="00C45013"/>
    <w:rsid w:val="00C456F9"/>
    <w:rsid w:val="00C458E3"/>
    <w:rsid w:val="00C45917"/>
    <w:rsid w:val="00C45B42"/>
    <w:rsid w:val="00C45D3C"/>
    <w:rsid w:val="00C460D4"/>
    <w:rsid w:val="00C466FB"/>
    <w:rsid w:val="00C46BB2"/>
    <w:rsid w:val="00C46E28"/>
    <w:rsid w:val="00C476A2"/>
    <w:rsid w:val="00C47F16"/>
    <w:rsid w:val="00C502A2"/>
    <w:rsid w:val="00C50465"/>
    <w:rsid w:val="00C50936"/>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056"/>
    <w:rsid w:val="00C56E34"/>
    <w:rsid w:val="00C572EB"/>
    <w:rsid w:val="00C5775D"/>
    <w:rsid w:val="00C57CB3"/>
    <w:rsid w:val="00C60164"/>
    <w:rsid w:val="00C6073F"/>
    <w:rsid w:val="00C60822"/>
    <w:rsid w:val="00C60F06"/>
    <w:rsid w:val="00C61942"/>
    <w:rsid w:val="00C61CF3"/>
    <w:rsid w:val="00C62E14"/>
    <w:rsid w:val="00C63291"/>
    <w:rsid w:val="00C6339A"/>
    <w:rsid w:val="00C63463"/>
    <w:rsid w:val="00C63DC7"/>
    <w:rsid w:val="00C63FA9"/>
    <w:rsid w:val="00C6469D"/>
    <w:rsid w:val="00C650C0"/>
    <w:rsid w:val="00C6533D"/>
    <w:rsid w:val="00C65E46"/>
    <w:rsid w:val="00C666A1"/>
    <w:rsid w:val="00C66C3E"/>
    <w:rsid w:val="00C66F3B"/>
    <w:rsid w:val="00C6796B"/>
    <w:rsid w:val="00C67B49"/>
    <w:rsid w:val="00C70104"/>
    <w:rsid w:val="00C725E5"/>
    <w:rsid w:val="00C72A3D"/>
    <w:rsid w:val="00C7317F"/>
    <w:rsid w:val="00C73E6E"/>
    <w:rsid w:val="00C7461A"/>
    <w:rsid w:val="00C75CE1"/>
    <w:rsid w:val="00C766D2"/>
    <w:rsid w:val="00C77019"/>
    <w:rsid w:val="00C777D1"/>
    <w:rsid w:val="00C80172"/>
    <w:rsid w:val="00C8247F"/>
    <w:rsid w:val="00C82852"/>
    <w:rsid w:val="00C82A21"/>
    <w:rsid w:val="00C82A2A"/>
    <w:rsid w:val="00C82DC3"/>
    <w:rsid w:val="00C82F65"/>
    <w:rsid w:val="00C842B8"/>
    <w:rsid w:val="00C84766"/>
    <w:rsid w:val="00C849C4"/>
    <w:rsid w:val="00C85FF2"/>
    <w:rsid w:val="00C86086"/>
    <w:rsid w:val="00C866CC"/>
    <w:rsid w:val="00C87FA3"/>
    <w:rsid w:val="00C9052B"/>
    <w:rsid w:val="00C915D9"/>
    <w:rsid w:val="00C92B56"/>
    <w:rsid w:val="00C92D42"/>
    <w:rsid w:val="00C92F27"/>
    <w:rsid w:val="00C930B0"/>
    <w:rsid w:val="00C93137"/>
    <w:rsid w:val="00C9317A"/>
    <w:rsid w:val="00C932FA"/>
    <w:rsid w:val="00C933F1"/>
    <w:rsid w:val="00C9340E"/>
    <w:rsid w:val="00C9375B"/>
    <w:rsid w:val="00C93880"/>
    <w:rsid w:val="00C93BDC"/>
    <w:rsid w:val="00C93E4E"/>
    <w:rsid w:val="00C94058"/>
    <w:rsid w:val="00C94F80"/>
    <w:rsid w:val="00C95269"/>
    <w:rsid w:val="00C95583"/>
    <w:rsid w:val="00C95889"/>
    <w:rsid w:val="00C95FFA"/>
    <w:rsid w:val="00C969B9"/>
    <w:rsid w:val="00C96D9B"/>
    <w:rsid w:val="00C96DDB"/>
    <w:rsid w:val="00C9772F"/>
    <w:rsid w:val="00C978AA"/>
    <w:rsid w:val="00C979C5"/>
    <w:rsid w:val="00CA02AC"/>
    <w:rsid w:val="00CA08CB"/>
    <w:rsid w:val="00CA1502"/>
    <w:rsid w:val="00CA1EA9"/>
    <w:rsid w:val="00CA2D2C"/>
    <w:rsid w:val="00CA3264"/>
    <w:rsid w:val="00CA33E5"/>
    <w:rsid w:val="00CA3B9C"/>
    <w:rsid w:val="00CA42A6"/>
    <w:rsid w:val="00CA539F"/>
    <w:rsid w:val="00CA5732"/>
    <w:rsid w:val="00CA57B0"/>
    <w:rsid w:val="00CA5B24"/>
    <w:rsid w:val="00CA5E57"/>
    <w:rsid w:val="00CA6399"/>
    <w:rsid w:val="00CA6844"/>
    <w:rsid w:val="00CA699E"/>
    <w:rsid w:val="00CA6EEB"/>
    <w:rsid w:val="00CA7129"/>
    <w:rsid w:val="00CA7402"/>
    <w:rsid w:val="00CA7CA6"/>
    <w:rsid w:val="00CB0B72"/>
    <w:rsid w:val="00CB0C54"/>
    <w:rsid w:val="00CB27DA"/>
    <w:rsid w:val="00CB319C"/>
    <w:rsid w:val="00CB3704"/>
    <w:rsid w:val="00CB3829"/>
    <w:rsid w:val="00CB38B2"/>
    <w:rsid w:val="00CB3965"/>
    <w:rsid w:val="00CB3E9A"/>
    <w:rsid w:val="00CB41EC"/>
    <w:rsid w:val="00CB4AA5"/>
    <w:rsid w:val="00CB4B58"/>
    <w:rsid w:val="00CB5752"/>
    <w:rsid w:val="00CB5BBD"/>
    <w:rsid w:val="00CB771E"/>
    <w:rsid w:val="00CB7DA0"/>
    <w:rsid w:val="00CB7E81"/>
    <w:rsid w:val="00CB7FDD"/>
    <w:rsid w:val="00CC02AE"/>
    <w:rsid w:val="00CC0801"/>
    <w:rsid w:val="00CC13A1"/>
    <w:rsid w:val="00CC13C8"/>
    <w:rsid w:val="00CC13EA"/>
    <w:rsid w:val="00CC1AC8"/>
    <w:rsid w:val="00CC1D04"/>
    <w:rsid w:val="00CC207D"/>
    <w:rsid w:val="00CC21AC"/>
    <w:rsid w:val="00CC23AE"/>
    <w:rsid w:val="00CC35CE"/>
    <w:rsid w:val="00CC38F7"/>
    <w:rsid w:val="00CC4355"/>
    <w:rsid w:val="00CC4484"/>
    <w:rsid w:val="00CC48A1"/>
    <w:rsid w:val="00CC559D"/>
    <w:rsid w:val="00CC56F4"/>
    <w:rsid w:val="00CC6124"/>
    <w:rsid w:val="00CC620E"/>
    <w:rsid w:val="00CC7D09"/>
    <w:rsid w:val="00CC7EFE"/>
    <w:rsid w:val="00CC7F0B"/>
    <w:rsid w:val="00CD0A7E"/>
    <w:rsid w:val="00CD0B09"/>
    <w:rsid w:val="00CD0D20"/>
    <w:rsid w:val="00CD1E5C"/>
    <w:rsid w:val="00CD25FF"/>
    <w:rsid w:val="00CD2AE1"/>
    <w:rsid w:val="00CD2B86"/>
    <w:rsid w:val="00CD47F0"/>
    <w:rsid w:val="00CD55FC"/>
    <w:rsid w:val="00CD5727"/>
    <w:rsid w:val="00CD5914"/>
    <w:rsid w:val="00CD6239"/>
    <w:rsid w:val="00CD6EEF"/>
    <w:rsid w:val="00CD7106"/>
    <w:rsid w:val="00CD77EB"/>
    <w:rsid w:val="00CD7A4F"/>
    <w:rsid w:val="00CE0AE6"/>
    <w:rsid w:val="00CE1080"/>
    <w:rsid w:val="00CE110B"/>
    <w:rsid w:val="00CE1E2F"/>
    <w:rsid w:val="00CE22B8"/>
    <w:rsid w:val="00CE340F"/>
    <w:rsid w:val="00CE39B7"/>
    <w:rsid w:val="00CE3B27"/>
    <w:rsid w:val="00CE480D"/>
    <w:rsid w:val="00CE4F16"/>
    <w:rsid w:val="00CE4FAA"/>
    <w:rsid w:val="00CE52B5"/>
    <w:rsid w:val="00CE54F6"/>
    <w:rsid w:val="00CE6193"/>
    <w:rsid w:val="00CE7E90"/>
    <w:rsid w:val="00CE7EE0"/>
    <w:rsid w:val="00CF0491"/>
    <w:rsid w:val="00CF0666"/>
    <w:rsid w:val="00CF0767"/>
    <w:rsid w:val="00CF0A15"/>
    <w:rsid w:val="00CF0B2E"/>
    <w:rsid w:val="00CF1183"/>
    <w:rsid w:val="00CF125A"/>
    <w:rsid w:val="00CF1438"/>
    <w:rsid w:val="00CF1C15"/>
    <w:rsid w:val="00CF237A"/>
    <w:rsid w:val="00CF24CE"/>
    <w:rsid w:val="00CF2519"/>
    <w:rsid w:val="00CF256F"/>
    <w:rsid w:val="00CF27A7"/>
    <w:rsid w:val="00CF3110"/>
    <w:rsid w:val="00CF3176"/>
    <w:rsid w:val="00CF3A44"/>
    <w:rsid w:val="00CF3EC7"/>
    <w:rsid w:val="00CF4528"/>
    <w:rsid w:val="00CF46CD"/>
    <w:rsid w:val="00CF53CE"/>
    <w:rsid w:val="00CF54B3"/>
    <w:rsid w:val="00CF5874"/>
    <w:rsid w:val="00CF5C87"/>
    <w:rsid w:val="00CF6457"/>
    <w:rsid w:val="00CF6A8F"/>
    <w:rsid w:val="00CF75B8"/>
    <w:rsid w:val="00D00AB0"/>
    <w:rsid w:val="00D01F19"/>
    <w:rsid w:val="00D02041"/>
    <w:rsid w:val="00D02395"/>
    <w:rsid w:val="00D0291C"/>
    <w:rsid w:val="00D035B9"/>
    <w:rsid w:val="00D03947"/>
    <w:rsid w:val="00D03C8F"/>
    <w:rsid w:val="00D03D3B"/>
    <w:rsid w:val="00D0458B"/>
    <w:rsid w:val="00D04DAD"/>
    <w:rsid w:val="00D05374"/>
    <w:rsid w:val="00D06BE8"/>
    <w:rsid w:val="00D07D29"/>
    <w:rsid w:val="00D105C4"/>
    <w:rsid w:val="00D10647"/>
    <w:rsid w:val="00D124E7"/>
    <w:rsid w:val="00D12D9E"/>
    <w:rsid w:val="00D12E82"/>
    <w:rsid w:val="00D12F97"/>
    <w:rsid w:val="00D13D4C"/>
    <w:rsid w:val="00D14621"/>
    <w:rsid w:val="00D14D16"/>
    <w:rsid w:val="00D14ED0"/>
    <w:rsid w:val="00D156D7"/>
    <w:rsid w:val="00D15803"/>
    <w:rsid w:val="00D15CCE"/>
    <w:rsid w:val="00D16041"/>
    <w:rsid w:val="00D164C0"/>
    <w:rsid w:val="00D16821"/>
    <w:rsid w:val="00D16A1F"/>
    <w:rsid w:val="00D16A75"/>
    <w:rsid w:val="00D16A93"/>
    <w:rsid w:val="00D17507"/>
    <w:rsid w:val="00D17989"/>
    <w:rsid w:val="00D17C3E"/>
    <w:rsid w:val="00D202CE"/>
    <w:rsid w:val="00D2048F"/>
    <w:rsid w:val="00D20532"/>
    <w:rsid w:val="00D2105F"/>
    <w:rsid w:val="00D21344"/>
    <w:rsid w:val="00D21A25"/>
    <w:rsid w:val="00D21A5E"/>
    <w:rsid w:val="00D21A9A"/>
    <w:rsid w:val="00D2293C"/>
    <w:rsid w:val="00D232C3"/>
    <w:rsid w:val="00D23FC6"/>
    <w:rsid w:val="00D24F9E"/>
    <w:rsid w:val="00D25A98"/>
    <w:rsid w:val="00D25DE7"/>
    <w:rsid w:val="00D260C5"/>
    <w:rsid w:val="00D2666F"/>
    <w:rsid w:val="00D26D81"/>
    <w:rsid w:val="00D272F1"/>
    <w:rsid w:val="00D30B2C"/>
    <w:rsid w:val="00D30D4A"/>
    <w:rsid w:val="00D30DDA"/>
    <w:rsid w:val="00D31E35"/>
    <w:rsid w:val="00D3288A"/>
    <w:rsid w:val="00D3345C"/>
    <w:rsid w:val="00D334C9"/>
    <w:rsid w:val="00D33CD4"/>
    <w:rsid w:val="00D347D0"/>
    <w:rsid w:val="00D34F55"/>
    <w:rsid w:val="00D34FDF"/>
    <w:rsid w:val="00D3514C"/>
    <w:rsid w:val="00D35174"/>
    <w:rsid w:val="00D351E1"/>
    <w:rsid w:val="00D353C2"/>
    <w:rsid w:val="00D36DD4"/>
    <w:rsid w:val="00D37E18"/>
    <w:rsid w:val="00D40A5C"/>
    <w:rsid w:val="00D40DC6"/>
    <w:rsid w:val="00D410FA"/>
    <w:rsid w:val="00D415F2"/>
    <w:rsid w:val="00D41AC9"/>
    <w:rsid w:val="00D41D4F"/>
    <w:rsid w:val="00D42111"/>
    <w:rsid w:val="00D42165"/>
    <w:rsid w:val="00D42F2C"/>
    <w:rsid w:val="00D436D1"/>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C0C"/>
    <w:rsid w:val="00D47DC7"/>
    <w:rsid w:val="00D50105"/>
    <w:rsid w:val="00D5038B"/>
    <w:rsid w:val="00D5039F"/>
    <w:rsid w:val="00D511AB"/>
    <w:rsid w:val="00D51835"/>
    <w:rsid w:val="00D518D2"/>
    <w:rsid w:val="00D52042"/>
    <w:rsid w:val="00D537CF"/>
    <w:rsid w:val="00D5437D"/>
    <w:rsid w:val="00D54B26"/>
    <w:rsid w:val="00D54D50"/>
    <w:rsid w:val="00D55ACF"/>
    <w:rsid w:val="00D55DA5"/>
    <w:rsid w:val="00D566A1"/>
    <w:rsid w:val="00D56BAF"/>
    <w:rsid w:val="00D6019F"/>
    <w:rsid w:val="00D60638"/>
    <w:rsid w:val="00D60D14"/>
    <w:rsid w:val="00D611DB"/>
    <w:rsid w:val="00D61362"/>
    <w:rsid w:val="00D6148E"/>
    <w:rsid w:val="00D617C6"/>
    <w:rsid w:val="00D618DD"/>
    <w:rsid w:val="00D619A1"/>
    <w:rsid w:val="00D61A68"/>
    <w:rsid w:val="00D61BA1"/>
    <w:rsid w:val="00D61FF7"/>
    <w:rsid w:val="00D62CC5"/>
    <w:rsid w:val="00D62E54"/>
    <w:rsid w:val="00D6334D"/>
    <w:rsid w:val="00D640E7"/>
    <w:rsid w:val="00D64256"/>
    <w:rsid w:val="00D64316"/>
    <w:rsid w:val="00D64365"/>
    <w:rsid w:val="00D649D9"/>
    <w:rsid w:val="00D653D7"/>
    <w:rsid w:val="00D6540D"/>
    <w:rsid w:val="00D65565"/>
    <w:rsid w:val="00D65DCA"/>
    <w:rsid w:val="00D66427"/>
    <w:rsid w:val="00D66590"/>
    <w:rsid w:val="00D67729"/>
    <w:rsid w:val="00D67736"/>
    <w:rsid w:val="00D70285"/>
    <w:rsid w:val="00D70B82"/>
    <w:rsid w:val="00D721D2"/>
    <w:rsid w:val="00D722E1"/>
    <w:rsid w:val="00D72520"/>
    <w:rsid w:val="00D7288A"/>
    <w:rsid w:val="00D7298F"/>
    <w:rsid w:val="00D75142"/>
    <w:rsid w:val="00D75565"/>
    <w:rsid w:val="00D75779"/>
    <w:rsid w:val="00D75F1B"/>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5B07"/>
    <w:rsid w:val="00D964CE"/>
    <w:rsid w:val="00D96566"/>
    <w:rsid w:val="00D970FE"/>
    <w:rsid w:val="00D972A7"/>
    <w:rsid w:val="00D97593"/>
    <w:rsid w:val="00D97C6F"/>
    <w:rsid w:val="00D97D43"/>
    <w:rsid w:val="00DA04C3"/>
    <w:rsid w:val="00DA0A6C"/>
    <w:rsid w:val="00DA1940"/>
    <w:rsid w:val="00DA1972"/>
    <w:rsid w:val="00DA1A5E"/>
    <w:rsid w:val="00DA1EEB"/>
    <w:rsid w:val="00DA250D"/>
    <w:rsid w:val="00DA29C5"/>
    <w:rsid w:val="00DA3863"/>
    <w:rsid w:val="00DA3894"/>
    <w:rsid w:val="00DA3CC5"/>
    <w:rsid w:val="00DA4076"/>
    <w:rsid w:val="00DA4365"/>
    <w:rsid w:val="00DA4F40"/>
    <w:rsid w:val="00DA5151"/>
    <w:rsid w:val="00DA516C"/>
    <w:rsid w:val="00DA5437"/>
    <w:rsid w:val="00DA56A8"/>
    <w:rsid w:val="00DA5882"/>
    <w:rsid w:val="00DA5E77"/>
    <w:rsid w:val="00DA62BF"/>
    <w:rsid w:val="00DA6CB3"/>
    <w:rsid w:val="00DA6E27"/>
    <w:rsid w:val="00DA701C"/>
    <w:rsid w:val="00DA7695"/>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9F9"/>
    <w:rsid w:val="00DB4B09"/>
    <w:rsid w:val="00DB4D56"/>
    <w:rsid w:val="00DB541A"/>
    <w:rsid w:val="00DB5507"/>
    <w:rsid w:val="00DB5543"/>
    <w:rsid w:val="00DB5D59"/>
    <w:rsid w:val="00DB67C5"/>
    <w:rsid w:val="00DB784B"/>
    <w:rsid w:val="00DB7942"/>
    <w:rsid w:val="00DC00D0"/>
    <w:rsid w:val="00DC0B9B"/>
    <w:rsid w:val="00DC0F91"/>
    <w:rsid w:val="00DC102A"/>
    <w:rsid w:val="00DC115F"/>
    <w:rsid w:val="00DC1222"/>
    <w:rsid w:val="00DC1444"/>
    <w:rsid w:val="00DC1492"/>
    <w:rsid w:val="00DC17CF"/>
    <w:rsid w:val="00DC1A97"/>
    <w:rsid w:val="00DC23D8"/>
    <w:rsid w:val="00DC2AD7"/>
    <w:rsid w:val="00DC3169"/>
    <w:rsid w:val="00DC32B9"/>
    <w:rsid w:val="00DC336F"/>
    <w:rsid w:val="00DC343A"/>
    <w:rsid w:val="00DC3B17"/>
    <w:rsid w:val="00DC4274"/>
    <w:rsid w:val="00DC4F29"/>
    <w:rsid w:val="00DC4F93"/>
    <w:rsid w:val="00DC63C0"/>
    <w:rsid w:val="00DC656E"/>
    <w:rsid w:val="00DC6B9B"/>
    <w:rsid w:val="00DC6BBC"/>
    <w:rsid w:val="00DC6C52"/>
    <w:rsid w:val="00DC6CE3"/>
    <w:rsid w:val="00DC743C"/>
    <w:rsid w:val="00DC7814"/>
    <w:rsid w:val="00DC7A34"/>
    <w:rsid w:val="00DD0887"/>
    <w:rsid w:val="00DD0CD6"/>
    <w:rsid w:val="00DD0DB6"/>
    <w:rsid w:val="00DD13A7"/>
    <w:rsid w:val="00DD14BB"/>
    <w:rsid w:val="00DD1688"/>
    <w:rsid w:val="00DD2686"/>
    <w:rsid w:val="00DD298D"/>
    <w:rsid w:val="00DD3722"/>
    <w:rsid w:val="00DD3726"/>
    <w:rsid w:val="00DD3AE7"/>
    <w:rsid w:val="00DD4007"/>
    <w:rsid w:val="00DD4828"/>
    <w:rsid w:val="00DD509A"/>
    <w:rsid w:val="00DD5CCF"/>
    <w:rsid w:val="00DD5EA2"/>
    <w:rsid w:val="00DD661C"/>
    <w:rsid w:val="00DD6BB6"/>
    <w:rsid w:val="00DD7132"/>
    <w:rsid w:val="00DD7269"/>
    <w:rsid w:val="00DD79F2"/>
    <w:rsid w:val="00DD7A73"/>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9BF"/>
    <w:rsid w:val="00DF4A5D"/>
    <w:rsid w:val="00DF4DBA"/>
    <w:rsid w:val="00DF590E"/>
    <w:rsid w:val="00DF59ED"/>
    <w:rsid w:val="00DF5BE2"/>
    <w:rsid w:val="00DF5CA8"/>
    <w:rsid w:val="00DF5F29"/>
    <w:rsid w:val="00DF7516"/>
    <w:rsid w:val="00DF7930"/>
    <w:rsid w:val="00DF7944"/>
    <w:rsid w:val="00DF7C51"/>
    <w:rsid w:val="00E019AF"/>
    <w:rsid w:val="00E01A58"/>
    <w:rsid w:val="00E01DCE"/>
    <w:rsid w:val="00E01F0E"/>
    <w:rsid w:val="00E01F34"/>
    <w:rsid w:val="00E02008"/>
    <w:rsid w:val="00E02323"/>
    <w:rsid w:val="00E03465"/>
    <w:rsid w:val="00E03DC2"/>
    <w:rsid w:val="00E03F18"/>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D7E"/>
    <w:rsid w:val="00E13143"/>
    <w:rsid w:val="00E1387A"/>
    <w:rsid w:val="00E14118"/>
    <w:rsid w:val="00E1429A"/>
    <w:rsid w:val="00E142A8"/>
    <w:rsid w:val="00E14BEE"/>
    <w:rsid w:val="00E14DAA"/>
    <w:rsid w:val="00E15698"/>
    <w:rsid w:val="00E158F4"/>
    <w:rsid w:val="00E163C5"/>
    <w:rsid w:val="00E163DD"/>
    <w:rsid w:val="00E17115"/>
    <w:rsid w:val="00E17138"/>
    <w:rsid w:val="00E17AB0"/>
    <w:rsid w:val="00E17FE6"/>
    <w:rsid w:val="00E207BF"/>
    <w:rsid w:val="00E207ED"/>
    <w:rsid w:val="00E20D0B"/>
    <w:rsid w:val="00E21346"/>
    <w:rsid w:val="00E2159E"/>
    <w:rsid w:val="00E217A9"/>
    <w:rsid w:val="00E21CDB"/>
    <w:rsid w:val="00E225EB"/>
    <w:rsid w:val="00E22C0C"/>
    <w:rsid w:val="00E22EDE"/>
    <w:rsid w:val="00E23085"/>
    <w:rsid w:val="00E23FC8"/>
    <w:rsid w:val="00E24F62"/>
    <w:rsid w:val="00E25521"/>
    <w:rsid w:val="00E25900"/>
    <w:rsid w:val="00E25CB5"/>
    <w:rsid w:val="00E26656"/>
    <w:rsid w:val="00E2700A"/>
    <w:rsid w:val="00E27512"/>
    <w:rsid w:val="00E275D7"/>
    <w:rsid w:val="00E27D0F"/>
    <w:rsid w:val="00E300CD"/>
    <w:rsid w:val="00E31233"/>
    <w:rsid w:val="00E31565"/>
    <w:rsid w:val="00E31FE0"/>
    <w:rsid w:val="00E322E2"/>
    <w:rsid w:val="00E32DC8"/>
    <w:rsid w:val="00E32E87"/>
    <w:rsid w:val="00E32EF8"/>
    <w:rsid w:val="00E352C6"/>
    <w:rsid w:val="00E35D55"/>
    <w:rsid w:val="00E36405"/>
    <w:rsid w:val="00E36B77"/>
    <w:rsid w:val="00E3743C"/>
    <w:rsid w:val="00E40454"/>
    <w:rsid w:val="00E40677"/>
    <w:rsid w:val="00E407F6"/>
    <w:rsid w:val="00E40A99"/>
    <w:rsid w:val="00E40B15"/>
    <w:rsid w:val="00E40EDA"/>
    <w:rsid w:val="00E41945"/>
    <w:rsid w:val="00E41B4B"/>
    <w:rsid w:val="00E42627"/>
    <w:rsid w:val="00E42CE3"/>
    <w:rsid w:val="00E42F1E"/>
    <w:rsid w:val="00E431FD"/>
    <w:rsid w:val="00E4335A"/>
    <w:rsid w:val="00E449AB"/>
    <w:rsid w:val="00E44B79"/>
    <w:rsid w:val="00E44CC4"/>
    <w:rsid w:val="00E44EDA"/>
    <w:rsid w:val="00E45B42"/>
    <w:rsid w:val="00E460E4"/>
    <w:rsid w:val="00E46295"/>
    <w:rsid w:val="00E462D8"/>
    <w:rsid w:val="00E46675"/>
    <w:rsid w:val="00E471F9"/>
    <w:rsid w:val="00E47368"/>
    <w:rsid w:val="00E47D3D"/>
    <w:rsid w:val="00E50476"/>
    <w:rsid w:val="00E5060E"/>
    <w:rsid w:val="00E506CD"/>
    <w:rsid w:val="00E51415"/>
    <w:rsid w:val="00E5162C"/>
    <w:rsid w:val="00E5198B"/>
    <w:rsid w:val="00E522EA"/>
    <w:rsid w:val="00E52884"/>
    <w:rsid w:val="00E528F1"/>
    <w:rsid w:val="00E5294A"/>
    <w:rsid w:val="00E52D6E"/>
    <w:rsid w:val="00E53751"/>
    <w:rsid w:val="00E54B55"/>
    <w:rsid w:val="00E54C13"/>
    <w:rsid w:val="00E54C35"/>
    <w:rsid w:val="00E55004"/>
    <w:rsid w:val="00E55241"/>
    <w:rsid w:val="00E5527E"/>
    <w:rsid w:val="00E5572B"/>
    <w:rsid w:val="00E55CE5"/>
    <w:rsid w:val="00E55E13"/>
    <w:rsid w:val="00E55E26"/>
    <w:rsid w:val="00E5636F"/>
    <w:rsid w:val="00E56748"/>
    <w:rsid w:val="00E56EFC"/>
    <w:rsid w:val="00E57560"/>
    <w:rsid w:val="00E602B0"/>
    <w:rsid w:val="00E60836"/>
    <w:rsid w:val="00E616B5"/>
    <w:rsid w:val="00E61D76"/>
    <w:rsid w:val="00E61F7A"/>
    <w:rsid w:val="00E6213C"/>
    <w:rsid w:val="00E629D1"/>
    <w:rsid w:val="00E6331B"/>
    <w:rsid w:val="00E64090"/>
    <w:rsid w:val="00E64410"/>
    <w:rsid w:val="00E64BA5"/>
    <w:rsid w:val="00E6638B"/>
    <w:rsid w:val="00E670FF"/>
    <w:rsid w:val="00E673B2"/>
    <w:rsid w:val="00E676A8"/>
    <w:rsid w:val="00E67C62"/>
    <w:rsid w:val="00E705F9"/>
    <w:rsid w:val="00E70616"/>
    <w:rsid w:val="00E70CFA"/>
    <w:rsid w:val="00E70EF3"/>
    <w:rsid w:val="00E7104E"/>
    <w:rsid w:val="00E712D7"/>
    <w:rsid w:val="00E71C87"/>
    <w:rsid w:val="00E71ECF"/>
    <w:rsid w:val="00E71F1A"/>
    <w:rsid w:val="00E72CD5"/>
    <w:rsid w:val="00E72F36"/>
    <w:rsid w:val="00E73660"/>
    <w:rsid w:val="00E7393D"/>
    <w:rsid w:val="00E7499E"/>
    <w:rsid w:val="00E74B47"/>
    <w:rsid w:val="00E75D09"/>
    <w:rsid w:val="00E76B68"/>
    <w:rsid w:val="00E77154"/>
    <w:rsid w:val="00E773BD"/>
    <w:rsid w:val="00E77959"/>
    <w:rsid w:val="00E77C58"/>
    <w:rsid w:val="00E80645"/>
    <w:rsid w:val="00E8069D"/>
    <w:rsid w:val="00E807AA"/>
    <w:rsid w:val="00E80F32"/>
    <w:rsid w:val="00E811C1"/>
    <w:rsid w:val="00E81253"/>
    <w:rsid w:val="00E8131F"/>
    <w:rsid w:val="00E81600"/>
    <w:rsid w:val="00E8334D"/>
    <w:rsid w:val="00E835A1"/>
    <w:rsid w:val="00E83766"/>
    <w:rsid w:val="00E83EF7"/>
    <w:rsid w:val="00E8417B"/>
    <w:rsid w:val="00E8417E"/>
    <w:rsid w:val="00E84E2C"/>
    <w:rsid w:val="00E856BA"/>
    <w:rsid w:val="00E85818"/>
    <w:rsid w:val="00E85B85"/>
    <w:rsid w:val="00E86727"/>
    <w:rsid w:val="00E86CD9"/>
    <w:rsid w:val="00E87AC5"/>
    <w:rsid w:val="00E91810"/>
    <w:rsid w:val="00E91AE5"/>
    <w:rsid w:val="00E92368"/>
    <w:rsid w:val="00E9376F"/>
    <w:rsid w:val="00E93EB6"/>
    <w:rsid w:val="00E93F31"/>
    <w:rsid w:val="00E9403B"/>
    <w:rsid w:val="00E9440C"/>
    <w:rsid w:val="00E948BB"/>
    <w:rsid w:val="00E94DBC"/>
    <w:rsid w:val="00E961D1"/>
    <w:rsid w:val="00E975AD"/>
    <w:rsid w:val="00EA06D6"/>
    <w:rsid w:val="00EA0731"/>
    <w:rsid w:val="00EA1566"/>
    <w:rsid w:val="00EA1744"/>
    <w:rsid w:val="00EA181B"/>
    <w:rsid w:val="00EA18FF"/>
    <w:rsid w:val="00EA19F7"/>
    <w:rsid w:val="00EA1A5B"/>
    <w:rsid w:val="00EA1B41"/>
    <w:rsid w:val="00EA1CC8"/>
    <w:rsid w:val="00EA1D53"/>
    <w:rsid w:val="00EA2AA3"/>
    <w:rsid w:val="00EA34EA"/>
    <w:rsid w:val="00EA3942"/>
    <w:rsid w:val="00EA39B8"/>
    <w:rsid w:val="00EA3D67"/>
    <w:rsid w:val="00EA40F3"/>
    <w:rsid w:val="00EA4193"/>
    <w:rsid w:val="00EA4801"/>
    <w:rsid w:val="00EA4979"/>
    <w:rsid w:val="00EA4D76"/>
    <w:rsid w:val="00EA4EB1"/>
    <w:rsid w:val="00EA578E"/>
    <w:rsid w:val="00EA5B74"/>
    <w:rsid w:val="00EA5E1A"/>
    <w:rsid w:val="00EA6225"/>
    <w:rsid w:val="00EA6A05"/>
    <w:rsid w:val="00EA6D36"/>
    <w:rsid w:val="00EA6F96"/>
    <w:rsid w:val="00EA726D"/>
    <w:rsid w:val="00EA782B"/>
    <w:rsid w:val="00EB0264"/>
    <w:rsid w:val="00EB026F"/>
    <w:rsid w:val="00EB106F"/>
    <w:rsid w:val="00EB153A"/>
    <w:rsid w:val="00EB1C4E"/>
    <w:rsid w:val="00EB2106"/>
    <w:rsid w:val="00EB378C"/>
    <w:rsid w:val="00EB3E2A"/>
    <w:rsid w:val="00EB493F"/>
    <w:rsid w:val="00EB4C2E"/>
    <w:rsid w:val="00EB5895"/>
    <w:rsid w:val="00EB5BA2"/>
    <w:rsid w:val="00EB6CF6"/>
    <w:rsid w:val="00EB73C6"/>
    <w:rsid w:val="00EB77BB"/>
    <w:rsid w:val="00EB7CE7"/>
    <w:rsid w:val="00EC0DFA"/>
    <w:rsid w:val="00EC1116"/>
    <w:rsid w:val="00EC13D0"/>
    <w:rsid w:val="00EC18DE"/>
    <w:rsid w:val="00EC1BD5"/>
    <w:rsid w:val="00EC25B1"/>
    <w:rsid w:val="00EC391D"/>
    <w:rsid w:val="00EC3E67"/>
    <w:rsid w:val="00EC3F0D"/>
    <w:rsid w:val="00EC43C1"/>
    <w:rsid w:val="00EC46D6"/>
    <w:rsid w:val="00EC4A4D"/>
    <w:rsid w:val="00EC4BB1"/>
    <w:rsid w:val="00EC4D0F"/>
    <w:rsid w:val="00EC51AD"/>
    <w:rsid w:val="00EC5223"/>
    <w:rsid w:val="00EC57F2"/>
    <w:rsid w:val="00EC5E8E"/>
    <w:rsid w:val="00EC603B"/>
    <w:rsid w:val="00EC6054"/>
    <w:rsid w:val="00EC647C"/>
    <w:rsid w:val="00EC6997"/>
    <w:rsid w:val="00EC6E48"/>
    <w:rsid w:val="00EC764B"/>
    <w:rsid w:val="00EC7B61"/>
    <w:rsid w:val="00EC7C1F"/>
    <w:rsid w:val="00ED055B"/>
    <w:rsid w:val="00ED094A"/>
    <w:rsid w:val="00ED0CAE"/>
    <w:rsid w:val="00ED0E30"/>
    <w:rsid w:val="00ED0E64"/>
    <w:rsid w:val="00ED0E8F"/>
    <w:rsid w:val="00ED0EC2"/>
    <w:rsid w:val="00ED1139"/>
    <w:rsid w:val="00ED13A6"/>
    <w:rsid w:val="00ED1426"/>
    <w:rsid w:val="00ED1745"/>
    <w:rsid w:val="00ED18D9"/>
    <w:rsid w:val="00ED1ECC"/>
    <w:rsid w:val="00ED2022"/>
    <w:rsid w:val="00ED2109"/>
    <w:rsid w:val="00ED4FEC"/>
    <w:rsid w:val="00ED5957"/>
    <w:rsid w:val="00ED5A46"/>
    <w:rsid w:val="00ED7700"/>
    <w:rsid w:val="00EE03DA"/>
    <w:rsid w:val="00EE14DE"/>
    <w:rsid w:val="00EE1748"/>
    <w:rsid w:val="00EE1B85"/>
    <w:rsid w:val="00EE2C6D"/>
    <w:rsid w:val="00EE3481"/>
    <w:rsid w:val="00EE3D0C"/>
    <w:rsid w:val="00EE427F"/>
    <w:rsid w:val="00EE436E"/>
    <w:rsid w:val="00EE44AF"/>
    <w:rsid w:val="00EE48C7"/>
    <w:rsid w:val="00EE4924"/>
    <w:rsid w:val="00EE4946"/>
    <w:rsid w:val="00EE4CC8"/>
    <w:rsid w:val="00EE520B"/>
    <w:rsid w:val="00EE5564"/>
    <w:rsid w:val="00EE581B"/>
    <w:rsid w:val="00EE5893"/>
    <w:rsid w:val="00EE58DA"/>
    <w:rsid w:val="00EE5920"/>
    <w:rsid w:val="00EE5C05"/>
    <w:rsid w:val="00EE60FA"/>
    <w:rsid w:val="00EE731D"/>
    <w:rsid w:val="00EE78F6"/>
    <w:rsid w:val="00EF0235"/>
    <w:rsid w:val="00EF0400"/>
    <w:rsid w:val="00EF08F7"/>
    <w:rsid w:val="00EF0A15"/>
    <w:rsid w:val="00EF0E4D"/>
    <w:rsid w:val="00EF0FA5"/>
    <w:rsid w:val="00EF1860"/>
    <w:rsid w:val="00EF2270"/>
    <w:rsid w:val="00EF32EC"/>
    <w:rsid w:val="00EF36A3"/>
    <w:rsid w:val="00EF3FDA"/>
    <w:rsid w:val="00EF4363"/>
    <w:rsid w:val="00EF46E4"/>
    <w:rsid w:val="00EF480F"/>
    <w:rsid w:val="00EF4E9D"/>
    <w:rsid w:val="00EF5325"/>
    <w:rsid w:val="00EF5E81"/>
    <w:rsid w:val="00EF63BF"/>
    <w:rsid w:val="00EF63F9"/>
    <w:rsid w:val="00EF650B"/>
    <w:rsid w:val="00EF6554"/>
    <w:rsid w:val="00EF74ED"/>
    <w:rsid w:val="00EF77B4"/>
    <w:rsid w:val="00EF7944"/>
    <w:rsid w:val="00F00B4B"/>
    <w:rsid w:val="00F00C0A"/>
    <w:rsid w:val="00F00D9A"/>
    <w:rsid w:val="00F00FDE"/>
    <w:rsid w:val="00F014FA"/>
    <w:rsid w:val="00F020B0"/>
    <w:rsid w:val="00F03176"/>
    <w:rsid w:val="00F034BB"/>
    <w:rsid w:val="00F03652"/>
    <w:rsid w:val="00F03655"/>
    <w:rsid w:val="00F03B91"/>
    <w:rsid w:val="00F044EC"/>
    <w:rsid w:val="00F04F02"/>
    <w:rsid w:val="00F05488"/>
    <w:rsid w:val="00F05A49"/>
    <w:rsid w:val="00F05CE0"/>
    <w:rsid w:val="00F064CC"/>
    <w:rsid w:val="00F069A7"/>
    <w:rsid w:val="00F10248"/>
    <w:rsid w:val="00F10423"/>
    <w:rsid w:val="00F111B5"/>
    <w:rsid w:val="00F112A6"/>
    <w:rsid w:val="00F118C2"/>
    <w:rsid w:val="00F11D9A"/>
    <w:rsid w:val="00F11F1C"/>
    <w:rsid w:val="00F11FC8"/>
    <w:rsid w:val="00F12460"/>
    <w:rsid w:val="00F12B73"/>
    <w:rsid w:val="00F12F62"/>
    <w:rsid w:val="00F137EC"/>
    <w:rsid w:val="00F13BF4"/>
    <w:rsid w:val="00F143C8"/>
    <w:rsid w:val="00F14C2A"/>
    <w:rsid w:val="00F14CC9"/>
    <w:rsid w:val="00F15B17"/>
    <w:rsid w:val="00F15B83"/>
    <w:rsid w:val="00F1626E"/>
    <w:rsid w:val="00F16346"/>
    <w:rsid w:val="00F16E0A"/>
    <w:rsid w:val="00F17400"/>
    <w:rsid w:val="00F174BF"/>
    <w:rsid w:val="00F17961"/>
    <w:rsid w:val="00F203A4"/>
    <w:rsid w:val="00F204AE"/>
    <w:rsid w:val="00F20681"/>
    <w:rsid w:val="00F20724"/>
    <w:rsid w:val="00F20B74"/>
    <w:rsid w:val="00F21259"/>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23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237"/>
    <w:rsid w:val="00F36DE9"/>
    <w:rsid w:val="00F37453"/>
    <w:rsid w:val="00F375E8"/>
    <w:rsid w:val="00F37696"/>
    <w:rsid w:val="00F37716"/>
    <w:rsid w:val="00F37E31"/>
    <w:rsid w:val="00F42AD5"/>
    <w:rsid w:val="00F430BA"/>
    <w:rsid w:val="00F432B1"/>
    <w:rsid w:val="00F43700"/>
    <w:rsid w:val="00F4440D"/>
    <w:rsid w:val="00F44489"/>
    <w:rsid w:val="00F44A9F"/>
    <w:rsid w:val="00F44B2D"/>
    <w:rsid w:val="00F44D7C"/>
    <w:rsid w:val="00F45346"/>
    <w:rsid w:val="00F45697"/>
    <w:rsid w:val="00F45DEC"/>
    <w:rsid w:val="00F460D6"/>
    <w:rsid w:val="00F46401"/>
    <w:rsid w:val="00F46834"/>
    <w:rsid w:val="00F46955"/>
    <w:rsid w:val="00F46E76"/>
    <w:rsid w:val="00F470B8"/>
    <w:rsid w:val="00F47879"/>
    <w:rsid w:val="00F47C7B"/>
    <w:rsid w:val="00F501F2"/>
    <w:rsid w:val="00F507F6"/>
    <w:rsid w:val="00F50AC3"/>
    <w:rsid w:val="00F51DFC"/>
    <w:rsid w:val="00F51F7E"/>
    <w:rsid w:val="00F52403"/>
    <w:rsid w:val="00F53647"/>
    <w:rsid w:val="00F5364F"/>
    <w:rsid w:val="00F5390C"/>
    <w:rsid w:val="00F53B2D"/>
    <w:rsid w:val="00F53C58"/>
    <w:rsid w:val="00F54336"/>
    <w:rsid w:val="00F54D2C"/>
    <w:rsid w:val="00F55079"/>
    <w:rsid w:val="00F554EF"/>
    <w:rsid w:val="00F55C36"/>
    <w:rsid w:val="00F55EE0"/>
    <w:rsid w:val="00F56425"/>
    <w:rsid w:val="00F5671D"/>
    <w:rsid w:val="00F5691D"/>
    <w:rsid w:val="00F56F87"/>
    <w:rsid w:val="00F5724D"/>
    <w:rsid w:val="00F57328"/>
    <w:rsid w:val="00F574EB"/>
    <w:rsid w:val="00F579BA"/>
    <w:rsid w:val="00F57AE4"/>
    <w:rsid w:val="00F57EE3"/>
    <w:rsid w:val="00F60680"/>
    <w:rsid w:val="00F60F0B"/>
    <w:rsid w:val="00F614D8"/>
    <w:rsid w:val="00F61EA3"/>
    <w:rsid w:val="00F6237D"/>
    <w:rsid w:val="00F62FFB"/>
    <w:rsid w:val="00F63BF2"/>
    <w:rsid w:val="00F64009"/>
    <w:rsid w:val="00F645C1"/>
    <w:rsid w:val="00F66F1F"/>
    <w:rsid w:val="00F66F79"/>
    <w:rsid w:val="00F67253"/>
    <w:rsid w:val="00F678E9"/>
    <w:rsid w:val="00F67C1E"/>
    <w:rsid w:val="00F70971"/>
    <w:rsid w:val="00F70B8E"/>
    <w:rsid w:val="00F719C5"/>
    <w:rsid w:val="00F71AB4"/>
    <w:rsid w:val="00F72093"/>
    <w:rsid w:val="00F720EC"/>
    <w:rsid w:val="00F72699"/>
    <w:rsid w:val="00F7296C"/>
    <w:rsid w:val="00F72ADB"/>
    <w:rsid w:val="00F72C22"/>
    <w:rsid w:val="00F730E0"/>
    <w:rsid w:val="00F74529"/>
    <w:rsid w:val="00F748E4"/>
    <w:rsid w:val="00F74A49"/>
    <w:rsid w:val="00F74EB2"/>
    <w:rsid w:val="00F7538C"/>
    <w:rsid w:val="00F75C38"/>
    <w:rsid w:val="00F75D33"/>
    <w:rsid w:val="00F76140"/>
    <w:rsid w:val="00F774E0"/>
    <w:rsid w:val="00F80704"/>
    <w:rsid w:val="00F807CD"/>
    <w:rsid w:val="00F80B50"/>
    <w:rsid w:val="00F80C45"/>
    <w:rsid w:val="00F8231B"/>
    <w:rsid w:val="00F82E23"/>
    <w:rsid w:val="00F83177"/>
    <w:rsid w:val="00F83189"/>
    <w:rsid w:val="00F832AF"/>
    <w:rsid w:val="00F834C3"/>
    <w:rsid w:val="00F84365"/>
    <w:rsid w:val="00F84C70"/>
    <w:rsid w:val="00F84C9A"/>
    <w:rsid w:val="00F84D7F"/>
    <w:rsid w:val="00F8518A"/>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918"/>
    <w:rsid w:val="00F92CAB"/>
    <w:rsid w:val="00F92D02"/>
    <w:rsid w:val="00F92E99"/>
    <w:rsid w:val="00F93352"/>
    <w:rsid w:val="00F93C26"/>
    <w:rsid w:val="00F93E60"/>
    <w:rsid w:val="00F93F2B"/>
    <w:rsid w:val="00F93F88"/>
    <w:rsid w:val="00F94378"/>
    <w:rsid w:val="00F94BDB"/>
    <w:rsid w:val="00F95119"/>
    <w:rsid w:val="00F9591C"/>
    <w:rsid w:val="00F95A9B"/>
    <w:rsid w:val="00F95B8B"/>
    <w:rsid w:val="00F95BFE"/>
    <w:rsid w:val="00F9604F"/>
    <w:rsid w:val="00F96ABC"/>
    <w:rsid w:val="00F96EE7"/>
    <w:rsid w:val="00F97BCC"/>
    <w:rsid w:val="00F97F64"/>
    <w:rsid w:val="00FA0074"/>
    <w:rsid w:val="00FA0205"/>
    <w:rsid w:val="00FA02E4"/>
    <w:rsid w:val="00FA03A0"/>
    <w:rsid w:val="00FA0B67"/>
    <w:rsid w:val="00FA1E92"/>
    <w:rsid w:val="00FA2114"/>
    <w:rsid w:val="00FA2185"/>
    <w:rsid w:val="00FA2313"/>
    <w:rsid w:val="00FA2993"/>
    <w:rsid w:val="00FA2ABF"/>
    <w:rsid w:val="00FA2BF4"/>
    <w:rsid w:val="00FA2DE0"/>
    <w:rsid w:val="00FA2F57"/>
    <w:rsid w:val="00FA376B"/>
    <w:rsid w:val="00FA3F49"/>
    <w:rsid w:val="00FA3FCA"/>
    <w:rsid w:val="00FA43E5"/>
    <w:rsid w:val="00FA53D7"/>
    <w:rsid w:val="00FA5BAB"/>
    <w:rsid w:val="00FA5E18"/>
    <w:rsid w:val="00FA6CF4"/>
    <w:rsid w:val="00FA7149"/>
    <w:rsid w:val="00FA7305"/>
    <w:rsid w:val="00FA7F51"/>
    <w:rsid w:val="00FB0709"/>
    <w:rsid w:val="00FB0A60"/>
    <w:rsid w:val="00FB113B"/>
    <w:rsid w:val="00FB16BC"/>
    <w:rsid w:val="00FB1985"/>
    <w:rsid w:val="00FB1C3E"/>
    <w:rsid w:val="00FB22B7"/>
    <w:rsid w:val="00FB27B1"/>
    <w:rsid w:val="00FB3B52"/>
    <w:rsid w:val="00FB3D85"/>
    <w:rsid w:val="00FB551F"/>
    <w:rsid w:val="00FB5C33"/>
    <w:rsid w:val="00FB5F2F"/>
    <w:rsid w:val="00FB6171"/>
    <w:rsid w:val="00FB6206"/>
    <w:rsid w:val="00FB65EB"/>
    <w:rsid w:val="00FB69D8"/>
    <w:rsid w:val="00FB7146"/>
    <w:rsid w:val="00FB71B3"/>
    <w:rsid w:val="00FB778B"/>
    <w:rsid w:val="00FC00CD"/>
    <w:rsid w:val="00FC01FA"/>
    <w:rsid w:val="00FC0381"/>
    <w:rsid w:val="00FC17A6"/>
    <w:rsid w:val="00FC18A0"/>
    <w:rsid w:val="00FC18CF"/>
    <w:rsid w:val="00FC26C9"/>
    <w:rsid w:val="00FC2BB2"/>
    <w:rsid w:val="00FC30C1"/>
    <w:rsid w:val="00FC3C30"/>
    <w:rsid w:val="00FC3D74"/>
    <w:rsid w:val="00FC400A"/>
    <w:rsid w:val="00FC404C"/>
    <w:rsid w:val="00FC5827"/>
    <w:rsid w:val="00FC5A98"/>
    <w:rsid w:val="00FC618F"/>
    <w:rsid w:val="00FC620A"/>
    <w:rsid w:val="00FC69A1"/>
    <w:rsid w:val="00FC6F90"/>
    <w:rsid w:val="00FC7116"/>
    <w:rsid w:val="00FC7262"/>
    <w:rsid w:val="00FC7324"/>
    <w:rsid w:val="00FC7660"/>
    <w:rsid w:val="00FC771E"/>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1F6"/>
    <w:rsid w:val="00FE6628"/>
    <w:rsid w:val="00FE6F14"/>
    <w:rsid w:val="00FE737A"/>
    <w:rsid w:val="00FE7AAB"/>
    <w:rsid w:val="00FE7DA8"/>
    <w:rsid w:val="00FF029F"/>
    <w:rsid w:val="00FF06C5"/>
    <w:rsid w:val="00FF128A"/>
    <w:rsid w:val="00FF19D0"/>
    <w:rsid w:val="00FF1F21"/>
    <w:rsid w:val="00FF23CD"/>
    <w:rsid w:val="00FF2956"/>
    <w:rsid w:val="00FF2C2F"/>
    <w:rsid w:val="00FF3594"/>
    <w:rsid w:val="00FF4370"/>
    <w:rsid w:val="00FF4618"/>
    <w:rsid w:val="00FF5050"/>
    <w:rsid w:val="00FF51F1"/>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F45120F2-0199-483B-B607-5601889D4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2B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character" w:styleId="Strong">
    <w:name w:val="Strong"/>
    <w:basedOn w:val="DefaultParagraphFont"/>
    <w:uiPriority w:val="22"/>
    <w:qFormat/>
    <w:rsid w:val="00211FB1"/>
    <w:rPr>
      <w:b/>
      <w:bCs/>
    </w:rPr>
  </w:style>
  <w:style w:type="character" w:styleId="Emphasis">
    <w:name w:val="Emphasis"/>
    <w:basedOn w:val="DefaultParagraphFont"/>
    <w:uiPriority w:val="20"/>
    <w:qFormat/>
    <w:rsid w:val="001C7456"/>
    <w:rPr>
      <w:i/>
      <w:iCs/>
    </w:rPr>
  </w:style>
  <w:style w:type="paragraph" w:styleId="NormalWeb">
    <w:name w:val="Normal (Web)"/>
    <w:basedOn w:val="Normal"/>
    <w:uiPriority w:val="99"/>
    <w:semiHidden/>
    <w:unhideWhenUsed/>
    <w:rsid w:val="00015A28"/>
    <w:pPr>
      <w:spacing w:before="100" w:beforeAutospacing="1" w:after="100" w:afterAutospacing="1" w:line="240" w:lineRule="auto"/>
      <w:jc w:val="left"/>
    </w:pPr>
    <w:rPr>
      <w:rFonts w:eastAsia="Times New Roman" w:cs="Times New Roman"/>
      <w:color w:val="auto"/>
      <w:kern w:val="0"/>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238712795">
          <w:marLeft w:val="480"/>
          <w:marRight w:val="0"/>
          <w:marTop w:val="0"/>
          <w:marBottom w:val="0"/>
          <w:divBdr>
            <w:top w:val="none" w:sz="0" w:space="0" w:color="auto"/>
            <w:left w:val="none" w:sz="0" w:space="0" w:color="auto"/>
            <w:bottom w:val="none" w:sz="0" w:space="0" w:color="auto"/>
            <w:right w:val="none" w:sz="0" w:space="0" w:color="auto"/>
          </w:divBdr>
        </w:div>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sChild>
    </w:div>
    <w:div w:id="202940">
      <w:bodyDiv w:val="1"/>
      <w:marLeft w:val="0"/>
      <w:marRight w:val="0"/>
      <w:marTop w:val="0"/>
      <w:marBottom w:val="0"/>
      <w:divBdr>
        <w:top w:val="none" w:sz="0" w:space="0" w:color="auto"/>
        <w:left w:val="none" w:sz="0" w:space="0" w:color="auto"/>
        <w:bottom w:val="none" w:sz="0" w:space="0" w:color="auto"/>
        <w:right w:val="none" w:sz="0" w:space="0" w:color="auto"/>
      </w:divBdr>
    </w:div>
    <w:div w:id="4095344">
      <w:bodyDiv w:val="1"/>
      <w:marLeft w:val="0"/>
      <w:marRight w:val="0"/>
      <w:marTop w:val="0"/>
      <w:marBottom w:val="0"/>
      <w:divBdr>
        <w:top w:val="none" w:sz="0" w:space="0" w:color="auto"/>
        <w:left w:val="none" w:sz="0" w:space="0" w:color="auto"/>
        <w:bottom w:val="none" w:sz="0" w:space="0" w:color="auto"/>
        <w:right w:val="none" w:sz="0" w:space="0" w:color="auto"/>
      </w:divBdr>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55863023">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819881384">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sChild>
    </w:div>
    <w:div w:id="7173611">
      <w:bodyDiv w:val="1"/>
      <w:marLeft w:val="0"/>
      <w:marRight w:val="0"/>
      <w:marTop w:val="0"/>
      <w:marBottom w:val="0"/>
      <w:divBdr>
        <w:top w:val="none" w:sz="0" w:space="0" w:color="auto"/>
        <w:left w:val="none" w:sz="0" w:space="0" w:color="auto"/>
        <w:bottom w:val="none" w:sz="0" w:space="0" w:color="auto"/>
        <w:right w:val="none" w:sz="0" w:space="0" w:color="auto"/>
      </w:divBdr>
    </w:div>
    <w:div w:id="10184637">
      <w:bodyDiv w:val="1"/>
      <w:marLeft w:val="0"/>
      <w:marRight w:val="0"/>
      <w:marTop w:val="0"/>
      <w:marBottom w:val="0"/>
      <w:divBdr>
        <w:top w:val="none" w:sz="0" w:space="0" w:color="auto"/>
        <w:left w:val="none" w:sz="0" w:space="0" w:color="auto"/>
        <w:bottom w:val="none" w:sz="0" w:space="0" w:color="auto"/>
        <w:right w:val="none" w:sz="0" w:space="0" w:color="auto"/>
      </w:divBdr>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22172238">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341709244">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sChild>
    </w:div>
    <w:div w:id="11273765">
      <w:bodyDiv w:val="1"/>
      <w:marLeft w:val="0"/>
      <w:marRight w:val="0"/>
      <w:marTop w:val="0"/>
      <w:marBottom w:val="0"/>
      <w:divBdr>
        <w:top w:val="none" w:sz="0" w:space="0" w:color="auto"/>
        <w:left w:val="none" w:sz="0" w:space="0" w:color="auto"/>
        <w:bottom w:val="none" w:sz="0" w:space="0" w:color="auto"/>
        <w:right w:val="none" w:sz="0" w:space="0" w:color="auto"/>
      </w:divBdr>
    </w:div>
    <w:div w:id="12153379">
      <w:bodyDiv w:val="1"/>
      <w:marLeft w:val="0"/>
      <w:marRight w:val="0"/>
      <w:marTop w:val="0"/>
      <w:marBottom w:val="0"/>
      <w:divBdr>
        <w:top w:val="none" w:sz="0" w:space="0" w:color="auto"/>
        <w:left w:val="none" w:sz="0" w:space="0" w:color="auto"/>
        <w:bottom w:val="none" w:sz="0" w:space="0" w:color="auto"/>
        <w:right w:val="none" w:sz="0" w:space="0" w:color="auto"/>
      </w:divBdr>
    </w:div>
    <w:div w:id="16320183">
      <w:bodyDiv w:val="1"/>
      <w:marLeft w:val="0"/>
      <w:marRight w:val="0"/>
      <w:marTop w:val="0"/>
      <w:marBottom w:val="0"/>
      <w:divBdr>
        <w:top w:val="none" w:sz="0" w:space="0" w:color="auto"/>
        <w:left w:val="none" w:sz="0" w:space="0" w:color="auto"/>
        <w:bottom w:val="none" w:sz="0" w:space="0" w:color="auto"/>
        <w:right w:val="none" w:sz="0" w:space="0" w:color="auto"/>
      </w:divBdr>
    </w:div>
    <w:div w:id="17171358">
      <w:bodyDiv w:val="1"/>
      <w:marLeft w:val="0"/>
      <w:marRight w:val="0"/>
      <w:marTop w:val="0"/>
      <w:marBottom w:val="0"/>
      <w:divBdr>
        <w:top w:val="none" w:sz="0" w:space="0" w:color="auto"/>
        <w:left w:val="none" w:sz="0" w:space="0" w:color="auto"/>
        <w:bottom w:val="none" w:sz="0" w:space="0" w:color="auto"/>
        <w:right w:val="none" w:sz="0" w:space="0" w:color="auto"/>
      </w:divBdr>
    </w:div>
    <w:div w:id="18044496">
      <w:bodyDiv w:val="1"/>
      <w:marLeft w:val="0"/>
      <w:marRight w:val="0"/>
      <w:marTop w:val="0"/>
      <w:marBottom w:val="0"/>
      <w:divBdr>
        <w:top w:val="none" w:sz="0" w:space="0" w:color="auto"/>
        <w:left w:val="none" w:sz="0" w:space="0" w:color="auto"/>
        <w:bottom w:val="none" w:sz="0" w:space="0" w:color="auto"/>
        <w:right w:val="none" w:sz="0" w:space="0" w:color="auto"/>
      </w:divBdr>
    </w:div>
    <w:div w:id="19281845">
      <w:bodyDiv w:val="1"/>
      <w:marLeft w:val="0"/>
      <w:marRight w:val="0"/>
      <w:marTop w:val="0"/>
      <w:marBottom w:val="0"/>
      <w:divBdr>
        <w:top w:val="none" w:sz="0" w:space="0" w:color="auto"/>
        <w:left w:val="none" w:sz="0" w:space="0" w:color="auto"/>
        <w:bottom w:val="none" w:sz="0" w:space="0" w:color="auto"/>
        <w:right w:val="none" w:sz="0" w:space="0" w:color="auto"/>
      </w:divBdr>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2217332">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4672821">
      <w:bodyDiv w:val="1"/>
      <w:marLeft w:val="0"/>
      <w:marRight w:val="0"/>
      <w:marTop w:val="0"/>
      <w:marBottom w:val="0"/>
      <w:divBdr>
        <w:top w:val="none" w:sz="0" w:space="0" w:color="auto"/>
        <w:left w:val="none" w:sz="0" w:space="0" w:color="auto"/>
        <w:bottom w:val="none" w:sz="0" w:space="0" w:color="auto"/>
        <w:right w:val="none" w:sz="0" w:space="0" w:color="auto"/>
      </w:divBdr>
    </w:div>
    <w:div w:id="25451821">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16515376">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70152089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74672647">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 w:id="601763988">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0854520">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259485572">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sChild>
    </w:div>
    <w:div w:id="32537868">
      <w:bodyDiv w:val="1"/>
      <w:marLeft w:val="0"/>
      <w:marRight w:val="0"/>
      <w:marTop w:val="0"/>
      <w:marBottom w:val="0"/>
      <w:divBdr>
        <w:top w:val="none" w:sz="0" w:space="0" w:color="auto"/>
        <w:left w:val="none" w:sz="0" w:space="0" w:color="auto"/>
        <w:bottom w:val="none" w:sz="0" w:space="0" w:color="auto"/>
        <w:right w:val="none" w:sz="0" w:space="0" w:color="auto"/>
      </w:divBdr>
    </w:div>
    <w:div w:id="36395171">
      <w:bodyDiv w:val="1"/>
      <w:marLeft w:val="0"/>
      <w:marRight w:val="0"/>
      <w:marTop w:val="0"/>
      <w:marBottom w:val="0"/>
      <w:divBdr>
        <w:top w:val="none" w:sz="0" w:space="0" w:color="auto"/>
        <w:left w:val="none" w:sz="0" w:space="0" w:color="auto"/>
        <w:bottom w:val="none" w:sz="0" w:space="0" w:color="auto"/>
        <w:right w:val="none" w:sz="0" w:space="0" w:color="auto"/>
      </w:divBdr>
    </w:div>
    <w:div w:id="38559124">
      <w:bodyDiv w:val="1"/>
      <w:marLeft w:val="0"/>
      <w:marRight w:val="0"/>
      <w:marTop w:val="0"/>
      <w:marBottom w:val="0"/>
      <w:divBdr>
        <w:top w:val="none" w:sz="0" w:space="0" w:color="auto"/>
        <w:left w:val="none" w:sz="0" w:space="0" w:color="auto"/>
        <w:bottom w:val="none" w:sz="0" w:space="0" w:color="auto"/>
        <w:right w:val="none" w:sz="0" w:space="0" w:color="auto"/>
      </w:divBdr>
    </w:div>
    <w:div w:id="44064595">
      <w:bodyDiv w:val="1"/>
      <w:marLeft w:val="0"/>
      <w:marRight w:val="0"/>
      <w:marTop w:val="0"/>
      <w:marBottom w:val="0"/>
      <w:divBdr>
        <w:top w:val="none" w:sz="0" w:space="0" w:color="auto"/>
        <w:left w:val="none" w:sz="0" w:space="0" w:color="auto"/>
        <w:bottom w:val="none" w:sz="0" w:space="0" w:color="auto"/>
        <w:right w:val="none" w:sz="0" w:space="0" w:color="auto"/>
      </w:divBdr>
    </w:div>
    <w:div w:id="44373666">
      <w:bodyDiv w:val="1"/>
      <w:marLeft w:val="0"/>
      <w:marRight w:val="0"/>
      <w:marTop w:val="0"/>
      <w:marBottom w:val="0"/>
      <w:divBdr>
        <w:top w:val="none" w:sz="0" w:space="0" w:color="auto"/>
        <w:left w:val="none" w:sz="0" w:space="0" w:color="auto"/>
        <w:bottom w:val="none" w:sz="0" w:space="0" w:color="auto"/>
        <w:right w:val="none" w:sz="0" w:space="0" w:color="auto"/>
      </w:divBdr>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49814402">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51735259">
      <w:bodyDiv w:val="1"/>
      <w:marLeft w:val="0"/>
      <w:marRight w:val="0"/>
      <w:marTop w:val="0"/>
      <w:marBottom w:val="0"/>
      <w:divBdr>
        <w:top w:val="none" w:sz="0" w:space="0" w:color="auto"/>
        <w:left w:val="none" w:sz="0" w:space="0" w:color="auto"/>
        <w:bottom w:val="none" w:sz="0" w:space="0" w:color="auto"/>
        <w:right w:val="none" w:sz="0" w:space="0" w:color="auto"/>
      </w:divBdr>
    </w:div>
    <w:div w:id="53823233">
      <w:bodyDiv w:val="1"/>
      <w:marLeft w:val="0"/>
      <w:marRight w:val="0"/>
      <w:marTop w:val="0"/>
      <w:marBottom w:val="0"/>
      <w:divBdr>
        <w:top w:val="none" w:sz="0" w:space="0" w:color="auto"/>
        <w:left w:val="none" w:sz="0" w:space="0" w:color="auto"/>
        <w:bottom w:val="none" w:sz="0" w:space="0" w:color="auto"/>
        <w:right w:val="none" w:sz="0" w:space="0" w:color="auto"/>
      </w:divBdr>
    </w:div>
    <w:div w:id="58752467">
      <w:bodyDiv w:val="1"/>
      <w:marLeft w:val="0"/>
      <w:marRight w:val="0"/>
      <w:marTop w:val="0"/>
      <w:marBottom w:val="0"/>
      <w:divBdr>
        <w:top w:val="none" w:sz="0" w:space="0" w:color="auto"/>
        <w:left w:val="none" w:sz="0" w:space="0" w:color="auto"/>
        <w:bottom w:val="none" w:sz="0" w:space="0" w:color="auto"/>
        <w:right w:val="none" w:sz="0" w:space="0" w:color="auto"/>
      </w:divBdr>
    </w:div>
    <w:div w:id="61022318">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69041295">
      <w:bodyDiv w:val="1"/>
      <w:marLeft w:val="0"/>
      <w:marRight w:val="0"/>
      <w:marTop w:val="0"/>
      <w:marBottom w:val="0"/>
      <w:divBdr>
        <w:top w:val="none" w:sz="0" w:space="0" w:color="auto"/>
        <w:left w:val="none" w:sz="0" w:space="0" w:color="auto"/>
        <w:bottom w:val="none" w:sz="0" w:space="0" w:color="auto"/>
        <w:right w:val="none" w:sz="0" w:space="0" w:color="auto"/>
      </w:divBdr>
    </w:div>
    <w:div w:id="72972878">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3344">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926688867">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79527003">
      <w:bodyDiv w:val="1"/>
      <w:marLeft w:val="0"/>
      <w:marRight w:val="0"/>
      <w:marTop w:val="0"/>
      <w:marBottom w:val="0"/>
      <w:divBdr>
        <w:top w:val="none" w:sz="0" w:space="0" w:color="auto"/>
        <w:left w:val="none" w:sz="0" w:space="0" w:color="auto"/>
        <w:bottom w:val="none" w:sz="0" w:space="0" w:color="auto"/>
        <w:right w:val="none" w:sz="0" w:space="0" w:color="auto"/>
      </w:divBdr>
    </w:div>
    <w:div w:id="81952617">
      <w:bodyDiv w:val="1"/>
      <w:marLeft w:val="0"/>
      <w:marRight w:val="0"/>
      <w:marTop w:val="0"/>
      <w:marBottom w:val="0"/>
      <w:divBdr>
        <w:top w:val="none" w:sz="0" w:space="0" w:color="auto"/>
        <w:left w:val="none" w:sz="0" w:space="0" w:color="auto"/>
        <w:bottom w:val="none" w:sz="0" w:space="0" w:color="auto"/>
        <w:right w:val="none" w:sz="0" w:space="0" w:color="auto"/>
      </w:divBdr>
    </w:div>
    <w:div w:id="84813204">
      <w:bodyDiv w:val="1"/>
      <w:marLeft w:val="0"/>
      <w:marRight w:val="0"/>
      <w:marTop w:val="0"/>
      <w:marBottom w:val="0"/>
      <w:divBdr>
        <w:top w:val="none" w:sz="0" w:space="0" w:color="auto"/>
        <w:left w:val="none" w:sz="0" w:space="0" w:color="auto"/>
        <w:bottom w:val="none" w:sz="0" w:space="0" w:color="auto"/>
        <w:right w:val="none" w:sz="0" w:space="0" w:color="auto"/>
      </w:divBdr>
    </w:div>
    <w:div w:id="85930996">
      <w:bodyDiv w:val="1"/>
      <w:marLeft w:val="0"/>
      <w:marRight w:val="0"/>
      <w:marTop w:val="0"/>
      <w:marBottom w:val="0"/>
      <w:divBdr>
        <w:top w:val="none" w:sz="0" w:space="0" w:color="auto"/>
        <w:left w:val="none" w:sz="0" w:space="0" w:color="auto"/>
        <w:bottom w:val="none" w:sz="0" w:space="0" w:color="auto"/>
        <w:right w:val="none" w:sz="0" w:space="0" w:color="auto"/>
      </w:divBdr>
    </w:div>
    <w:div w:id="92020693">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9872170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607280391">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sChild>
    </w:div>
    <w:div w:id="101149773">
      <w:bodyDiv w:val="1"/>
      <w:marLeft w:val="0"/>
      <w:marRight w:val="0"/>
      <w:marTop w:val="0"/>
      <w:marBottom w:val="0"/>
      <w:divBdr>
        <w:top w:val="none" w:sz="0" w:space="0" w:color="auto"/>
        <w:left w:val="none" w:sz="0" w:space="0" w:color="auto"/>
        <w:bottom w:val="none" w:sz="0" w:space="0" w:color="auto"/>
        <w:right w:val="none" w:sz="0" w:space="0" w:color="auto"/>
      </w:divBdr>
    </w:div>
    <w:div w:id="103575795">
      <w:bodyDiv w:val="1"/>
      <w:marLeft w:val="0"/>
      <w:marRight w:val="0"/>
      <w:marTop w:val="0"/>
      <w:marBottom w:val="0"/>
      <w:divBdr>
        <w:top w:val="none" w:sz="0" w:space="0" w:color="auto"/>
        <w:left w:val="none" w:sz="0" w:space="0" w:color="auto"/>
        <w:bottom w:val="none" w:sz="0" w:space="0" w:color="auto"/>
        <w:right w:val="none" w:sz="0" w:space="0" w:color="auto"/>
      </w:divBdr>
    </w:div>
    <w:div w:id="106513247">
      <w:bodyDiv w:val="1"/>
      <w:marLeft w:val="0"/>
      <w:marRight w:val="0"/>
      <w:marTop w:val="0"/>
      <w:marBottom w:val="0"/>
      <w:divBdr>
        <w:top w:val="none" w:sz="0" w:space="0" w:color="auto"/>
        <w:left w:val="none" w:sz="0" w:space="0" w:color="auto"/>
        <w:bottom w:val="none" w:sz="0" w:space="0" w:color="auto"/>
        <w:right w:val="none" w:sz="0" w:space="0" w:color="auto"/>
      </w:divBdr>
    </w:div>
    <w:div w:id="106892743">
      <w:bodyDiv w:val="1"/>
      <w:marLeft w:val="0"/>
      <w:marRight w:val="0"/>
      <w:marTop w:val="0"/>
      <w:marBottom w:val="0"/>
      <w:divBdr>
        <w:top w:val="none" w:sz="0" w:space="0" w:color="auto"/>
        <w:left w:val="none" w:sz="0" w:space="0" w:color="auto"/>
        <w:bottom w:val="none" w:sz="0" w:space="0" w:color="auto"/>
        <w:right w:val="none" w:sz="0" w:space="0" w:color="auto"/>
      </w:divBdr>
    </w:div>
    <w:div w:id="110438398">
      <w:bodyDiv w:val="1"/>
      <w:marLeft w:val="0"/>
      <w:marRight w:val="0"/>
      <w:marTop w:val="0"/>
      <w:marBottom w:val="0"/>
      <w:divBdr>
        <w:top w:val="none" w:sz="0" w:space="0" w:color="auto"/>
        <w:left w:val="none" w:sz="0" w:space="0" w:color="auto"/>
        <w:bottom w:val="none" w:sz="0" w:space="0" w:color="auto"/>
        <w:right w:val="none" w:sz="0" w:space="0" w:color="auto"/>
      </w:divBdr>
    </w:div>
    <w:div w:id="112209227">
      <w:bodyDiv w:val="1"/>
      <w:marLeft w:val="0"/>
      <w:marRight w:val="0"/>
      <w:marTop w:val="0"/>
      <w:marBottom w:val="0"/>
      <w:divBdr>
        <w:top w:val="none" w:sz="0" w:space="0" w:color="auto"/>
        <w:left w:val="none" w:sz="0" w:space="0" w:color="auto"/>
        <w:bottom w:val="none" w:sz="0" w:space="0" w:color="auto"/>
        <w:right w:val="none" w:sz="0" w:space="0" w:color="auto"/>
      </w:divBdr>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18884700">
      <w:bodyDiv w:val="1"/>
      <w:marLeft w:val="0"/>
      <w:marRight w:val="0"/>
      <w:marTop w:val="0"/>
      <w:marBottom w:val="0"/>
      <w:divBdr>
        <w:top w:val="none" w:sz="0" w:space="0" w:color="auto"/>
        <w:left w:val="none" w:sz="0" w:space="0" w:color="auto"/>
        <w:bottom w:val="none" w:sz="0" w:space="0" w:color="auto"/>
        <w:right w:val="none" w:sz="0" w:space="0" w:color="auto"/>
      </w:divBdr>
    </w:div>
    <w:div w:id="119034676">
      <w:bodyDiv w:val="1"/>
      <w:marLeft w:val="0"/>
      <w:marRight w:val="0"/>
      <w:marTop w:val="0"/>
      <w:marBottom w:val="0"/>
      <w:divBdr>
        <w:top w:val="none" w:sz="0" w:space="0" w:color="auto"/>
        <w:left w:val="none" w:sz="0" w:space="0" w:color="auto"/>
        <w:bottom w:val="none" w:sz="0" w:space="0" w:color="auto"/>
        <w:right w:val="none" w:sz="0" w:space="0" w:color="auto"/>
      </w:divBdr>
    </w:div>
    <w:div w:id="121271535">
      <w:bodyDiv w:val="1"/>
      <w:marLeft w:val="0"/>
      <w:marRight w:val="0"/>
      <w:marTop w:val="0"/>
      <w:marBottom w:val="0"/>
      <w:divBdr>
        <w:top w:val="none" w:sz="0" w:space="0" w:color="auto"/>
        <w:left w:val="none" w:sz="0" w:space="0" w:color="auto"/>
        <w:bottom w:val="none" w:sz="0" w:space="0" w:color="auto"/>
        <w:right w:val="none" w:sz="0" w:space="0" w:color="auto"/>
      </w:divBdr>
    </w:div>
    <w:div w:id="122234603">
      <w:bodyDiv w:val="1"/>
      <w:marLeft w:val="0"/>
      <w:marRight w:val="0"/>
      <w:marTop w:val="0"/>
      <w:marBottom w:val="0"/>
      <w:divBdr>
        <w:top w:val="none" w:sz="0" w:space="0" w:color="auto"/>
        <w:left w:val="none" w:sz="0" w:space="0" w:color="auto"/>
        <w:bottom w:val="none" w:sz="0" w:space="0" w:color="auto"/>
        <w:right w:val="none" w:sz="0" w:space="0" w:color="auto"/>
      </w:divBdr>
    </w:div>
    <w:div w:id="126553878">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44918749">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32218697">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sChild>
    </w:div>
    <w:div w:id="132522478">
      <w:bodyDiv w:val="1"/>
      <w:marLeft w:val="0"/>
      <w:marRight w:val="0"/>
      <w:marTop w:val="0"/>
      <w:marBottom w:val="0"/>
      <w:divBdr>
        <w:top w:val="none" w:sz="0" w:space="0" w:color="auto"/>
        <w:left w:val="none" w:sz="0" w:space="0" w:color="auto"/>
        <w:bottom w:val="none" w:sz="0" w:space="0" w:color="auto"/>
        <w:right w:val="none" w:sz="0" w:space="0" w:color="auto"/>
      </w:divBdr>
    </w:div>
    <w:div w:id="133916864">
      <w:bodyDiv w:val="1"/>
      <w:marLeft w:val="0"/>
      <w:marRight w:val="0"/>
      <w:marTop w:val="0"/>
      <w:marBottom w:val="0"/>
      <w:divBdr>
        <w:top w:val="none" w:sz="0" w:space="0" w:color="auto"/>
        <w:left w:val="none" w:sz="0" w:space="0" w:color="auto"/>
        <w:bottom w:val="none" w:sz="0" w:space="0" w:color="auto"/>
        <w:right w:val="none" w:sz="0" w:space="0" w:color="auto"/>
      </w:divBdr>
    </w:div>
    <w:div w:id="134839744">
      <w:bodyDiv w:val="1"/>
      <w:marLeft w:val="0"/>
      <w:marRight w:val="0"/>
      <w:marTop w:val="0"/>
      <w:marBottom w:val="0"/>
      <w:divBdr>
        <w:top w:val="none" w:sz="0" w:space="0" w:color="auto"/>
        <w:left w:val="none" w:sz="0" w:space="0" w:color="auto"/>
        <w:bottom w:val="none" w:sz="0" w:space="0" w:color="auto"/>
        <w:right w:val="none" w:sz="0" w:space="0" w:color="auto"/>
      </w:divBdr>
    </w:div>
    <w:div w:id="136454561">
      <w:bodyDiv w:val="1"/>
      <w:marLeft w:val="0"/>
      <w:marRight w:val="0"/>
      <w:marTop w:val="0"/>
      <w:marBottom w:val="0"/>
      <w:divBdr>
        <w:top w:val="none" w:sz="0" w:space="0" w:color="auto"/>
        <w:left w:val="none" w:sz="0" w:space="0" w:color="auto"/>
        <w:bottom w:val="none" w:sz="0" w:space="0" w:color="auto"/>
        <w:right w:val="none" w:sz="0" w:space="0" w:color="auto"/>
      </w:divBdr>
    </w:div>
    <w:div w:id="137184488">
      <w:bodyDiv w:val="1"/>
      <w:marLeft w:val="0"/>
      <w:marRight w:val="0"/>
      <w:marTop w:val="0"/>
      <w:marBottom w:val="0"/>
      <w:divBdr>
        <w:top w:val="none" w:sz="0" w:space="0" w:color="auto"/>
        <w:left w:val="none" w:sz="0" w:space="0" w:color="auto"/>
        <w:bottom w:val="none" w:sz="0" w:space="0" w:color="auto"/>
        <w:right w:val="none" w:sz="0" w:space="0" w:color="auto"/>
      </w:divBdr>
    </w:div>
    <w:div w:id="143088585">
      <w:bodyDiv w:val="1"/>
      <w:marLeft w:val="0"/>
      <w:marRight w:val="0"/>
      <w:marTop w:val="0"/>
      <w:marBottom w:val="0"/>
      <w:divBdr>
        <w:top w:val="none" w:sz="0" w:space="0" w:color="auto"/>
        <w:left w:val="none" w:sz="0" w:space="0" w:color="auto"/>
        <w:bottom w:val="none" w:sz="0" w:space="0" w:color="auto"/>
        <w:right w:val="none" w:sz="0" w:space="0" w:color="auto"/>
      </w:divBdr>
    </w:div>
    <w:div w:id="143133506">
      <w:bodyDiv w:val="1"/>
      <w:marLeft w:val="0"/>
      <w:marRight w:val="0"/>
      <w:marTop w:val="0"/>
      <w:marBottom w:val="0"/>
      <w:divBdr>
        <w:top w:val="none" w:sz="0" w:space="0" w:color="auto"/>
        <w:left w:val="none" w:sz="0" w:space="0" w:color="auto"/>
        <w:bottom w:val="none" w:sz="0" w:space="0" w:color="auto"/>
        <w:right w:val="none" w:sz="0" w:space="0" w:color="auto"/>
      </w:divBdr>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32123535">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452479615">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48639238">
      <w:bodyDiv w:val="1"/>
      <w:marLeft w:val="0"/>
      <w:marRight w:val="0"/>
      <w:marTop w:val="0"/>
      <w:marBottom w:val="0"/>
      <w:divBdr>
        <w:top w:val="none" w:sz="0" w:space="0" w:color="auto"/>
        <w:left w:val="none" w:sz="0" w:space="0" w:color="auto"/>
        <w:bottom w:val="none" w:sz="0" w:space="0" w:color="auto"/>
        <w:right w:val="none" w:sz="0" w:space="0" w:color="auto"/>
      </w:divBdr>
    </w:div>
    <w:div w:id="148906896">
      <w:bodyDiv w:val="1"/>
      <w:marLeft w:val="0"/>
      <w:marRight w:val="0"/>
      <w:marTop w:val="0"/>
      <w:marBottom w:val="0"/>
      <w:divBdr>
        <w:top w:val="none" w:sz="0" w:space="0" w:color="auto"/>
        <w:left w:val="none" w:sz="0" w:space="0" w:color="auto"/>
        <w:bottom w:val="none" w:sz="0" w:space="0" w:color="auto"/>
        <w:right w:val="none" w:sz="0" w:space="0" w:color="auto"/>
      </w:divBdr>
    </w:div>
    <w:div w:id="149760124">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5389512">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59127865">
      <w:bodyDiv w:val="1"/>
      <w:marLeft w:val="0"/>
      <w:marRight w:val="0"/>
      <w:marTop w:val="0"/>
      <w:marBottom w:val="0"/>
      <w:divBdr>
        <w:top w:val="none" w:sz="0" w:space="0" w:color="auto"/>
        <w:left w:val="none" w:sz="0" w:space="0" w:color="auto"/>
        <w:bottom w:val="none" w:sz="0" w:space="0" w:color="auto"/>
        <w:right w:val="none" w:sz="0" w:space="0" w:color="auto"/>
      </w:divBdr>
    </w:div>
    <w:div w:id="159197967">
      <w:bodyDiv w:val="1"/>
      <w:marLeft w:val="0"/>
      <w:marRight w:val="0"/>
      <w:marTop w:val="0"/>
      <w:marBottom w:val="0"/>
      <w:divBdr>
        <w:top w:val="none" w:sz="0" w:space="0" w:color="auto"/>
        <w:left w:val="none" w:sz="0" w:space="0" w:color="auto"/>
        <w:bottom w:val="none" w:sz="0" w:space="0" w:color="auto"/>
        <w:right w:val="none" w:sz="0" w:space="0" w:color="auto"/>
      </w:divBdr>
    </w:div>
    <w:div w:id="160505565">
      <w:bodyDiv w:val="1"/>
      <w:marLeft w:val="0"/>
      <w:marRight w:val="0"/>
      <w:marTop w:val="0"/>
      <w:marBottom w:val="0"/>
      <w:divBdr>
        <w:top w:val="none" w:sz="0" w:space="0" w:color="auto"/>
        <w:left w:val="none" w:sz="0" w:space="0" w:color="auto"/>
        <w:bottom w:val="none" w:sz="0" w:space="0" w:color="auto"/>
        <w:right w:val="none" w:sz="0" w:space="0" w:color="auto"/>
      </w:divBdr>
    </w:div>
    <w:div w:id="163934831">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65366158">
      <w:bodyDiv w:val="1"/>
      <w:marLeft w:val="0"/>
      <w:marRight w:val="0"/>
      <w:marTop w:val="0"/>
      <w:marBottom w:val="0"/>
      <w:divBdr>
        <w:top w:val="none" w:sz="0" w:space="0" w:color="auto"/>
        <w:left w:val="none" w:sz="0" w:space="0" w:color="auto"/>
        <w:bottom w:val="none" w:sz="0" w:space="0" w:color="auto"/>
        <w:right w:val="none" w:sz="0" w:space="0" w:color="auto"/>
      </w:divBdr>
    </w:div>
    <w:div w:id="166099663">
      <w:bodyDiv w:val="1"/>
      <w:marLeft w:val="0"/>
      <w:marRight w:val="0"/>
      <w:marTop w:val="0"/>
      <w:marBottom w:val="0"/>
      <w:divBdr>
        <w:top w:val="none" w:sz="0" w:space="0" w:color="auto"/>
        <w:left w:val="none" w:sz="0" w:space="0" w:color="auto"/>
        <w:bottom w:val="none" w:sz="0" w:space="0" w:color="auto"/>
        <w:right w:val="none" w:sz="0" w:space="0" w:color="auto"/>
      </w:divBdr>
    </w:div>
    <w:div w:id="174465545">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75654648">
      <w:bodyDiv w:val="1"/>
      <w:marLeft w:val="0"/>
      <w:marRight w:val="0"/>
      <w:marTop w:val="0"/>
      <w:marBottom w:val="0"/>
      <w:divBdr>
        <w:top w:val="none" w:sz="0" w:space="0" w:color="auto"/>
        <w:left w:val="none" w:sz="0" w:space="0" w:color="auto"/>
        <w:bottom w:val="none" w:sz="0" w:space="0" w:color="auto"/>
        <w:right w:val="none" w:sz="0" w:space="0" w:color="auto"/>
      </w:divBdr>
    </w:div>
    <w:div w:id="176582177">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3792740">
      <w:bodyDiv w:val="1"/>
      <w:marLeft w:val="0"/>
      <w:marRight w:val="0"/>
      <w:marTop w:val="0"/>
      <w:marBottom w:val="0"/>
      <w:divBdr>
        <w:top w:val="none" w:sz="0" w:space="0" w:color="auto"/>
        <w:left w:val="none" w:sz="0" w:space="0" w:color="auto"/>
        <w:bottom w:val="none" w:sz="0" w:space="0" w:color="auto"/>
        <w:right w:val="none" w:sz="0" w:space="0" w:color="auto"/>
      </w:divBdr>
    </w:div>
    <w:div w:id="185532455">
      <w:bodyDiv w:val="1"/>
      <w:marLeft w:val="0"/>
      <w:marRight w:val="0"/>
      <w:marTop w:val="0"/>
      <w:marBottom w:val="0"/>
      <w:divBdr>
        <w:top w:val="none" w:sz="0" w:space="0" w:color="auto"/>
        <w:left w:val="none" w:sz="0" w:space="0" w:color="auto"/>
        <w:bottom w:val="none" w:sz="0" w:space="0" w:color="auto"/>
        <w:right w:val="none" w:sz="0" w:space="0" w:color="auto"/>
      </w:divBdr>
    </w:div>
    <w:div w:id="188105446">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198393835">
      <w:bodyDiv w:val="1"/>
      <w:marLeft w:val="0"/>
      <w:marRight w:val="0"/>
      <w:marTop w:val="0"/>
      <w:marBottom w:val="0"/>
      <w:divBdr>
        <w:top w:val="none" w:sz="0" w:space="0" w:color="auto"/>
        <w:left w:val="none" w:sz="0" w:space="0" w:color="auto"/>
        <w:bottom w:val="none" w:sz="0" w:space="0" w:color="auto"/>
        <w:right w:val="none" w:sz="0" w:space="0" w:color="auto"/>
      </w:divBdr>
    </w:div>
    <w:div w:id="198906446">
      <w:bodyDiv w:val="1"/>
      <w:marLeft w:val="0"/>
      <w:marRight w:val="0"/>
      <w:marTop w:val="0"/>
      <w:marBottom w:val="0"/>
      <w:divBdr>
        <w:top w:val="none" w:sz="0" w:space="0" w:color="auto"/>
        <w:left w:val="none" w:sz="0" w:space="0" w:color="auto"/>
        <w:bottom w:val="none" w:sz="0" w:space="0" w:color="auto"/>
        <w:right w:val="none" w:sz="0" w:space="0" w:color="auto"/>
      </w:divBdr>
    </w:div>
    <w:div w:id="201480116">
      <w:bodyDiv w:val="1"/>
      <w:marLeft w:val="0"/>
      <w:marRight w:val="0"/>
      <w:marTop w:val="0"/>
      <w:marBottom w:val="0"/>
      <w:divBdr>
        <w:top w:val="none" w:sz="0" w:space="0" w:color="auto"/>
        <w:left w:val="none" w:sz="0" w:space="0" w:color="auto"/>
        <w:bottom w:val="none" w:sz="0" w:space="0" w:color="auto"/>
        <w:right w:val="none" w:sz="0" w:space="0" w:color="auto"/>
      </w:divBdr>
    </w:div>
    <w:div w:id="204368756">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7045267">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1907034473">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sChild>
    </w:div>
    <w:div w:id="209732465">
      <w:bodyDiv w:val="1"/>
      <w:marLeft w:val="0"/>
      <w:marRight w:val="0"/>
      <w:marTop w:val="0"/>
      <w:marBottom w:val="0"/>
      <w:divBdr>
        <w:top w:val="none" w:sz="0" w:space="0" w:color="auto"/>
        <w:left w:val="none" w:sz="0" w:space="0" w:color="auto"/>
        <w:bottom w:val="none" w:sz="0" w:space="0" w:color="auto"/>
        <w:right w:val="none" w:sz="0" w:space="0" w:color="auto"/>
      </w:divBdr>
    </w:div>
    <w:div w:id="210271845">
      <w:bodyDiv w:val="1"/>
      <w:marLeft w:val="0"/>
      <w:marRight w:val="0"/>
      <w:marTop w:val="0"/>
      <w:marBottom w:val="0"/>
      <w:divBdr>
        <w:top w:val="none" w:sz="0" w:space="0" w:color="auto"/>
        <w:left w:val="none" w:sz="0" w:space="0" w:color="auto"/>
        <w:bottom w:val="none" w:sz="0" w:space="0" w:color="auto"/>
        <w:right w:val="none" w:sz="0" w:space="0" w:color="auto"/>
      </w:divBdr>
    </w:div>
    <w:div w:id="213203510">
      <w:bodyDiv w:val="1"/>
      <w:marLeft w:val="0"/>
      <w:marRight w:val="0"/>
      <w:marTop w:val="0"/>
      <w:marBottom w:val="0"/>
      <w:divBdr>
        <w:top w:val="none" w:sz="0" w:space="0" w:color="auto"/>
        <w:left w:val="none" w:sz="0" w:space="0" w:color="auto"/>
        <w:bottom w:val="none" w:sz="0" w:space="0" w:color="auto"/>
        <w:right w:val="none" w:sz="0" w:space="0" w:color="auto"/>
      </w:divBdr>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17742359">
      <w:bodyDiv w:val="1"/>
      <w:marLeft w:val="0"/>
      <w:marRight w:val="0"/>
      <w:marTop w:val="0"/>
      <w:marBottom w:val="0"/>
      <w:divBdr>
        <w:top w:val="none" w:sz="0" w:space="0" w:color="auto"/>
        <w:left w:val="none" w:sz="0" w:space="0" w:color="auto"/>
        <w:bottom w:val="none" w:sz="0" w:space="0" w:color="auto"/>
        <w:right w:val="none" w:sz="0" w:space="0" w:color="auto"/>
      </w:divBdr>
    </w:div>
    <w:div w:id="220024017">
      <w:bodyDiv w:val="1"/>
      <w:marLeft w:val="0"/>
      <w:marRight w:val="0"/>
      <w:marTop w:val="0"/>
      <w:marBottom w:val="0"/>
      <w:divBdr>
        <w:top w:val="none" w:sz="0" w:space="0" w:color="auto"/>
        <w:left w:val="none" w:sz="0" w:space="0" w:color="auto"/>
        <w:bottom w:val="none" w:sz="0" w:space="0" w:color="auto"/>
        <w:right w:val="none" w:sz="0" w:space="0" w:color="auto"/>
      </w:divBdr>
    </w:div>
    <w:div w:id="220601724">
      <w:bodyDiv w:val="1"/>
      <w:marLeft w:val="0"/>
      <w:marRight w:val="0"/>
      <w:marTop w:val="0"/>
      <w:marBottom w:val="0"/>
      <w:divBdr>
        <w:top w:val="none" w:sz="0" w:space="0" w:color="auto"/>
        <w:left w:val="none" w:sz="0" w:space="0" w:color="auto"/>
        <w:bottom w:val="none" w:sz="0" w:space="0" w:color="auto"/>
        <w:right w:val="none" w:sz="0" w:space="0" w:color="auto"/>
      </w:divBdr>
    </w:div>
    <w:div w:id="229386672">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271669561">
          <w:marLeft w:val="480"/>
          <w:marRight w:val="0"/>
          <w:marTop w:val="0"/>
          <w:marBottom w:val="0"/>
          <w:divBdr>
            <w:top w:val="none" w:sz="0" w:space="0" w:color="auto"/>
            <w:left w:val="none" w:sz="0" w:space="0" w:color="auto"/>
            <w:bottom w:val="none" w:sz="0" w:space="0" w:color="auto"/>
            <w:right w:val="none" w:sz="0" w:space="0" w:color="auto"/>
          </w:divBdr>
        </w:div>
        <w:div w:id="1467507744">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3592543">
      <w:bodyDiv w:val="1"/>
      <w:marLeft w:val="0"/>
      <w:marRight w:val="0"/>
      <w:marTop w:val="0"/>
      <w:marBottom w:val="0"/>
      <w:divBdr>
        <w:top w:val="none" w:sz="0" w:space="0" w:color="auto"/>
        <w:left w:val="none" w:sz="0" w:space="0" w:color="auto"/>
        <w:bottom w:val="none" w:sz="0" w:space="0" w:color="auto"/>
        <w:right w:val="none" w:sz="0" w:space="0" w:color="auto"/>
      </w:divBdr>
    </w:div>
    <w:div w:id="234317896">
      <w:bodyDiv w:val="1"/>
      <w:marLeft w:val="0"/>
      <w:marRight w:val="0"/>
      <w:marTop w:val="0"/>
      <w:marBottom w:val="0"/>
      <w:divBdr>
        <w:top w:val="none" w:sz="0" w:space="0" w:color="auto"/>
        <w:left w:val="none" w:sz="0" w:space="0" w:color="auto"/>
        <w:bottom w:val="none" w:sz="0" w:space="0" w:color="auto"/>
        <w:right w:val="none" w:sz="0" w:space="0" w:color="auto"/>
      </w:divBdr>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4707423">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39146851">
      <w:bodyDiv w:val="1"/>
      <w:marLeft w:val="0"/>
      <w:marRight w:val="0"/>
      <w:marTop w:val="0"/>
      <w:marBottom w:val="0"/>
      <w:divBdr>
        <w:top w:val="none" w:sz="0" w:space="0" w:color="auto"/>
        <w:left w:val="none" w:sz="0" w:space="0" w:color="auto"/>
        <w:bottom w:val="none" w:sz="0" w:space="0" w:color="auto"/>
        <w:right w:val="none" w:sz="0" w:space="0" w:color="auto"/>
      </w:divBdr>
    </w:div>
    <w:div w:id="244650096">
      <w:bodyDiv w:val="1"/>
      <w:marLeft w:val="0"/>
      <w:marRight w:val="0"/>
      <w:marTop w:val="0"/>
      <w:marBottom w:val="0"/>
      <w:divBdr>
        <w:top w:val="none" w:sz="0" w:space="0" w:color="auto"/>
        <w:left w:val="none" w:sz="0" w:space="0" w:color="auto"/>
        <w:bottom w:val="none" w:sz="0" w:space="0" w:color="auto"/>
        <w:right w:val="none" w:sz="0" w:space="0" w:color="auto"/>
      </w:divBdr>
    </w:div>
    <w:div w:id="246156575">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55406861">
      <w:bodyDiv w:val="1"/>
      <w:marLeft w:val="0"/>
      <w:marRight w:val="0"/>
      <w:marTop w:val="0"/>
      <w:marBottom w:val="0"/>
      <w:divBdr>
        <w:top w:val="none" w:sz="0" w:space="0" w:color="auto"/>
        <w:left w:val="none" w:sz="0" w:space="0" w:color="auto"/>
        <w:bottom w:val="none" w:sz="0" w:space="0" w:color="auto"/>
        <w:right w:val="none" w:sz="0" w:space="0" w:color="auto"/>
      </w:divBdr>
    </w:div>
    <w:div w:id="256913756">
      <w:bodyDiv w:val="1"/>
      <w:marLeft w:val="0"/>
      <w:marRight w:val="0"/>
      <w:marTop w:val="0"/>
      <w:marBottom w:val="0"/>
      <w:divBdr>
        <w:top w:val="none" w:sz="0" w:space="0" w:color="auto"/>
        <w:left w:val="none" w:sz="0" w:space="0" w:color="auto"/>
        <w:bottom w:val="none" w:sz="0" w:space="0" w:color="auto"/>
        <w:right w:val="none" w:sz="0" w:space="0" w:color="auto"/>
      </w:divBdr>
    </w:div>
    <w:div w:id="263656834">
      <w:bodyDiv w:val="1"/>
      <w:marLeft w:val="0"/>
      <w:marRight w:val="0"/>
      <w:marTop w:val="0"/>
      <w:marBottom w:val="0"/>
      <w:divBdr>
        <w:top w:val="none" w:sz="0" w:space="0" w:color="auto"/>
        <w:left w:val="none" w:sz="0" w:space="0" w:color="auto"/>
        <w:bottom w:val="none" w:sz="0" w:space="0" w:color="auto"/>
        <w:right w:val="none" w:sz="0" w:space="0" w:color="auto"/>
      </w:divBdr>
    </w:div>
    <w:div w:id="266499053">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998390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809778402">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sChild>
    </w:div>
    <w:div w:id="271329507">
      <w:bodyDiv w:val="1"/>
      <w:marLeft w:val="0"/>
      <w:marRight w:val="0"/>
      <w:marTop w:val="0"/>
      <w:marBottom w:val="0"/>
      <w:divBdr>
        <w:top w:val="none" w:sz="0" w:space="0" w:color="auto"/>
        <w:left w:val="none" w:sz="0" w:space="0" w:color="auto"/>
        <w:bottom w:val="none" w:sz="0" w:space="0" w:color="auto"/>
        <w:right w:val="none" w:sz="0" w:space="0" w:color="auto"/>
      </w:divBdr>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1152842">
      <w:bodyDiv w:val="1"/>
      <w:marLeft w:val="0"/>
      <w:marRight w:val="0"/>
      <w:marTop w:val="0"/>
      <w:marBottom w:val="0"/>
      <w:divBdr>
        <w:top w:val="none" w:sz="0" w:space="0" w:color="auto"/>
        <w:left w:val="none" w:sz="0" w:space="0" w:color="auto"/>
        <w:bottom w:val="none" w:sz="0" w:space="0" w:color="auto"/>
        <w:right w:val="none" w:sz="0" w:space="0" w:color="auto"/>
      </w:divBdr>
    </w:div>
    <w:div w:id="281613820">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286620496">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2462985">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04506980">
      <w:bodyDiv w:val="1"/>
      <w:marLeft w:val="0"/>
      <w:marRight w:val="0"/>
      <w:marTop w:val="0"/>
      <w:marBottom w:val="0"/>
      <w:divBdr>
        <w:top w:val="none" w:sz="0" w:space="0" w:color="auto"/>
        <w:left w:val="none" w:sz="0" w:space="0" w:color="auto"/>
        <w:bottom w:val="none" w:sz="0" w:space="0" w:color="auto"/>
        <w:right w:val="none" w:sz="0" w:space="0" w:color="auto"/>
      </w:divBdr>
    </w:div>
    <w:div w:id="305864170">
      <w:bodyDiv w:val="1"/>
      <w:marLeft w:val="0"/>
      <w:marRight w:val="0"/>
      <w:marTop w:val="0"/>
      <w:marBottom w:val="0"/>
      <w:divBdr>
        <w:top w:val="none" w:sz="0" w:space="0" w:color="auto"/>
        <w:left w:val="none" w:sz="0" w:space="0" w:color="auto"/>
        <w:bottom w:val="none" w:sz="0" w:space="0" w:color="auto"/>
        <w:right w:val="none" w:sz="0" w:space="0" w:color="auto"/>
      </w:divBdr>
    </w:div>
    <w:div w:id="306129491">
      <w:bodyDiv w:val="1"/>
      <w:marLeft w:val="0"/>
      <w:marRight w:val="0"/>
      <w:marTop w:val="0"/>
      <w:marBottom w:val="0"/>
      <w:divBdr>
        <w:top w:val="none" w:sz="0" w:space="0" w:color="auto"/>
        <w:left w:val="none" w:sz="0" w:space="0" w:color="auto"/>
        <w:bottom w:val="none" w:sz="0" w:space="0" w:color="auto"/>
        <w:right w:val="none" w:sz="0" w:space="0" w:color="auto"/>
      </w:divBdr>
    </w:div>
    <w:div w:id="307516636">
      <w:bodyDiv w:val="1"/>
      <w:marLeft w:val="0"/>
      <w:marRight w:val="0"/>
      <w:marTop w:val="0"/>
      <w:marBottom w:val="0"/>
      <w:divBdr>
        <w:top w:val="none" w:sz="0" w:space="0" w:color="auto"/>
        <w:left w:val="none" w:sz="0" w:space="0" w:color="auto"/>
        <w:bottom w:val="none" w:sz="0" w:space="0" w:color="auto"/>
        <w:right w:val="none" w:sz="0" w:space="0" w:color="auto"/>
      </w:divBdr>
    </w:div>
    <w:div w:id="309135075">
      <w:bodyDiv w:val="1"/>
      <w:marLeft w:val="0"/>
      <w:marRight w:val="0"/>
      <w:marTop w:val="0"/>
      <w:marBottom w:val="0"/>
      <w:divBdr>
        <w:top w:val="none" w:sz="0" w:space="0" w:color="auto"/>
        <w:left w:val="none" w:sz="0" w:space="0" w:color="auto"/>
        <w:bottom w:val="none" w:sz="0" w:space="0" w:color="auto"/>
        <w:right w:val="none" w:sz="0" w:space="0" w:color="auto"/>
      </w:divBdr>
    </w:div>
    <w:div w:id="309484981">
      <w:bodyDiv w:val="1"/>
      <w:marLeft w:val="0"/>
      <w:marRight w:val="0"/>
      <w:marTop w:val="0"/>
      <w:marBottom w:val="0"/>
      <w:divBdr>
        <w:top w:val="none" w:sz="0" w:space="0" w:color="auto"/>
        <w:left w:val="none" w:sz="0" w:space="0" w:color="auto"/>
        <w:bottom w:val="none" w:sz="0" w:space="0" w:color="auto"/>
        <w:right w:val="none" w:sz="0" w:space="0" w:color="auto"/>
      </w:divBdr>
    </w:div>
    <w:div w:id="309753246">
      <w:bodyDiv w:val="1"/>
      <w:marLeft w:val="0"/>
      <w:marRight w:val="0"/>
      <w:marTop w:val="0"/>
      <w:marBottom w:val="0"/>
      <w:divBdr>
        <w:top w:val="none" w:sz="0" w:space="0" w:color="auto"/>
        <w:left w:val="none" w:sz="0" w:space="0" w:color="auto"/>
        <w:bottom w:val="none" w:sz="0" w:space="0" w:color="auto"/>
        <w:right w:val="none" w:sz="0" w:space="0" w:color="auto"/>
      </w:divBdr>
    </w:div>
    <w:div w:id="311370192">
      <w:bodyDiv w:val="1"/>
      <w:marLeft w:val="0"/>
      <w:marRight w:val="0"/>
      <w:marTop w:val="0"/>
      <w:marBottom w:val="0"/>
      <w:divBdr>
        <w:top w:val="none" w:sz="0" w:space="0" w:color="auto"/>
        <w:left w:val="none" w:sz="0" w:space="0" w:color="auto"/>
        <w:bottom w:val="none" w:sz="0" w:space="0" w:color="auto"/>
        <w:right w:val="none" w:sz="0" w:space="0" w:color="auto"/>
      </w:divBdr>
    </w:div>
    <w:div w:id="311643619">
      <w:bodyDiv w:val="1"/>
      <w:marLeft w:val="0"/>
      <w:marRight w:val="0"/>
      <w:marTop w:val="0"/>
      <w:marBottom w:val="0"/>
      <w:divBdr>
        <w:top w:val="none" w:sz="0" w:space="0" w:color="auto"/>
        <w:left w:val="none" w:sz="0" w:space="0" w:color="auto"/>
        <w:bottom w:val="none" w:sz="0" w:space="0" w:color="auto"/>
        <w:right w:val="none" w:sz="0" w:space="0" w:color="auto"/>
      </w:divBdr>
    </w:div>
    <w:div w:id="313872131">
      <w:bodyDiv w:val="1"/>
      <w:marLeft w:val="0"/>
      <w:marRight w:val="0"/>
      <w:marTop w:val="0"/>
      <w:marBottom w:val="0"/>
      <w:divBdr>
        <w:top w:val="none" w:sz="0" w:space="0" w:color="auto"/>
        <w:left w:val="none" w:sz="0" w:space="0" w:color="auto"/>
        <w:bottom w:val="none" w:sz="0" w:space="0" w:color="auto"/>
        <w:right w:val="none" w:sz="0" w:space="0" w:color="auto"/>
      </w:divBdr>
    </w:div>
    <w:div w:id="314573438">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25718192">
      <w:bodyDiv w:val="1"/>
      <w:marLeft w:val="0"/>
      <w:marRight w:val="0"/>
      <w:marTop w:val="0"/>
      <w:marBottom w:val="0"/>
      <w:divBdr>
        <w:top w:val="none" w:sz="0" w:space="0" w:color="auto"/>
        <w:left w:val="none" w:sz="0" w:space="0" w:color="auto"/>
        <w:bottom w:val="none" w:sz="0" w:space="0" w:color="auto"/>
        <w:right w:val="none" w:sz="0" w:space="0" w:color="auto"/>
      </w:divBdr>
    </w:div>
    <w:div w:id="329718705">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3383879">
      <w:bodyDiv w:val="1"/>
      <w:marLeft w:val="0"/>
      <w:marRight w:val="0"/>
      <w:marTop w:val="0"/>
      <w:marBottom w:val="0"/>
      <w:divBdr>
        <w:top w:val="none" w:sz="0" w:space="0" w:color="auto"/>
        <w:left w:val="none" w:sz="0" w:space="0" w:color="auto"/>
        <w:bottom w:val="none" w:sz="0" w:space="0" w:color="auto"/>
        <w:right w:val="none" w:sz="0" w:space="0" w:color="auto"/>
      </w:divBdr>
    </w:div>
    <w:div w:id="333918590">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4959066">
      <w:bodyDiv w:val="1"/>
      <w:marLeft w:val="0"/>
      <w:marRight w:val="0"/>
      <w:marTop w:val="0"/>
      <w:marBottom w:val="0"/>
      <w:divBdr>
        <w:top w:val="none" w:sz="0" w:space="0" w:color="auto"/>
        <w:left w:val="none" w:sz="0" w:space="0" w:color="auto"/>
        <w:bottom w:val="none" w:sz="0" w:space="0" w:color="auto"/>
        <w:right w:val="none" w:sz="0" w:space="0" w:color="auto"/>
      </w:divBdr>
    </w:div>
    <w:div w:id="337775897">
      <w:bodyDiv w:val="1"/>
      <w:marLeft w:val="0"/>
      <w:marRight w:val="0"/>
      <w:marTop w:val="0"/>
      <w:marBottom w:val="0"/>
      <w:divBdr>
        <w:top w:val="none" w:sz="0" w:space="0" w:color="auto"/>
        <w:left w:val="none" w:sz="0" w:space="0" w:color="auto"/>
        <w:bottom w:val="none" w:sz="0" w:space="0" w:color="auto"/>
        <w:right w:val="none" w:sz="0" w:space="0" w:color="auto"/>
      </w:divBdr>
    </w:div>
    <w:div w:id="339091301">
      <w:bodyDiv w:val="1"/>
      <w:marLeft w:val="0"/>
      <w:marRight w:val="0"/>
      <w:marTop w:val="0"/>
      <w:marBottom w:val="0"/>
      <w:divBdr>
        <w:top w:val="none" w:sz="0" w:space="0" w:color="auto"/>
        <w:left w:val="none" w:sz="0" w:space="0" w:color="auto"/>
        <w:bottom w:val="none" w:sz="0" w:space="0" w:color="auto"/>
        <w:right w:val="none" w:sz="0" w:space="0" w:color="auto"/>
      </w:divBdr>
    </w:div>
    <w:div w:id="341127929">
      <w:bodyDiv w:val="1"/>
      <w:marLeft w:val="0"/>
      <w:marRight w:val="0"/>
      <w:marTop w:val="0"/>
      <w:marBottom w:val="0"/>
      <w:divBdr>
        <w:top w:val="none" w:sz="0" w:space="0" w:color="auto"/>
        <w:left w:val="none" w:sz="0" w:space="0" w:color="auto"/>
        <w:bottom w:val="none" w:sz="0" w:space="0" w:color="auto"/>
        <w:right w:val="none" w:sz="0" w:space="0" w:color="auto"/>
      </w:divBdr>
    </w:div>
    <w:div w:id="341518435">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3022080">
      <w:bodyDiv w:val="1"/>
      <w:marLeft w:val="0"/>
      <w:marRight w:val="0"/>
      <w:marTop w:val="0"/>
      <w:marBottom w:val="0"/>
      <w:divBdr>
        <w:top w:val="none" w:sz="0" w:space="0" w:color="auto"/>
        <w:left w:val="none" w:sz="0" w:space="0" w:color="auto"/>
        <w:bottom w:val="none" w:sz="0" w:space="0" w:color="auto"/>
        <w:right w:val="none" w:sz="0" w:space="0" w:color="auto"/>
      </w:divBdr>
    </w:div>
    <w:div w:id="343553195">
      <w:bodyDiv w:val="1"/>
      <w:marLeft w:val="0"/>
      <w:marRight w:val="0"/>
      <w:marTop w:val="0"/>
      <w:marBottom w:val="0"/>
      <w:divBdr>
        <w:top w:val="none" w:sz="0" w:space="0" w:color="auto"/>
        <w:left w:val="none" w:sz="0" w:space="0" w:color="auto"/>
        <w:bottom w:val="none" w:sz="0" w:space="0" w:color="auto"/>
        <w:right w:val="none" w:sz="0" w:space="0" w:color="auto"/>
      </w:divBdr>
    </w:div>
    <w:div w:id="344402117">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48338210">
      <w:bodyDiv w:val="1"/>
      <w:marLeft w:val="0"/>
      <w:marRight w:val="0"/>
      <w:marTop w:val="0"/>
      <w:marBottom w:val="0"/>
      <w:divBdr>
        <w:top w:val="none" w:sz="0" w:space="0" w:color="auto"/>
        <w:left w:val="none" w:sz="0" w:space="0" w:color="auto"/>
        <w:bottom w:val="none" w:sz="0" w:space="0" w:color="auto"/>
        <w:right w:val="none" w:sz="0" w:space="0" w:color="auto"/>
      </w:divBdr>
    </w:div>
    <w:div w:id="348482668">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2341408">
      <w:bodyDiv w:val="1"/>
      <w:marLeft w:val="0"/>
      <w:marRight w:val="0"/>
      <w:marTop w:val="0"/>
      <w:marBottom w:val="0"/>
      <w:divBdr>
        <w:top w:val="none" w:sz="0" w:space="0" w:color="auto"/>
        <w:left w:val="none" w:sz="0" w:space="0" w:color="auto"/>
        <w:bottom w:val="none" w:sz="0" w:space="0" w:color="auto"/>
        <w:right w:val="none" w:sz="0" w:space="0" w:color="auto"/>
      </w:divBdr>
    </w:div>
    <w:div w:id="353311156">
      <w:bodyDiv w:val="1"/>
      <w:marLeft w:val="0"/>
      <w:marRight w:val="0"/>
      <w:marTop w:val="0"/>
      <w:marBottom w:val="0"/>
      <w:divBdr>
        <w:top w:val="none" w:sz="0" w:space="0" w:color="auto"/>
        <w:left w:val="none" w:sz="0" w:space="0" w:color="auto"/>
        <w:bottom w:val="none" w:sz="0" w:space="0" w:color="auto"/>
        <w:right w:val="none" w:sz="0" w:space="0" w:color="auto"/>
      </w:divBdr>
    </w:div>
    <w:div w:id="354506237">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81415608">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397898977">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786779829">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73938912">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390813207">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sChild>
    </w:div>
    <w:div w:id="372971677">
      <w:bodyDiv w:val="1"/>
      <w:marLeft w:val="0"/>
      <w:marRight w:val="0"/>
      <w:marTop w:val="0"/>
      <w:marBottom w:val="0"/>
      <w:divBdr>
        <w:top w:val="none" w:sz="0" w:space="0" w:color="auto"/>
        <w:left w:val="none" w:sz="0" w:space="0" w:color="auto"/>
        <w:bottom w:val="none" w:sz="0" w:space="0" w:color="auto"/>
        <w:right w:val="none" w:sz="0" w:space="0" w:color="auto"/>
      </w:divBdr>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58933743">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1300307274">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sChild>
    </w:div>
    <w:div w:id="376317193">
      <w:bodyDiv w:val="1"/>
      <w:marLeft w:val="0"/>
      <w:marRight w:val="0"/>
      <w:marTop w:val="0"/>
      <w:marBottom w:val="0"/>
      <w:divBdr>
        <w:top w:val="none" w:sz="0" w:space="0" w:color="auto"/>
        <w:left w:val="none" w:sz="0" w:space="0" w:color="auto"/>
        <w:bottom w:val="none" w:sz="0" w:space="0" w:color="auto"/>
        <w:right w:val="none" w:sz="0" w:space="0" w:color="auto"/>
      </w:divBdr>
    </w:div>
    <w:div w:id="378553011">
      <w:bodyDiv w:val="1"/>
      <w:marLeft w:val="0"/>
      <w:marRight w:val="0"/>
      <w:marTop w:val="0"/>
      <w:marBottom w:val="0"/>
      <w:divBdr>
        <w:top w:val="none" w:sz="0" w:space="0" w:color="auto"/>
        <w:left w:val="none" w:sz="0" w:space="0" w:color="auto"/>
        <w:bottom w:val="none" w:sz="0" w:space="0" w:color="auto"/>
        <w:right w:val="none" w:sz="0" w:space="0" w:color="auto"/>
      </w:divBdr>
    </w:div>
    <w:div w:id="379284422">
      <w:bodyDiv w:val="1"/>
      <w:marLeft w:val="0"/>
      <w:marRight w:val="0"/>
      <w:marTop w:val="0"/>
      <w:marBottom w:val="0"/>
      <w:divBdr>
        <w:top w:val="none" w:sz="0" w:space="0" w:color="auto"/>
        <w:left w:val="none" w:sz="0" w:space="0" w:color="auto"/>
        <w:bottom w:val="none" w:sz="0" w:space="0" w:color="auto"/>
        <w:right w:val="none" w:sz="0" w:space="0" w:color="auto"/>
      </w:divBdr>
    </w:div>
    <w:div w:id="379481729">
      <w:bodyDiv w:val="1"/>
      <w:marLeft w:val="0"/>
      <w:marRight w:val="0"/>
      <w:marTop w:val="0"/>
      <w:marBottom w:val="0"/>
      <w:divBdr>
        <w:top w:val="none" w:sz="0" w:space="0" w:color="auto"/>
        <w:left w:val="none" w:sz="0" w:space="0" w:color="auto"/>
        <w:bottom w:val="none" w:sz="0" w:space="0" w:color="auto"/>
        <w:right w:val="none" w:sz="0" w:space="0" w:color="auto"/>
      </w:divBdr>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84106576">
      <w:bodyDiv w:val="1"/>
      <w:marLeft w:val="0"/>
      <w:marRight w:val="0"/>
      <w:marTop w:val="0"/>
      <w:marBottom w:val="0"/>
      <w:divBdr>
        <w:top w:val="none" w:sz="0" w:space="0" w:color="auto"/>
        <w:left w:val="none" w:sz="0" w:space="0" w:color="auto"/>
        <w:bottom w:val="none" w:sz="0" w:space="0" w:color="auto"/>
        <w:right w:val="none" w:sz="0" w:space="0" w:color="auto"/>
      </w:divBdr>
    </w:div>
    <w:div w:id="386875610">
      <w:bodyDiv w:val="1"/>
      <w:marLeft w:val="0"/>
      <w:marRight w:val="0"/>
      <w:marTop w:val="0"/>
      <w:marBottom w:val="0"/>
      <w:divBdr>
        <w:top w:val="none" w:sz="0" w:space="0" w:color="auto"/>
        <w:left w:val="none" w:sz="0" w:space="0" w:color="auto"/>
        <w:bottom w:val="none" w:sz="0" w:space="0" w:color="auto"/>
        <w:right w:val="none" w:sz="0" w:space="0" w:color="auto"/>
      </w:divBdr>
    </w:div>
    <w:div w:id="388772609">
      <w:bodyDiv w:val="1"/>
      <w:marLeft w:val="0"/>
      <w:marRight w:val="0"/>
      <w:marTop w:val="0"/>
      <w:marBottom w:val="0"/>
      <w:divBdr>
        <w:top w:val="none" w:sz="0" w:space="0" w:color="auto"/>
        <w:left w:val="none" w:sz="0" w:space="0" w:color="auto"/>
        <w:bottom w:val="none" w:sz="0" w:space="0" w:color="auto"/>
        <w:right w:val="none" w:sz="0" w:space="0" w:color="auto"/>
      </w:divBdr>
    </w:div>
    <w:div w:id="389693191">
      <w:bodyDiv w:val="1"/>
      <w:marLeft w:val="0"/>
      <w:marRight w:val="0"/>
      <w:marTop w:val="0"/>
      <w:marBottom w:val="0"/>
      <w:divBdr>
        <w:top w:val="none" w:sz="0" w:space="0" w:color="auto"/>
        <w:left w:val="none" w:sz="0" w:space="0" w:color="auto"/>
        <w:bottom w:val="none" w:sz="0" w:space="0" w:color="auto"/>
        <w:right w:val="none" w:sz="0" w:space="0" w:color="auto"/>
      </w:divBdr>
    </w:div>
    <w:div w:id="392507541">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4623049">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363625823">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sChild>
    </w:div>
    <w:div w:id="394472911">
      <w:bodyDiv w:val="1"/>
      <w:marLeft w:val="0"/>
      <w:marRight w:val="0"/>
      <w:marTop w:val="0"/>
      <w:marBottom w:val="0"/>
      <w:divBdr>
        <w:top w:val="none" w:sz="0" w:space="0" w:color="auto"/>
        <w:left w:val="none" w:sz="0" w:space="0" w:color="auto"/>
        <w:bottom w:val="none" w:sz="0" w:space="0" w:color="auto"/>
        <w:right w:val="none" w:sz="0" w:space="0" w:color="auto"/>
      </w:divBdr>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55861362">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672225060">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sChild>
    </w:div>
    <w:div w:id="398989987">
      <w:bodyDiv w:val="1"/>
      <w:marLeft w:val="0"/>
      <w:marRight w:val="0"/>
      <w:marTop w:val="0"/>
      <w:marBottom w:val="0"/>
      <w:divBdr>
        <w:top w:val="none" w:sz="0" w:space="0" w:color="auto"/>
        <w:left w:val="none" w:sz="0" w:space="0" w:color="auto"/>
        <w:bottom w:val="none" w:sz="0" w:space="0" w:color="auto"/>
        <w:right w:val="none" w:sz="0" w:space="0" w:color="auto"/>
      </w:divBdr>
    </w:div>
    <w:div w:id="399907421">
      <w:bodyDiv w:val="1"/>
      <w:marLeft w:val="0"/>
      <w:marRight w:val="0"/>
      <w:marTop w:val="0"/>
      <w:marBottom w:val="0"/>
      <w:divBdr>
        <w:top w:val="none" w:sz="0" w:space="0" w:color="auto"/>
        <w:left w:val="none" w:sz="0" w:space="0" w:color="auto"/>
        <w:bottom w:val="none" w:sz="0" w:space="0" w:color="auto"/>
        <w:right w:val="none" w:sz="0" w:space="0" w:color="auto"/>
      </w:divBdr>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02527973">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4982848">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4158558">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5175141">
      <w:bodyDiv w:val="1"/>
      <w:marLeft w:val="0"/>
      <w:marRight w:val="0"/>
      <w:marTop w:val="0"/>
      <w:marBottom w:val="0"/>
      <w:divBdr>
        <w:top w:val="none" w:sz="0" w:space="0" w:color="auto"/>
        <w:left w:val="none" w:sz="0" w:space="0" w:color="auto"/>
        <w:bottom w:val="none" w:sz="0" w:space="0" w:color="auto"/>
        <w:right w:val="none" w:sz="0" w:space="0" w:color="auto"/>
      </w:divBdr>
    </w:div>
    <w:div w:id="435910294">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46655223">
      <w:bodyDiv w:val="1"/>
      <w:marLeft w:val="0"/>
      <w:marRight w:val="0"/>
      <w:marTop w:val="0"/>
      <w:marBottom w:val="0"/>
      <w:divBdr>
        <w:top w:val="none" w:sz="0" w:space="0" w:color="auto"/>
        <w:left w:val="none" w:sz="0" w:space="0" w:color="auto"/>
        <w:bottom w:val="none" w:sz="0" w:space="0" w:color="auto"/>
        <w:right w:val="none" w:sz="0" w:space="0" w:color="auto"/>
      </w:divBdr>
    </w:div>
    <w:div w:id="447312992">
      <w:bodyDiv w:val="1"/>
      <w:marLeft w:val="0"/>
      <w:marRight w:val="0"/>
      <w:marTop w:val="0"/>
      <w:marBottom w:val="0"/>
      <w:divBdr>
        <w:top w:val="none" w:sz="0" w:space="0" w:color="auto"/>
        <w:left w:val="none" w:sz="0" w:space="0" w:color="auto"/>
        <w:bottom w:val="none" w:sz="0" w:space="0" w:color="auto"/>
        <w:right w:val="none" w:sz="0" w:space="0" w:color="auto"/>
      </w:divBdr>
    </w:div>
    <w:div w:id="449595261">
      <w:bodyDiv w:val="1"/>
      <w:marLeft w:val="0"/>
      <w:marRight w:val="0"/>
      <w:marTop w:val="0"/>
      <w:marBottom w:val="0"/>
      <w:divBdr>
        <w:top w:val="none" w:sz="0" w:space="0" w:color="auto"/>
        <w:left w:val="none" w:sz="0" w:space="0" w:color="auto"/>
        <w:bottom w:val="none" w:sz="0" w:space="0" w:color="auto"/>
        <w:right w:val="none" w:sz="0" w:space="0" w:color="auto"/>
      </w:divBdr>
    </w:div>
    <w:div w:id="450436619">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266066">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58105877">
      <w:bodyDiv w:val="1"/>
      <w:marLeft w:val="0"/>
      <w:marRight w:val="0"/>
      <w:marTop w:val="0"/>
      <w:marBottom w:val="0"/>
      <w:divBdr>
        <w:top w:val="none" w:sz="0" w:space="0" w:color="auto"/>
        <w:left w:val="none" w:sz="0" w:space="0" w:color="auto"/>
        <w:bottom w:val="none" w:sz="0" w:space="0" w:color="auto"/>
        <w:right w:val="none" w:sz="0" w:space="0" w:color="auto"/>
      </w:divBdr>
    </w:div>
    <w:div w:id="462426719">
      <w:bodyDiv w:val="1"/>
      <w:marLeft w:val="0"/>
      <w:marRight w:val="0"/>
      <w:marTop w:val="0"/>
      <w:marBottom w:val="0"/>
      <w:divBdr>
        <w:top w:val="none" w:sz="0" w:space="0" w:color="auto"/>
        <w:left w:val="none" w:sz="0" w:space="0" w:color="auto"/>
        <w:bottom w:val="none" w:sz="0" w:space="0" w:color="auto"/>
        <w:right w:val="none" w:sz="0" w:space="0" w:color="auto"/>
      </w:divBdr>
    </w:div>
    <w:div w:id="463278769">
      <w:bodyDiv w:val="1"/>
      <w:marLeft w:val="0"/>
      <w:marRight w:val="0"/>
      <w:marTop w:val="0"/>
      <w:marBottom w:val="0"/>
      <w:divBdr>
        <w:top w:val="none" w:sz="0" w:space="0" w:color="auto"/>
        <w:left w:val="none" w:sz="0" w:space="0" w:color="auto"/>
        <w:bottom w:val="none" w:sz="0" w:space="0" w:color="auto"/>
        <w:right w:val="none" w:sz="0" w:space="0" w:color="auto"/>
      </w:divBdr>
    </w:div>
    <w:div w:id="463350975">
      <w:bodyDiv w:val="1"/>
      <w:marLeft w:val="0"/>
      <w:marRight w:val="0"/>
      <w:marTop w:val="0"/>
      <w:marBottom w:val="0"/>
      <w:divBdr>
        <w:top w:val="none" w:sz="0" w:space="0" w:color="auto"/>
        <w:left w:val="none" w:sz="0" w:space="0" w:color="auto"/>
        <w:bottom w:val="none" w:sz="0" w:space="0" w:color="auto"/>
        <w:right w:val="none" w:sz="0" w:space="0" w:color="auto"/>
      </w:divBdr>
    </w:div>
    <w:div w:id="464586823">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0287617">
      <w:bodyDiv w:val="1"/>
      <w:marLeft w:val="0"/>
      <w:marRight w:val="0"/>
      <w:marTop w:val="0"/>
      <w:marBottom w:val="0"/>
      <w:divBdr>
        <w:top w:val="none" w:sz="0" w:space="0" w:color="auto"/>
        <w:left w:val="none" w:sz="0" w:space="0" w:color="auto"/>
        <w:bottom w:val="none" w:sz="0" w:space="0" w:color="auto"/>
        <w:right w:val="none" w:sz="0" w:space="0" w:color="auto"/>
      </w:divBdr>
    </w:div>
    <w:div w:id="473529441">
      <w:bodyDiv w:val="1"/>
      <w:marLeft w:val="0"/>
      <w:marRight w:val="0"/>
      <w:marTop w:val="0"/>
      <w:marBottom w:val="0"/>
      <w:divBdr>
        <w:top w:val="none" w:sz="0" w:space="0" w:color="auto"/>
        <w:left w:val="none" w:sz="0" w:space="0" w:color="auto"/>
        <w:bottom w:val="none" w:sz="0" w:space="0" w:color="auto"/>
        <w:right w:val="none" w:sz="0" w:space="0" w:color="auto"/>
      </w:divBdr>
    </w:div>
    <w:div w:id="474763839">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2165772">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6734598">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090547258">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sChild>
    </w:div>
    <w:div w:id="486745145">
      <w:bodyDiv w:val="1"/>
      <w:marLeft w:val="0"/>
      <w:marRight w:val="0"/>
      <w:marTop w:val="0"/>
      <w:marBottom w:val="0"/>
      <w:divBdr>
        <w:top w:val="none" w:sz="0" w:space="0" w:color="auto"/>
        <w:left w:val="none" w:sz="0" w:space="0" w:color="auto"/>
        <w:bottom w:val="none" w:sz="0" w:space="0" w:color="auto"/>
        <w:right w:val="none" w:sz="0" w:space="0" w:color="auto"/>
      </w:divBdr>
    </w:div>
    <w:div w:id="486826890">
      <w:bodyDiv w:val="1"/>
      <w:marLeft w:val="0"/>
      <w:marRight w:val="0"/>
      <w:marTop w:val="0"/>
      <w:marBottom w:val="0"/>
      <w:divBdr>
        <w:top w:val="none" w:sz="0" w:space="0" w:color="auto"/>
        <w:left w:val="none" w:sz="0" w:space="0" w:color="auto"/>
        <w:bottom w:val="none" w:sz="0" w:space="0" w:color="auto"/>
        <w:right w:val="none" w:sz="0" w:space="0" w:color="auto"/>
      </w:divBdr>
    </w:div>
    <w:div w:id="489979758">
      <w:bodyDiv w:val="1"/>
      <w:marLeft w:val="0"/>
      <w:marRight w:val="0"/>
      <w:marTop w:val="0"/>
      <w:marBottom w:val="0"/>
      <w:divBdr>
        <w:top w:val="none" w:sz="0" w:space="0" w:color="auto"/>
        <w:left w:val="none" w:sz="0" w:space="0" w:color="auto"/>
        <w:bottom w:val="none" w:sz="0" w:space="0" w:color="auto"/>
        <w:right w:val="none" w:sz="0" w:space="0" w:color="auto"/>
      </w:divBdr>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495220246">
      <w:bodyDiv w:val="1"/>
      <w:marLeft w:val="0"/>
      <w:marRight w:val="0"/>
      <w:marTop w:val="0"/>
      <w:marBottom w:val="0"/>
      <w:divBdr>
        <w:top w:val="none" w:sz="0" w:space="0" w:color="auto"/>
        <w:left w:val="none" w:sz="0" w:space="0" w:color="auto"/>
        <w:bottom w:val="none" w:sz="0" w:space="0" w:color="auto"/>
        <w:right w:val="none" w:sz="0" w:space="0" w:color="auto"/>
      </w:divBdr>
    </w:div>
    <w:div w:id="504637796">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6989601">
      <w:bodyDiv w:val="1"/>
      <w:marLeft w:val="0"/>
      <w:marRight w:val="0"/>
      <w:marTop w:val="0"/>
      <w:marBottom w:val="0"/>
      <w:divBdr>
        <w:top w:val="none" w:sz="0" w:space="0" w:color="auto"/>
        <w:left w:val="none" w:sz="0" w:space="0" w:color="auto"/>
        <w:bottom w:val="none" w:sz="0" w:space="0" w:color="auto"/>
        <w:right w:val="none" w:sz="0" w:space="0" w:color="auto"/>
      </w:divBdr>
    </w:div>
    <w:div w:id="50810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1532537">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19974480">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3555045">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1906642045">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4123504">
      <w:bodyDiv w:val="1"/>
      <w:marLeft w:val="0"/>
      <w:marRight w:val="0"/>
      <w:marTop w:val="0"/>
      <w:marBottom w:val="0"/>
      <w:divBdr>
        <w:top w:val="none" w:sz="0" w:space="0" w:color="auto"/>
        <w:left w:val="none" w:sz="0" w:space="0" w:color="auto"/>
        <w:bottom w:val="none" w:sz="0" w:space="0" w:color="auto"/>
        <w:right w:val="none" w:sz="0" w:space="0" w:color="auto"/>
      </w:divBdr>
    </w:div>
    <w:div w:id="535702023">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1215116">
      <w:bodyDiv w:val="1"/>
      <w:marLeft w:val="0"/>
      <w:marRight w:val="0"/>
      <w:marTop w:val="0"/>
      <w:marBottom w:val="0"/>
      <w:divBdr>
        <w:top w:val="none" w:sz="0" w:space="0" w:color="auto"/>
        <w:left w:val="none" w:sz="0" w:space="0" w:color="auto"/>
        <w:bottom w:val="none" w:sz="0" w:space="0" w:color="auto"/>
        <w:right w:val="none" w:sz="0" w:space="0" w:color="auto"/>
      </w:divBdr>
    </w:div>
    <w:div w:id="544568091">
      <w:bodyDiv w:val="1"/>
      <w:marLeft w:val="0"/>
      <w:marRight w:val="0"/>
      <w:marTop w:val="0"/>
      <w:marBottom w:val="0"/>
      <w:divBdr>
        <w:top w:val="none" w:sz="0" w:space="0" w:color="auto"/>
        <w:left w:val="none" w:sz="0" w:space="0" w:color="auto"/>
        <w:bottom w:val="none" w:sz="0" w:space="0" w:color="auto"/>
        <w:right w:val="none" w:sz="0" w:space="0" w:color="auto"/>
      </w:divBdr>
    </w:div>
    <w:div w:id="544829047">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5795808">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49609846">
      <w:bodyDiv w:val="1"/>
      <w:marLeft w:val="0"/>
      <w:marRight w:val="0"/>
      <w:marTop w:val="0"/>
      <w:marBottom w:val="0"/>
      <w:divBdr>
        <w:top w:val="none" w:sz="0" w:space="0" w:color="auto"/>
        <w:left w:val="none" w:sz="0" w:space="0" w:color="auto"/>
        <w:bottom w:val="none" w:sz="0" w:space="0" w:color="auto"/>
        <w:right w:val="none" w:sz="0" w:space="0" w:color="auto"/>
      </w:divBdr>
    </w:div>
    <w:div w:id="550918420">
      <w:bodyDiv w:val="1"/>
      <w:marLeft w:val="0"/>
      <w:marRight w:val="0"/>
      <w:marTop w:val="0"/>
      <w:marBottom w:val="0"/>
      <w:divBdr>
        <w:top w:val="none" w:sz="0" w:space="0" w:color="auto"/>
        <w:left w:val="none" w:sz="0" w:space="0" w:color="auto"/>
        <w:bottom w:val="none" w:sz="0" w:space="0" w:color="auto"/>
        <w:right w:val="none" w:sz="0" w:space="0" w:color="auto"/>
      </w:divBdr>
    </w:div>
    <w:div w:id="553080681">
      <w:bodyDiv w:val="1"/>
      <w:marLeft w:val="0"/>
      <w:marRight w:val="0"/>
      <w:marTop w:val="0"/>
      <w:marBottom w:val="0"/>
      <w:divBdr>
        <w:top w:val="none" w:sz="0" w:space="0" w:color="auto"/>
        <w:left w:val="none" w:sz="0" w:space="0" w:color="auto"/>
        <w:bottom w:val="none" w:sz="0" w:space="0" w:color="auto"/>
        <w:right w:val="none" w:sz="0" w:space="0" w:color="auto"/>
      </w:divBdr>
    </w:div>
    <w:div w:id="554048055">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56815450">
      <w:bodyDiv w:val="1"/>
      <w:marLeft w:val="0"/>
      <w:marRight w:val="0"/>
      <w:marTop w:val="0"/>
      <w:marBottom w:val="0"/>
      <w:divBdr>
        <w:top w:val="none" w:sz="0" w:space="0" w:color="auto"/>
        <w:left w:val="none" w:sz="0" w:space="0" w:color="auto"/>
        <w:bottom w:val="none" w:sz="0" w:space="0" w:color="auto"/>
        <w:right w:val="none" w:sz="0" w:space="0" w:color="auto"/>
      </w:divBdr>
    </w:div>
    <w:div w:id="557782191">
      <w:bodyDiv w:val="1"/>
      <w:marLeft w:val="0"/>
      <w:marRight w:val="0"/>
      <w:marTop w:val="0"/>
      <w:marBottom w:val="0"/>
      <w:divBdr>
        <w:top w:val="none" w:sz="0" w:space="0" w:color="auto"/>
        <w:left w:val="none" w:sz="0" w:space="0" w:color="auto"/>
        <w:bottom w:val="none" w:sz="0" w:space="0" w:color="auto"/>
        <w:right w:val="none" w:sz="0" w:space="0" w:color="auto"/>
      </w:divBdr>
    </w:div>
    <w:div w:id="559294867">
      <w:bodyDiv w:val="1"/>
      <w:marLeft w:val="0"/>
      <w:marRight w:val="0"/>
      <w:marTop w:val="0"/>
      <w:marBottom w:val="0"/>
      <w:divBdr>
        <w:top w:val="none" w:sz="0" w:space="0" w:color="auto"/>
        <w:left w:val="none" w:sz="0" w:space="0" w:color="auto"/>
        <w:bottom w:val="none" w:sz="0" w:space="0" w:color="auto"/>
        <w:right w:val="none" w:sz="0" w:space="0" w:color="auto"/>
      </w:divBdr>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6588066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112094857">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sChild>
    </w:div>
    <w:div w:id="570697447">
      <w:bodyDiv w:val="1"/>
      <w:marLeft w:val="0"/>
      <w:marRight w:val="0"/>
      <w:marTop w:val="0"/>
      <w:marBottom w:val="0"/>
      <w:divBdr>
        <w:top w:val="none" w:sz="0" w:space="0" w:color="auto"/>
        <w:left w:val="none" w:sz="0" w:space="0" w:color="auto"/>
        <w:bottom w:val="none" w:sz="0" w:space="0" w:color="auto"/>
        <w:right w:val="none" w:sz="0" w:space="0" w:color="auto"/>
      </w:divBdr>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242493702">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064598155">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sChild>
    </w:div>
    <w:div w:id="575629126">
      <w:bodyDiv w:val="1"/>
      <w:marLeft w:val="0"/>
      <w:marRight w:val="0"/>
      <w:marTop w:val="0"/>
      <w:marBottom w:val="0"/>
      <w:divBdr>
        <w:top w:val="none" w:sz="0" w:space="0" w:color="auto"/>
        <w:left w:val="none" w:sz="0" w:space="0" w:color="auto"/>
        <w:bottom w:val="none" w:sz="0" w:space="0" w:color="auto"/>
        <w:right w:val="none" w:sz="0" w:space="0" w:color="auto"/>
      </w:divBdr>
    </w:div>
    <w:div w:id="575669226">
      <w:bodyDiv w:val="1"/>
      <w:marLeft w:val="0"/>
      <w:marRight w:val="0"/>
      <w:marTop w:val="0"/>
      <w:marBottom w:val="0"/>
      <w:divBdr>
        <w:top w:val="none" w:sz="0" w:space="0" w:color="auto"/>
        <w:left w:val="none" w:sz="0" w:space="0" w:color="auto"/>
        <w:bottom w:val="none" w:sz="0" w:space="0" w:color="auto"/>
        <w:right w:val="none" w:sz="0" w:space="0" w:color="auto"/>
      </w:divBdr>
    </w:div>
    <w:div w:id="576206533">
      <w:bodyDiv w:val="1"/>
      <w:marLeft w:val="0"/>
      <w:marRight w:val="0"/>
      <w:marTop w:val="0"/>
      <w:marBottom w:val="0"/>
      <w:divBdr>
        <w:top w:val="none" w:sz="0" w:space="0" w:color="auto"/>
        <w:left w:val="none" w:sz="0" w:space="0" w:color="auto"/>
        <w:bottom w:val="none" w:sz="0" w:space="0" w:color="auto"/>
        <w:right w:val="none" w:sz="0" w:space="0" w:color="auto"/>
      </w:divBdr>
    </w:div>
    <w:div w:id="578752560">
      <w:bodyDiv w:val="1"/>
      <w:marLeft w:val="0"/>
      <w:marRight w:val="0"/>
      <w:marTop w:val="0"/>
      <w:marBottom w:val="0"/>
      <w:divBdr>
        <w:top w:val="none" w:sz="0" w:space="0" w:color="auto"/>
        <w:left w:val="none" w:sz="0" w:space="0" w:color="auto"/>
        <w:bottom w:val="none" w:sz="0" w:space="0" w:color="auto"/>
        <w:right w:val="none" w:sz="0" w:space="0" w:color="auto"/>
      </w:divBdr>
    </w:div>
    <w:div w:id="581304741">
      <w:bodyDiv w:val="1"/>
      <w:marLeft w:val="0"/>
      <w:marRight w:val="0"/>
      <w:marTop w:val="0"/>
      <w:marBottom w:val="0"/>
      <w:divBdr>
        <w:top w:val="none" w:sz="0" w:space="0" w:color="auto"/>
        <w:left w:val="none" w:sz="0" w:space="0" w:color="auto"/>
        <w:bottom w:val="none" w:sz="0" w:space="0" w:color="auto"/>
        <w:right w:val="none" w:sz="0" w:space="0" w:color="auto"/>
      </w:divBdr>
    </w:div>
    <w:div w:id="589122793">
      <w:bodyDiv w:val="1"/>
      <w:marLeft w:val="0"/>
      <w:marRight w:val="0"/>
      <w:marTop w:val="0"/>
      <w:marBottom w:val="0"/>
      <w:divBdr>
        <w:top w:val="none" w:sz="0" w:space="0" w:color="auto"/>
        <w:left w:val="none" w:sz="0" w:space="0" w:color="auto"/>
        <w:bottom w:val="none" w:sz="0" w:space="0" w:color="auto"/>
        <w:right w:val="none" w:sz="0" w:space="0" w:color="auto"/>
      </w:divBdr>
    </w:div>
    <w:div w:id="590358791">
      <w:bodyDiv w:val="1"/>
      <w:marLeft w:val="0"/>
      <w:marRight w:val="0"/>
      <w:marTop w:val="0"/>
      <w:marBottom w:val="0"/>
      <w:divBdr>
        <w:top w:val="none" w:sz="0" w:space="0" w:color="auto"/>
        <w:left w:val="none" w:sz="0" w:space="0" w:color="auto"/>
        <w:bottom w:val="none" w:sz="0" w:space="0" w:color="auto"/>
        <w:right w:val="none" w:sz="0" w:space="0" w:color="auto"/>
      </w:divBdr>
    </w:div>
    <w:div w:id="590702942">
      <w:bodyDiv w:val="1"/>
      <w:marLeft w:val="0"/>
      <w:marRight w:val="0"/>
      <w:marTop w:val="0"/>
      <w:marBottom w:val="0"/>
      <w:divBdr>
        <w:top w:val="none" w:sz="0" w:space="0" w:color="auto"/>
        <w:left w:val="none" w:sz="0" w:space="0" w:color="auto"/>
        <w:bottom w:val="none" w:sz="0" w:space="0" w:color="auto"/>
        <w:right w:val="none" w:sz="0" w:space="0" w:color="auto"/>
      </w:divBdr>
    </w:div>
    <w:div w:id="592009702">
      <w:bodyDiv w:val="1"/>
      <w:marLeft w:val="0"/>
      <w:marRight w:val="0"/>
      <w:marTop w:val="0"/>
      <w:marBottom w:val="0"/>
      <w:divBdr>
        <w:top w:val="none" w:sz="0" w:space="0" w:color="auto"/>
        <w:left w:val="none" w:sz="0" w:space="0" w:color="auto"/>
        <w:bottom w:val="none" w:sz="0" w:space="0" w:color="auto"/>
        <w:right w:val="none" w:sz="0" w:space="0" w:color="auto"/>
      </w:divBdr>
    </w:div>
    <w:div w:id="593169390">
      <w:bodyDiv w:val="1"/>
      <w:marLeft w:val="0"/>
      <w:marRight w:val="0"/>
      <w:marTop w:val="0"/>
      <w:marBottom w:val="0"/>
      <w:divBdr>
        <w:top w:val="none" w:sz="0" w:space="0" w:color="auto"/>
        <w:left w:val="none" w:sz="0" w:space="0" w:color="auto"/>
        <w:bottom w:val="none" w:sz="0" w:space="0" w:color="auto"/>
        <w:right w:val="none" w:sz="0" w:space="0" w:color="auto"/>
      </w:divBdr>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5988209">
      <w:bodyDiv w:val="1"/>
      <w:marLeft w:val="0"/>
      <w:marRight w:val="0"/>
      <w:marTop w:val="0"/>
      <w:marBottom w:val="0"/>
      <w:divBdr>
        <w:top w:val="none" w:sz="0" w:space="0" w:color="auto"/>
        <w:left w:val="none" w:sz="0" w:space="0" w:color="auto"/>
        <w:bottom w:val="none" w:sz="0" w:space="0" w:color="auto"/>
        <w:right w:val="none" w:sz="0" w:space="0" w:color="auto"/>
      </w:divBdr>
    </w:div>
    <w:div w:id="596408453">
      <w:bodyDiv w:val="1"/>
      <w:marLeft w:val="0"/>
      <w:marRight w:val="0"/>
      <w:marTop w:val="0"/>
      <w:marBottom w:val="0"/>
      <w:divBdr>
        <w:top w:val="none" w:sz="0" w:space="0" w:color="auto"/>
        <w:left w:val="none" w:sz="0" w:space="0" w:color="auto"/>
        <w:bottom w:val="none" w:sz="0" w:space="0" w:color="auto"/>
        <w:right w:val="none" w:sz="0" w:space="0" w:color="auto"/>
      </w:divBdr>
    </w:div>
    <w:div w:id="599289987">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0644521">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04462372">
      <w:bodyDiv w:val="1"/>
      <w:marLeft w:val="0"/>
      <w:marRight w:val="0"/>
      <w:marTop w:val="0"/>
      <w:marBottom w:val="0"/>
      <w:divBdr>
        <w:top w:val="none" w:sz="0" w:space="0" w:color="auto"/>
        <w:left w:val="none" w:sz="0" w:space="0" w:color="auto"/>
        <w:bottom w:val="none" w:sz="0" w:space="0" w:color="auto"/>
        <w:right w:val="none" w:sz="0" w:space="0" w:color="auto"/>
      </w:divBdr>
    </w:div>
    <w:div w:id="606234490">
      <w:bodyDiv w:val="1"/>
      <w:marLeft w:val="0"/>
      <w:marRight w:val="0"/>
      <w:marTop w:val="0"/>
      <w:marBottom w:val="0"/>
      <w:divBdr>
        <w:top w:val="none" w:sz="0" w:space="0" w:color="auto"/>
        <w:left w:val="none" w:sz="0" w:space="0" w:color="auto"/>
        <w:bottom w:val="none" w:sz="0" w:space="0" w:color="auto"/>
        <w:right w:val="none" w:sz="0" w:space="0" w:color="auto"/>
      </w:divBdr>
    </w:div>
    <w:div w:id="608051289">
      <w:bodyDiv w:val="1"/>
      <w:marLeft w:val="0"/>
      <w:marRight w:val="0"/>
      <w:marTop w:val="0"/>
      <w:marBottom w:val="0"/>
      <w:divBdr>
        <w:top w:val="none" w:sz="0" w:space="0" w:color="auto"/>
        <w:left w:val="none" w:sz="0" w:space="0" w:color="auto"/>
        <w:bottom w:val="none" w:sz="0" w:space="0" w:color="auto"/>
        <w:right w:val="none" w:sz="0" w:space="0" w:color="auto"/>
      </w:divBdr>
    </w:div>
    <w:div w:id="613563648">
      <w:bodyDiv w:val="1"/>
      <w:marLeft w:val="0"/>
      <w:marRight w:val="0"/>
      <w:marTop w:val="0"/>
      <w:marBottom w:val="0"/>
      <w:divBdr>
        <w:top w:val="none" w:sz="0" w:space="0" w:color="auto"/>
        <w:left w:val="none" w:sz="0" w:space="0" w:color="auto"/>
        <w:bottom w:val="none" w:sz="0" w:space="0" w:color="auto"/>
        <w:right w:val="none" w:sz="0" w:space="0" w:color="auto"/>
      </w:divBdr>
    </w:div>
    <w:div w:id="615723844">
      <w:bodyDiv w:val="1"/>
      <w:marLeft w:val="0"/>
      <w:marRight w:val="0"/>
      <w:marTop w:val="0"/>
      <w:marBottom w:val="0"/>
      <w:divBdr>
        <w:top w:val="none" w:sz="0" w:space="0" w:color="auto"/>
        <w:left w:val="none" w:sz="0" w:space="0" w:color="auto"/>
        <w:bottom w:val="none" w:sz="0" w:space="0" w:color="auto"/>
        <w:right w:val="none" w:sz="0" w:space="0" w:color="auto"/>
      </w:divBdr>
    </w:div>
    <w:div w:id="615916342">
      <w:bodyDiv w:val="1"/>
      <w:marLeft w:val="0"/>
      <w:marRight w:val="0"/>
      <w:marTop w:val="0"/>
      <w:marBottom w:val="0"/>
      <w:divBdr>
        <w:top w:val="none" w:sz="0" w:space="0" w:color="auto"/>
        <w:left w:val="none" w:sz="0" w:space="0" w:color="auto"/>
        <w:bottom w:val="none" w:sz="0" w:space="0" w:color="auto"/>
        <w:right w:val="none" w:sz="0" w:space="0" w:color="auto"/>
      </w:divBdr>
    </w:div>
    <w:div w:id="616715475">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4040401">
      <w:bodyDiv w:val="1"/>
      <w:marLeft w:val="0"/>
      <w:marRight w:val="0"/>
      <w:marTop w:val="0"/>
      <w:marBottom w:val="0"/>
      <w:divBdr>
        <w:top w:val="none" w:sz="0" w:space="0" w:color="auto"/>
        <w:left w:val="none" w:sz="0" w:space="0" w:color="auto"/>
        <w:bottom w:val="none" w:sz="0" w:space="0" w:color="auto"/>
        <w:right w:val="none" w:sz="0" w:space="0" w:color="auto"/>
      </w:divBdr>
    </w:div>
    <w:div w:id="624582502">
      <w:bodyDiv w:val="1"/>
      <w:marLeft w:val="0"/>
      <w:marRight w:val="0"/>
      <w:marTop w:val="0"/>
      <w:marBottom w:val="0"/>
      <w:divBdr>
        <w:top w:val="none" w:sz="0" w:space="0" w:color="auto"/>
        <w:left w:val="none" w:sz="0" w:space="0" w:color="auto"/>
        <w:bottom w:val="none" w:sz="0" w:space="0" w:color="auto"/>
        <w:right w:val="none" w:sz="0" w:space="0" w:color="auto"/>
      </w:divBdr>
    </w:div>
    <w:div w:id="624625085">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135729683">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541988666">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27462154">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665090474">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sChild>
    </w:div>
    <w:div w:id="637757968">
      <w:bodyDiv w:val="1"/>
      <w:marLeft w:val="0"/>
      <w:marRight w:val="0"/>
      <w:marTop w:val="0"/>
      <w:marBottom w:val="0"/>
      <w:divBdr>
        <w:top w:val="none" w:sz="0" w:space="0" w:color="auto"/>
        <w:left w:val="none" w:sz="0" w:space="0" w:color="auto"/>
        <w:bottom w:val="none" w:sz="0" w:space="0" w:color="auto"/>
        <w:right w:val="none" w:sz="0" w:space="0" w:color="auto"/>
      </w:divBdr>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48024132">
      <w:bodyDiv w:val="1"/>
      <w:marLeft w:val="0"/>
      <w:marRight w:val="0"/>
      <w:marTop w:val="0"/>
      <w:marBottom w:val="0"/>
      <w:divBdr>
        <w:top w:val="none" w:sz="0" w:space="0" w:color="auto"/>
        <w:left w:val="none" w:sz="0" w:space="0" w:color="auto"/>
        <w:bottom w:val="none" w:sz="0" w:space="0" w:color="auto"/>
        <w:right w:val="none" w:sz="0" w:space="0" w:color="auto"/>
      </w:divBdr>
    </w:div>
    <w:div w:id="662899332">
      <w:bodyDiv w:val="1"/>
      <w:marLeft w:val="0"/>
      <w:marRight w:val="0"/>
      <w:marTop w:val="0"/>
      <w:marBottom w:val="0"/>
      <w:divBdr>
        <w:top w:val="none" w:sz="0" w:space="0" w:color="auto"/>
        <w:left w:val="none" w:sz="0" w:space="0" w:color="auto"/>
        <w:bottom w:val="none" w:sz="0" w:space="0" w:color="auto"/>
        <w:right w:val="none" w:sz="0" w:space="0" w:color="auto"/>
      </w:divBdr>
    </w:div>
    <w:div w:id="664892942">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66906103">
      <w:bodyDiv w:val="1"/>
      <w:marLeft w:val="0"/>
      <w:marRight w:val="0"/>
      <w:marTop w:val="0"/>
      <w:marBottom w:val="0"/>
      <w:divBdr>
        <w:top w:val="none" w:sz="0" w:space="0" w:color="auto"/>
        <w:left w:val="none" w:sz="0" w:space="0" w:color="auto"/>
        <w:bottom w:val="none" w:sz="0" w:space="0" w:color="auto"/>
        <w:right w:val="none" w:sz="0" w:space="0" w:color="auto"/>
      </w:divBdr>
    </w:div>
    <w:div w:id="666908382">
      <w:bodyDiv w:val="1"/>
      <w:marLeft w:val="0"/>
      <w:marRight w:val="0"/>
      <w:marTop w:val="0"/>
      <w:marBottom w:val="0"/>
      <w:divBdr>
        <w:top w:val="none" w:sz="0" w:space="0" w:color="auto"/>
        <w:left w:val="none" w:sz="0" w:space="0" w:color="auto"/>
        <w:bottom w:val="none" w:sz="0" w:space="0" w:color="auto"/>
        <w:right w:val="none" w:sz="0" w:space="0" w:color="auto"/>
      </w:divBdr>
    </w:div>
    <w:div w:id="667488506">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535066">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80855037">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5540942">
      <w:bodyDiv w:val="1"/>
      <w:marLeft w:val="0"/>
      <w:marRight w:val="0"/>
      <w:marTop w:val="0"/>
      <w:marBottom w:val="0"/>
      <w:divBdr>
        <w:top w:val="none" w:sz="0" w:space="0" w:color="auto"/>
        <w:left w:val="none" w:sz="0" w:space="0" w:color="auto"/>
        <w:bottom w:val="none" w:sz="0" w:space="0" w:color="auto"/>
        <w:right w:val="none" w:sz="0" w:space="0" w:color="auto"/>
      </w:divBdr>
    </w:div>
    <w:div w:id="696587502">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5301413">
      <w:bodyDiv w:val="1"/>
      <w:marLeft w:val="0"/>
      <w:marRight w:val="0"/>
      <w:marTop w:val="0"/>
      <w:marBottom w:val="0"/>
      <w:divBdr>
        <w:top w:val="none" w:sz="0" w:space="0" w:color="auto"/>
        <w:left w:val="none" w:sz="0" w:space="0" w:color="auto"/>
        <w:bottom w:val="none" w:sz="0" w:space="0" w:color="auto"/>
        <w:right w:val="none" w:sz="0" w:space="0" w:color="auto"/>
      </w:divBdr>
    </w:div>
    <w:div w:id="705526874">
      <w:bodyDiv w:val="1"/>
      <w:marLeft w:val="0"/>
      <w:marRight w:val="0"/>
      <w:marTop w:val="0"/>
      <w:marBottom w:val="0"/>
      <w:divBdr>
        <w:top w:val="none" w:sz="0" w:space="0" w:color="auto"/>
        <w:left w:val="none" w:sz="0" w:space="0" w:color="auto"/>
        <w:bottom w:val="none" w:sz="0" w:space="0" w:color="auto"/>
        <w:right w:val="none" w:sz="0" w:space="0" w:color="auto"/>
      </w:divBdr>
    </w:div>
    <w:div w:id="708604428">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11542695">
      <w:bodyDiv w:val="1"/>
      <w:marLeft w:val="0"/>
      <w:marRight w:val="0"/>
      <w:marTop w:val="0"/>
      <w:marBottom w:val="0"/>
      <w:divBdr>
        <w:top w:val="none" w:sz="0" w:space="0" w:color="auto"/>
        <w:left w:val="none" w:sz="0" w:space="0" w:color="auto"/>
        <w:bottom w:val="none" w:sz="0" w:space="0" w:color="auto"/>
        <w:right w:val="none" w:sz="0" w:space="0" w:color="auto"/>
      </w:divBdr>
    </w:div>
    <w:div w:id="714112740">
      <w:bodyDiv w:val="1"/>
      <w:marLeft w:val="0"/>
      <w:marRight w:val="0"/>
      <w:marTop w:val="0"/>
      <w:marBottom w:val="0"/>
      <w:divBdr>
        <w:top w:val="none" w:sz="0" w:space="0" w:color="auto"/>
        <w:left w:val="none" w:sz="0" w:space="0" w:color="auto"/>
        <w:bottom w:val="none" w:sz="0" w:space="0" w:color="auto"/>
        <w:right w:val="none" w:sz="0" w:space="0" w:color="auto"/>
      </w:divBdr>
    </w:div>
    <w:div w:id="716928878">
      <w:bodyDiv w:val="1"/>
      <w:marLeft w:val="0"/>
      <w:marRight w:val="0"/>
      <w:marTop w:val="0"/>
      <w:marBottom w:val="0"/>
      <w:divBdr>
        <w:top w:val="none" w:sz="0" w:space="0" w:color="auto"/>
        <w:left w:val="none" w:sz="0" w:space="0" w:color="auto"/>
        <w:bottom w:val="none" w:sz="0" w:space="0" w:color="auto"/>
        <w:right w:val="none" w:sz="0" w:space="0" w:color="auto"/>
      </w:divBdr>
    </w:div>
    <w:div w:id="722216957">
      <w:bodyDiv w:val="1"/>
      <w:marLeft w:val="0"/>
      <w:marRight w:val="0"/>
      <w:marTop w:val="0"/>
      <w:marBottom w:val="0"/>
      <w:divBdr>
        <w:top w:val="none" w:sz="0" w:space="0" w:color="auto"/>
        <w:left w:val="none" w:sz="0" w:space="0" w:color="auto"/>
        <w:bottom w:val="none" w:sz="0" w:space="0" w:color="auto"/>
        <w:right w:val="none" w:sz="0" w:space="0" w:color="auto"/>
      </w:divBdr>
    </w:div>
    <w:div w:id="725687897">
      <w:bodyDiv w:val="1"/>
      <w:marLeft w:val="0"/>
      <w:marRight w:val="0"/>
      <w:marTop w:val="0"/>
      <w:marBottom w:val="0"/>
      <w:divBdr>
        <w:top w:val="none" w:sz="0" w:space="0" w:color="auto"/>
        <w:left w:val="none" w:sz="0" w:space="0" w:color="auto"/>
        <w:bottom w:val="none" w:sz="0" w:space="0" w:color="auto"/>
        <w:right w:val="none" w:sz="0" w:space="0" w:color="auto"/>
      </w:divBdr>
    </w:div>
    <w:div w:id="725907858">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32234113">
      <w:bodyDiv w:val="1"/>
      <w:marLeft w:val="0"/>
      <w:marRight w:val="0"/>
      <w:marTop w:val="0"/>
      <w:marBottom w:val="0"/>
      <w:divBdr>
        <w:top w:val="none" w:sz="0" w:space="0" w:color="auto"/>
        <w:left w:val="none" w:sz="0" w:space="0" w:color="auto"/>
        <w:bottom w:val="none" w:sz="0" w:space="0" w:color="auto"/>
        <w:right w:val="none" w:sz="0" w:space="0" w:color="auto"/>
      </w:divBdr>
    </w:div>
    <w:div w:id="733428378">
      <w:bodyDiv w:val="1"/>
      <w:marLeft w:val="0"/>
      <w:marRight w:val="0"/>
      <w:marTop w:val="0"/>
      <w:marBottom w:val="0"/>
      <w:divBdr>
        <w:top w:val="none" w:sz="0" w:space="0" w:color="auto"/>
        <w:left w:val="none" w:sz="0" w:space="0" w:color="auto"/>
        <w:bottom w:val="none" w:sz="0" w:space="0" w:color="auto"/>
        <w:right w:val="none" w:sz="0" w:space="0" w:color="auto"/>
      </w:divBdr>
    </w:div>
    <w:div w:id="735934468">
      <w:bodyDiv w:val="1"/>
      <w:marLeft w:val="0"/>
      <w:marRight w:val="0"/>
      <w:marTop w:val="0"/>
      <w:marBottom w:val="0"/>
      <w:divBdr>
        <w:top w:val="none" w:sz="0" w:space="0" w:color="auto"/>
        <w:left w:val="none" w:sz="0" w:space="0" w:color="auto"/>
        <w:bottom w:val="none" w:sz="0" w:space="0" w:color="auto"/>
        <w:right w:val="none" w:sz="0" w:space="0" w:color="auto"/>
      </w:divBdr>
    </w:div>
    <w:div w:id="736708487">
      <w:bodyDiv w:val="1"/>
      <w:marLeft w:val="0"/>
      <w:marRight w:val="0"/>
      <w:marTop w:val="0"/>
      <w:marBottom w:val="0"/>
      <w:divBdr>
        <w:top w:val="none" w:sz="0" w:space="0" w:color="auto"/>
        <w:left w:val="none" w:sz="0" w:space="0" w:color="auto"/>
        <w:bottom w:val="none" w:sz="0" w:space="0" w:color="auto"/>
        <w:right w:val="none" w:sz="0" w:space="0" w:color="auto"/>
      </w:divBdr>
    </w:div>
    <w:div w:id="739525862">
      <w:bodyDiv w:val="1"/>
      <w:marLeft w:val="0"/>
      <w:marRight w:val="0"/>
      <w:marTop w:val="0"/>
      <w:marBottom w:val="0"/>
      <w:divBdr>
        <w:top w:val="none" w:sz="0" w:space="0" w:color="auto"/>
        <w:left w:val="none" w:sz="0" w:space="0" w:color="auto"/>
        <w:bottom w:val="none" w:sz="0" w:space="0" w:color="auto"/>
        <w:right w:val="none" w:sz="0" w:space="0" w:color="auto"/>
      </w:divBdr>
    </w:div>
    <w:div w:id="742139023">
      <w:bodyDiv w:val="1"/>
      <w:marLeft w:val="0"/>
      <w:marRight w:val="0"/>
      <w:marTop w:val="0"/>
      <w:marBottom w:val="0"/>
      <w:divBdr>
        <w:top w:val="none" w:sz="0" w:space="0" w:color="auto"/>
        <w:left w:val="none" w:sz="0" w:space="0" w:color="auto"/>
        <w:bottom w:val="none" w:sz="0" w:space="0" w:color="auto"/>
        <w:right w:val="none" w:sz="0" w:space="0" w:color="auto"/>
      </w:divBdr>
    </w:div>
    <w:div w:id="743380303">
      <w:bodyDiv w:val="1"/>
      <w:marLeft w:val="0"/>
      <w:marRight w:val="0"/>
      <w:marTop w:val="0"/>
      <w:marBottom w:val="0"/>
      <w:divBdr>
        <w:top w:val="none" w:sz="0" w:space="0" w:color="auto"/>
        <w:left w:val="none" w:sz="0" w:space="0" w:color="auto"/>
        <w:bottom w:val="none" w:sz="0" w:space="0" w:color="auto"/>
        <w:right w:val="none" w:sz="0" w:space="0" w:color="auto"/>
      </w:divBdr>
    </w:div>
    <w:div w:id="745227531">
      <w:bodyDiv w:val="1"/>
      <w:marLeft w:val="0"/>
      <w:marRight w:val="0"/>
      <w:marTop w:val="0"/>
      <w:marBottom w:val="0"/>
      <w:divBdr>
        <w:top w:val="none" w:sz="0" w:space="0" w:color="auto"/>
        <w:left w:val="none" w:sz="0" w:space="0" w:color="auto"/>
        <w:bottom w:val="none" w:sz="0" w:space="0" w:color="auto"/>
        <w:right w:val="none" w:sz="0" w:space="0" w:color="auto"/>
      </w:divBdr>
    </w:div>
    <w:div w:id="746342197">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083669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230338004">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sChild>
    </w:div>
    <w:div w:id="752237482">
      <w:bodyDiv w:val="1"/>
      <w:marLeft w:val="0"/>
      <w:marRight w:val="0"/>
      <w:marTop w:val="0"/>
      <w:marBottom w:val="0"/>
      <w:divBdr>
        <w:top w:val="none" w:sz="0" w:space="0" w:color="auto"/>
        <w:left w:val="none" w:sz="0" w:space="0" w:color="auto"/>
        <w:bottom w:val="none" w:sz="0" w:space="0" w:color="auto"/>
        <w:right w:val="none" w:sz="0" w:space="0" w:color="auto"/>
      </w:divBdr>
    </w:div>
    <w:div w:id="753164290">
      <w:bodyDiv w:val="1"/>
      <w:marLeft w:val="0"/>
      <w:marRight w:val="0"/>
      <w:marTop w:val="0"/>
      <w:marBottom w:val="0"/>
      <w:divBdr>
        <w:top w:val="none" w:sz="0" w:space="0" w:color="auto"/>
        <w:left w:val="none" w:sz="0" w:space="0" w:color="auto"/>
        <w:bottom w:val="none" w:sz="0" w:space="0" w:color="auto"/>
        <w:right w:val="none" w:sz="0" w:space="0" w:color="auto"/>
      </w:divBdr>
    </w:div>
    <w:div w:id="753432275">
      <w:bodyDiv w:val="1"/>
      <w:marLeft w:val="0"/>
      <w:marRight w:val="0"/>
      <w:marTop w:val="0"/>
      <w:marBottom w:val="0"/>
      <w:divBdr>
        <w:top w:val="none" w:sz="0" w:space="0" w:color="auto"/>
        <w:left w:val="none" w:sz="0" w:space="0" w:color="auto"/>
        <w:bottom w:val="none" w:sz="0" w:space="0" w:color="auto"/>
        <w:right w:val="none" w:sz="0" w:space="0" w:color="auto"/>
      </w:divBdr>
    </w:div>
    <w:div w:id="756563043">
      <w:bodyDiv w:val="1"/>
      <w:marLeft w:val="0"/>
      <w:marRight w:val="0"/>
      <w:marTop w:val="0"/>
      <w:marBottom w:val="0"/>
      <w:divBdr>
        <w:top w:val="none" w:sz="0" w:space="0" w:color="auto"/>
        <w:left w:val="none" w:sz="0" w:space="0" w:color="auto"/>
        <w:bottom w:val="none" w:sz="0" w:space="0" w:color="auto"/>
        <w:right w:val="none" w:sz="0" w:space="0" w:color="auto"/>
      </w:divBdr>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71510022">
      <w:bodyDiv w:val="1"/>
      <w:marLeft w:val="0"/>
      <w:marRight w:val="0"/>
      <w:marTop w:val="0"/>
      <w:marBottom w:val="0"/>
      <w:divBdr>
        <w:top w:val="none" w:sz="0" w:space="0" w:color="auto"/>
        <w:left w:val="none" w:sz="0" w:space="0" w:color="auto"/>
        <w:bottom w:val="none" w:sz="0" w:space="0" w:color="auto"/>
        <w:right w:val="none" w:sz="0" w:space="0" w:color="auto"/>
      </w:divBdr>
    </w:div>
    <w:div w:id="778599071">
      <w:bodyDiv w:val="1"/>
      <w:marLeft w:val="0"/>
      <w:marRight w:val="0"/>
      <w:marTop w:val="0"/>
      <w:marBottom w:val="0"/>
      <w:divBdr>
        <w:top w:val="none" w:sz="0" w:space="0" w:color="auto"/>
        <w:left w:val="none" w:sz="0" w:space="0" w:color="auto"/>
        <w:bottom w:val="none" w:sz="0" w:space="0" w:color="auto"/>
        <w:right w:val="none" w:sz="0" w:space="0" w:color="auto"/>
      </w:divBdr>
    </w:div>
    <w:div w:id="782501937">
      <w:bodyDiv w:val="1"/>
      <w:marLeft w:val="0"/>
      <w:marRight w:val="0"/>
      <w:marTop w:val="0"/>
      <w:marBottom w:val="0"/>
      <w:divBdr>
        <w:top w:val="none" w:sz="0" w:space="0" w:color="auto"/>
        <w:left w:val="none" w:sz="0" w:space="0" w:color="auto"/>
        <w:bottom w:val="none" w:sz="0" w:space="0" w:color="auto"/>
        <w:right w:val="none" w:sz="0" w:space="0" w:color="auto"/>
      </w:divBdr>
    </w:div>
    <w:div w:id="783815855">
      <w:bodyDiv w:val="1"/>
      <w:marLeft w:val="0"/>
      <w:marRight w:val="0"/>
      <w:marTop w:val="0"/>
      <w:marBottom w:val="0"/>
      <w:divBdr>
        <w:top w:val="none" w:sz="0" w:space="0" w:color="auto"/>
        <w:left w:val="none" w:sz="0" w:space="0" w:color="auto"/>
        <w:bottom w:val="none" w:sz="0" w:space="0" w:color="auto"/>
        <w:right w:val="none" w:sz="0" w:space="0" w:color="auto"/>
      </w:divBdr>
    </w:div>
    <w:div w:id="784232161">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86123824">
      <w:bodyDiv w:val="1"/>
      <w:marLeft w:val="0"/>
      <w:marRight w:val="0"/>
      <w:marTop w:val="0"/>
      <w:marBottom w:val="0"/>
      <w:divBdr>
        <w:top w:val="none" w:sz="0" w:space="0" w:color="auto"/>
        <w:left w:val="none" w:sz="0" w:space="0" w:color="auto"/>
        <w:bottom w:val="none" w:sz="0" w:space="0" w:color="auto"/>
        <w:right w:val="none" w:sz="0" w:space="0" w:color="auto"/>
      </w:divBdr>
    </w:div>
    <w:div w:id="786892717">
      <w:bodyDiv w:val="1"/>
      <w:marLeft w:val="0"/>
      <w:marRight w:val="0"/>
      <w:marTop w:val="0"/>
      <w:marBottom w:val="0"/>
      <w:divBdr>
        <w:top w:val="none" w:sz="0" w:space="0" w:color="auto"/>
        <w:left w:val="none" w:sz="0" w:space="0" w:color="auto"/>
        <w:bottom w:val="none" w:sz="0" w:space="0" w:color="auto"/>
        <w:right w:val="none" w:sz="0" w:space="0" w:color="auto"/>
      </w:divBdr>
    </w:div>
    <w:div w:id="789512471">
      <w:bodyDiv w:val="1"/>
      <w:marLeft w:val="0"/>
      <w:marRight w:val="0"/>
      <w:marTop w:val="0"/>
      <w:marBottom w:val="0"/>
      <w:divBdr>
        <w:top w:val="none" w:sz="0" w:space="0" w:color="auto"/>
        <w:left w:val="none" w:sz="0" w:space="0" w:color="auto"/>
        <w:bottom w:val="none" w:sz="0" w:space="0" w:color="auto"/>
        <w:right w:val="none" w:sz="0" w:space="0" w:color="auto"/>
      </w:divBdr>
    </w:div>
    <w:div w:id="790972978">
      <w:bodyDiv w:val="1"/>
      <w:marLeft w:val="0"/>
      <w:marRight w:val="0"/>
      <w:marTop w:val="0"/>
      <w:marBottom w:val="0"/>
      <w:divBdr>
        <w:top w:val="none" w:sz="0" w:space="0" w:color="auto"/>
        <w:left w:val="none" w:sz="0" w:space="0" w:color="auto"/>
        <w:bottom w:val="none" w:sz="0" w:space="0" w:color="auto"/>
        <w:right w:val="none" w:sz="0" w:space="0" w:color="auto"/>
      </w:divBdr>
    </w:div>
    <w:div w:id="791247539">
      <w:bodyDiv w:val="1"/>
      <w:marLeft w:val="0"/>
      <w:marRight w:val="0"/>
      <w:marTop w:val="0"/>
      <w:marBottom w:val="0"/>
      <w:divBdr>
        <w:top w:val="none" w:sz="0" w:space="0" w:color="auto"/>
        <w:left w:val="none" w:sz="0" w:space="0" w:color="auto"/>
        <w:bottom w:val="none" w:sz="0" w:space="0" w:color="auto"/>
        <w:right w:val="none" w:sz="0" w:space="0" w:color="auto"/>
      </w:divBdr>
    </w:div>
    <w:div w:id="791553064">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22245776">
          <w:marLeft w:val="480"/>
          <w:marRight w:val="0"/>
          <w:marTop w:val="0"/>
          <w:marBottom w:val="0"/>
          <w:divBdr>
            <w:top w:val="none" w:sz="0" w:space="0" w:color="auto"/>
            <w:left w:val="none" w:sz="0" w:space="0" w:color="auto"/>
            <w:bottom w:val="none" w:sz="0" w:space="0" w:color="auto"/>
            <w:right w:val="none" w:sz="0" w:space="0" w:color="auto"/>
          </w:divBdr>
        </w:div>
        <w:div w:id="49769805">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795755799">
      <w:bodyDiv w:val="1"/>
      <w:marLeft w:val="0"/>
      <w:marRight w:val="0"/>
      <w:marTop w:val="0"/>
      <w:marBottom w:val="0"/>
      <w:divBdr>
        <w:top w:val="none" w:sz="0" w:space="0" w:color="auto"/>
        <w:left w:val="none" w:sz="0" w:space="0" w:color="auto"/>
        <w:bottom w:val="none" w:sz="0" w:space="0" w:color="auto"/>
        <w:right w:val="none" w:sz="0" w:space="0" w:color="auto"/>
      </w:divBdr>
    </w:div>
    <w:div w:id="797530149">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07162807">
      <w:bodyDiv w:val="1"/>
      <w:marLeft w:val="0"/>
      <w:marRight w:val="0"/>
      <w:marTop w:val="0"/>
      <w:marBottom w:val="0"/>
      <w:divBdr>
        <w:top w:val="none" w:sz="0" w:space="0" w:color="auto"/>
        <w:left w:val="none" w:sz="0" w:space="0" w:color="auto"/>
        <w:bottom w:val="none" w:sz="0" w:space="0" w:color="auto"/>
        <w:right w:val="none" w:sz="0" w:space="0" w:color="auto"/>
      </w:divBdr>
    </w:div>
    <w:div w:id="807429703">
      <w:bodyDiv w:val="1"/>
      <w:marLeft w:val="0"/>
      <w:marRight w:val="0"/>
      <w:marTop w:val="0"/>
      <w:marBottom w:val="0"/>
      <w:divBdr>
        <w:top w:val="none" w:sz="0" w:space="0" w:color="auto"/>
        <w:left w:val="none" w:sz="0" w:space="0" w:color="auto"/>
        <w:bottom w:val="none" w:sz="0" w:space="0" w:color="auto"/>
        <w:right w:val="none" w:sz="0" w:space="0" w:color="auto"/>
      </w:divBdr>
    </w:div>
    <w:div w:id="80743102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3833408">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20078619">
      <w:bodyDiv w:val="1"/>
      <w:marLeft w:val="0"/>
      <w:marRight w:val="0"/>
      <w:marTop w:val="0"/>
      <w:marBottom w:val="0"/>
      <w:divBdr>
        <w:top w:val="none" w:sz="0" w:space="0" w:color="auto"/>
        <w:left w:val="none" w:sz="0" w:space="0" w:color="auto"/>
        <w:bottom w:val="none" w:sz="0" w:space="0" w:color="auto"/>
        <w:right w:val="none" w:sz="0" w:space="0" w:color="auto"/>
      </w:divBdr>
    </w:div>
    <w:div w:id="823349270">
      <w:bodyDiv w:val="1"/>
      <w:marLeft w:val="0"/>
      <w:marRight w:val="0"/>
      <w:marTop w:val="0"/>
      <w:marBottom w:val="0"/>
      <w:divBdr>
        <w:top w:val="none" w:sz="0" w:space="0" w:color="auto"/>
        <w:left w:val="none" w:sz="0" w:space="0" w:color="auto"/>
        <w:bottom w:val="none" w:sz="0" w:space="0" w:color="auto"/>
        <w:right w:val="none" w:sz="0" w:space="0" w:color="auto"/>
      </w:divBdr>
    </w:div>
    <w:div w:id="824247508">
      <w:bodyDiv w:val="1"/>
      <w:marLeft w:val="0"/>
      <w:marRight w:val="0"/>
      <w:marTop w:val="0"/>
      <w:marBottom w:val="0"/>
      <w:divBdr>
        <w:top w:val="none" w:sz="0" w:space="0" w:color="auto"/>
        <w:left w:val="none" w:sz="0" w:space="0" w:color="auto"/>
        <w:bottom w:val="none" w:sz="0" w:space="0" w:color="auto"/>
        <w:right w:val="none" w:sz="0" w:space="0" w:color="auto"/>
      </w:divBdr>
    </w:div>
    <w:div w:id="828520754">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5001176">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36967600">
      <w:bodyDiv w:val="1"/>
      <w:marLeft w:val="0"/>
      <w:marRight w:val="0"/>
      <w:marTop w:val="0"/>
      <w:marBottom w:val="0"/>
      <w:divBdr>
        <w:top w:val="none" w:sz="0" w:space="0" w:color="auto"/>
        <w:left w:val="none" w:sz="0" w:space="0" w:color="auto"/>
        <w:bottom w:val="none" w:sz="0" w:space="0" w:color="auto"/>
        <w:right w:val="none" w:sz="0" w:space="0" w:color="auto"/>
      </w:divBdr>
    </w:div>
    <w:div w:id="837696935">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444378">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27706000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sChild>
    </w:div>
    <w:div w:id="840974142">
      <w:bodyDiv w:val="1"/>
      <w:marLeft w:val="0"/>
      <w:marRight w:val="0"/>
      <w:marTop w:val="0"/>
      <w:marBottom w:val="0"/>
      <w:divBdr>
        <w:top w:val="none" w:sz="0" w:space="0" w:color="auto"/>
        <w:left w:val="none" w:sz="0" w:space="0" w:color="auto"/>
        <w:bottom w:val="none" w:sz="0" w:space="0" w:color="auto"/>
        <w:right w:val="none" w:sz="0" w:space="0" w:color="auto"/>
      </w:divBdr>
    </w:div>
    <w:div w:id="841310737">
      <w:bodyDiv w:val="1"/>
      <w:marLeft w:val="0"/>
      <w:marRight w:val="0"/>
      <w:marTop w:val="0"/>
      <w:marBottom w:val="0"/>
      <w:divBdr>
        <w:top w:val="none" w:sz="0" w:space="0" w:color="auto"/>
        <w:left w:val="none" w:sz="0" w:space="0" w:color="auto"/>
        <w:bottom w:val="none" w:sz="0" w:space="0" w:color="auto"/>
        <w:right w:val="none" w:sz="0" w:space="0" w:color="auto"/>
      </w:divBdr>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2282102">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3326955">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991198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71909092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sChild>
    </w:div>
    <w:div w:id="857348125">
      <w:bodyDiv w:val="1"/>
      <w:marLeft w:val="0"/>
      <w:marRight w:val="0"/>
      <w:marTop w:val="0"/>
      <w:marBottom w:val="0"/>
      <w:divBdr>
        <w:top w:val="none" w:sz="0" w:space="0" w:color="auto"/>
        <w:left w:val="none" w:sz="0" w:space="0" w:color="auto"/>
        <w:bottom w:val="none" w:sz="0" w:space="0" w:color="auto"/>
        <w:right w:val="none" w:sz="0" w:space="0" w:color="auto"/>
      </w:divBdr>
    </w:div>
    <w:div w:id="860048403">
      <w:bodyDiv w:val="1"/>
      <w:marLeft w:val="0"/>
      <w:marRight w:val="0"/>
      <w:marTop w:val="0"/>
      <w:marBottom w:val="0"/>
      <w:divBdr>
        <w:top w:val="none" w:sz="0" w:space="0" w:color="auto"/>
        <w:left w:val="none" w:sz="0" w:space="0" w:color="auto"/>
        <w:bottom w:val="none" w:sz="0" w:space="0" w:color="auto"/>
        <w:right w:val="none" w:sz="0" w:space="0" w:color="auto"/>
      </w:divBdr>
      <w:divsChild>
        <w:div w:id="1529100975">
          <w:marLeft w:val="480"/>
          <w:marRight w:val="0"/>
          <w:marTop w:val="0"/>
          <w:marBottom w:val="0"/>
          <w:divBdr>
            <w:top w:val="none" w:sz="0" w:space="0" w:color="auto"/>
            <w:left w:val="none" w:sz="0" w:space="0" w:color="auto"/>
            <w:bottom w:val="none" w:sz="0" w:space="0" w:color="auto"/>
            <w:right w:val="none" w:sz="0" w:space="0" w:color="auto"/>
          </w:divBdr>
        </w:div>
        <w:div w:id="2052415734">
          <w:marLeft w:val="480"/>
          <w:marRight w:val="0"/>
          <w:marTop w:val="0"/>
          <w:marBottom w:val="0"/>
          <w:divBdr>
            <w:top w:val="none" w:sz="0" w:space="0" w:color="auto"/>
            <w:left w:val="none" w:sz="0" w:space="0" w:color="auto"/>
            <w:bottom w:val="none" w:sz="0" w:space="0" w:color="auto"/>
            <w:right w:val="none" w:sz="0" w:space="0" w:color="auto"/>
          </w:divBdr>
        </w:div>
        <w:div w:id="921643371">
          <w:marLeft w:val="480"/>
          <w:marRight w:val="0"/>
          <w:marTop w:val="0"/>
          <w:marBottom w:val="0"/>
          <w:divBdr>
            <w:top w:val="none" w:sz="0" w:space="0" w:color="auto"/>
            <w:left w:val="none" w:sz="0" w:space="0" w:color="auto"/>
            <w:bottom w:val="none" w:sz="0" w:space="0" w:color="auto"/>
            <w:right w:val="none" w:sz="0" w:space="0" w:color="auto"/>
          </w:divBdr>
        </w:div>
        <w:div w:id="1937127515">
          <w:marLeft w:val="480"/>
          <w:marRight w:val="0"/>
          <w:marTop w:val="0"/>
          <w:marBottom w:val="0"/>
          <w:divBdr>
            <w:top w:val="none" w:sz="0" w:space="0" w:color="auto"/>
            <w:left w:val="none" w:sz="0" w:space="0" w:color="auto"/>
            <w:bottom w:val="none" w:sz="0" w:space="0" w:color="auto"/>
            <w:right w:val="none" w:sz="0" w:space="0" w:color="auto"/>
          </w:divBdr>
        </w:div>
        <w:div w:id="579829748">
          <w:marLeft w:val="480"/>
          <w:marRight w:val="0"/>
          <w:marTop w:val="0"/>
          <w:marBottom w:val="0"/>
          <w:divBdr>
            <w:top w:val="none" w:sz="0" w:space="0" w:color="auto"/>
            <w:left w:val="none" w:sz="0" w:space="0" w:color="auto"/>
            <w:bottom w:val="none" w:sz="0" w:space="0" w:color="auto"/>
            <w:right w:val="none" w:sz="0" w:space="0" w:color="auto"/>
          </w:divBdr>
        </w:div>
        <w:div w:id="1576744985">
          <w:marLeft w:val="480"/>
          <w:marRight w:val="0"/>
          <w:marTop w:val="0"/>
          <w:marBottom w:val="0"/>
          <w:divBdr>
            <w:top w:val="none" w:sz="0" w:space="0" w:color="auto"/>
            <w:left w:val="none" w:sz="0" w:space="0" w:color="auto"/>
            <w:bottom w:val="none" w:sz="0" w:space="0" w:color="auto"/>
            <w:right w:val="none" w:sz="0" w:space="0" w:color="auto"/>
          </w:divBdr>
        </w:div>
        <w:div w:id="206576256">
          <w:marLeft w:val="480"/>
          <w:marRight w:val="0"/>
          <w:marTop w:val="0"/>
          <w:marBottom w:val="0"/>
          <w:divBdr>
            <w:top w:val="none" w:sz="0" w:space="0" w:color="auto"/>
            <w:left w:val="none" w:sz="0" w:space="0" w:color="auto"/>
            <w:bottom w:val="none" w:sz="0" w:space="0" w:color="auto"/>
            <w:right w:val="none" w:sz="0" w:space="0" w:color="auto"/>
          </w:divBdr>
        </w:div>
        <w:div w:id="643967159">
          <w:marLeft w:val="480"/>
          <w:marRight w:val="0"/>
          <w:marTop w:val="0"/>
          <w:marBottom w:val="0"/>
          <w:divBdr>
            <w:top w:val="none" w:sz="0" w:space="0" w:color="auto"/>
            <w:left w:val="none" w:sz="0" w:space="0" w:color="auto"/>
            <w:bottom w:val="none" w:sz="0" w:space="0" w:color="auto"/>
            <w:right w:val="none" w:sz="0" w:space="0" w:color="auto"/>
          </w:divBdr>
        </w:div>
        <w:div w:id="1503740262">
          <w:marLeft w:val="480"/>
          <w:marRight w:val="0"/>
          <w:marTop w:val="0"/>
          <w:marBottom w:val="0"/>
          <w:divBdr>
            <w:top w:val="none" w:sz="0" w:space="0" w:color="auto"/>
            <w:left w:val="none" w:sz="0" w:space="0" w:color="auto"/>
            <w:bottom w:val="none" w:sz="0" w:space="0" w:color="auto"/>
            <w:right w:val="none" w:sz="0" w:space="0" w:color="auto"/>
          </w:divBdr>
        </w:div>
        <w:div w:id="1356228340">
          <w:marLeft w:val="480"/>
          <w:marRight w:val="0"/>
          <w:marTop w:val="0"/>
          <w:marBottom w:val="0"/>
          <w:divBdr>
            <w:top w:val="none" w:sz="0" w:space="0" w:color="auto"/>
            <w:left w:val="none" w:sz="0" w:space="0" w:color="auto"/>
            <w:bottom w:val="none" w:sz="0" w:space="0" w:color="auto"/>
            <w:right w:val="none" w:sz="0" w:space="0" w:color="auto"/>
          </w:divBdr>
        </w:div>
        <w:div w:id="1514032409">
          <w:marLeft w:val="480"/>
          <w:marRight w:val="0"/>
          <w:marTop w:val="0"/>
          <w:marBottom w:val="0"/>
          <w:divBdr>
            <w:top w:val="none" w:sz="0" w:space="0" w:color="auto"/>
            <w:left w:val="none" w:sz="0" w:space="0" w:color="auto"/>
            <w:bottom w:val="none" w:sz="0" w:space="0" w:color="auto"/>
            <w:right w:val="none" w:sz="0" w:space="0" w:color="auto"/>
          </w:divBdr>
        </w:div>
        <w:div w:id="1872450404">
          <w:marLeft w:val="480"/>
          <w:marRight w:val="0"/>
          <w:marTop w:val="0"/>
          <w:marBottom w:val="0"/>
          <w:divBdr>
            <w:top w:val="none" w:sz="0" w:space="0" w:color="auto"/>
            <w:left w:val="none" w:sz="0" w:space="0" w:color="auto"/>
            <w:bottom w:val="none" w:sz="0" w:space="0" w:color="auto"/>
            <w:right w:val="none" w:sz="0" w:space="0" w:color="auto"/>
          </w:divBdr>
        </w:div>
        <w:div w:id="1705934775">
          <w:marLeft w:val="480"/>
          <w:marRight w:val="0"/>
          <w:marTop w:val="0"/>
          <w:marBottom w:val="0"/>
          <w:divBdr>
            <w:top w:val="none" w:sz="0" w:space="0" w:color="auto"/>
            <w:left w:val="none" w:sz="0" w:space="0" w:color="auto"/>
            <w:bottom w:val="none" w:sz="0" w:space="0" w:color="auto"/>
            <w:right w:val="none" w:sz="0" w:space="0" w:color="auto"/>
          </w:divBdr>
        </w:div>
        <w:div w:id="371460158">
          <w:marLeft w:val="480"/>
          <w:marRight w:val="0"/>
          <w:marTop w:val="0"/>
          <w:marBottom w:val="0"/>
          <w:divBdr>
            <w:top w:val="none" w:sz="0" w:space="0" w:color="auto"/>
            <w:left w:val="none" w:sz="0" w:space="0" w:color="auto"/>
            <w:bottom w:val="none" w:sz="0" w:space="0" w:color="auto"/>
            <w:right w:val="none" w:sz="0" w:space="0" w:color="auto"/>
          </w:divBdr>
        </w:div>
        <w:div w:id="1952396989">
          <w:marLeft w:val="480"/>
          <w:marRight w:val="0"/>
          <w:marTop w:val="0"/>
          <w:marBottom w:val="0"/>
          <w:divBdr>
            <w:top w:val="none" w:sz="0" w:space="0" w:color="auto"/>
            <w:left w:val="none" w:sz="0" w:space="0" w:color="auto"/>
            <w:bottom w:val="none" w:sz="0" w:space="0" w:color="auto"/>
            <w:right w:val="none" w:sz="0" w:space="0" w:color="auto"/>
          </w:divBdr>
        </w:div>
        <w:div w:id="1484348305">
          <w:marLeft w:val="480"/>
          <w:marRight w:val="0"/>
          <w:marTop w:val="0"/>
          <w:marBottom w:val="0"/>
          <w:divBdr>
            <w:top w:val="none" w:sz="0" w:space="0" w:color="auto"/>
            <w:left w:val="none" w:sz="0" w:space="0" w:color="auto"/>
            <w:bottom w:val="none" w:sz="0" w:space="0" w:color="auto"/>
            <w:right w:val="none" w:sz="0" w:space="0" w:color="auto"/>
          </w:divBdr>
        </w:div>
        <w:div w:id="1401440703">
          <w:marLeft w:val="480"/>
          <w:marRight w:val="0"/>
          <w:marTop w:val="0"/>
          <w:marBottom w:val="0"/>
          <w:divBdr>
            <w:top w:val="none" w:sz="0" w:space="0" w:color="auto"/>
            <w:left w:val="none" w:sz="0" w:space="0" w:color="auto"/>
            <w:bottom w:val="none" w:sz="0" w:space="0" w:color="auto"/>
            <w:right w:val="none" w:sz="0" w:space="0" w:color="auto"/>
          </w:divBdr>
        </w:div>
        <w:div w:id="2141874171">
          <w:marLeft w:val="480"/>
          <w:marRight w:val="0"/>
          <w:marTop w:val="0"/>
          <w:marBottom w:val="0"/>
          <w:divBdr>
            <w:top w:val="none" w:sz="0" w:space="0" w:color="auto"/>
            <w:left w:val="none" w:sz="0" w:space="0" w:color="auto"/>
            <w:bottom w:val="none" w:sz="0" w:space="0" w:color="auto"/>
            <w:right w:val="none" w:sz="0" w:space="0" w:color="auto"/>
          </w:divBdr>
        </w:div>
        <w:div w:id="158666305">
          <w:marLeft w:val="480"/>
          <w:marRight w:val="0"/>
          <w:marTop w:val="0"/>
          <w:marBottom w:val="0"/>
          <w:divBdr>
            <w:top w:val="none" w:sz="0" w:space="0" w:color="auto"/>
            <w:left w:val="none" w:sz="0" w:space="0" w:color="auto"/>
            <w:bottom w:val="none" w:sz="0" w:space="0" w:color="auto"/>
            <w:right w:val="none" w:sz="0" w:space="0" w:color="auto"/>
          </w:divBdr>
        </w:div>
        <w:div w:id="724912995">
          <w:marLeft w:val="480"/>
          <w:marRight w:val="0"/>
          <w:marTop w:val="0"/>
          <w:marBottom w:val="0"/>
          <w:divBdr>
            <w:top w:val="none" w:sz="0" w:space="0" w:color="auto"/>
            <w:left w:val="none" w:sz="0" w:space="0" w:color="auto"/>
            <w:bottom w:val="none" w:sz="0" w:space="0" w:color="auto"/>
            <w:right w:val="none" w:sz="0" w:space="0" w:color="auto"/>
          </w:divBdr>
        </w:div>
        <w:div w:id="332727428">
          <w:marLeft w:val="480"/>
          <w:marRight w:val="0"/>
          <w:marTop w:val="0"/>
          <w:marBottom w:val="0"/>
          <w:divBdr>
            <w:top w:val="none" w:sz="0" w:space="0" w:color="auto"/>
            <w:left w:val="none" w:sz="0" w:space="0" w:color="auto"/>
            <w:bottom w:val="none" w:sz="0" w:space="0" w:color="auto"/>
            <w:right w:val="none" w:sz="0" w:space="0" w:color="auto"/>
          </w:divBdr>
        </w:div>
        <w:div w:id="1116482164">
          <w:marLeft w:val="480"/>
          <w:marRight w:val="0"/>
          <w:marTop w:val="0"/>
          <w:marBottom w:val="0"/>
          <w:divBdr>
            <w:top w:val="none" w:sz="0" w:space="0" w:color="auto"/>
            <w:left w:val="none" w:sz="0" w:space="0" w:color="auto"/>
            <w:bottom w:val="none" w:sz="0" w:space="0" w:color="auto"/>
            <w:right w:val="none" w:sz="0" w:space="0" w:color="auto"/>
          </w:divBdr>
        </w:div>
        <w:div w:id="1924365814">
          <w:marLeft w:val="480"/>
          <w:marRight w:val="0"/>
          <w:marTop w:val="0"/>
          <w:marBottom w:val="0"/>
          <w:divBdr>
            <w:top w:val="none" w:sz="0" w:space="0" w:color="auto"/>
            <w:left w:val="none" w:sz="0" w:space="0" w:color="auto"/>
            <w:bottom w:val="none" w:sz="0" w:space="0" w:color="auto"/>
            <w:right w:val="none" w:sz="0" w:space="0" w:color="auto"/>
          </w:divBdr>
        </w:div>
        <w:div w:id="131213721">
          <w:marLeft w:val="480"/>
          <w:marRight w:val="0"/>
          <w:marTop w:val="0"/>
          <w:marBottom w:val="0"/>
          <w:divBdr>
            <w:top w:val="none" w:sz="0" w:space="0" w:color="auto"/>
            <w:left w:val="none" w:sz="0" w:space="0" w:color="auto"/>
            <w:bottom w:val="none" w:sz="0" w:space="0" w:color="auto"/>
            <w:right w:val="none" w:sz="0" w:space="0" w:color="auto"/>
          </w:divBdr>
        </w:div>
        <w:div w:id="2132625235">
          <w:marLeft w:val="480"/>
          <w:marRight w:val="0"/>
          <w:marTop w:val="0"/>
          <w:marBottom w:val="0"/>
          <w:divBdr>
            <w:top w:val="none" w:sz="0" w:space="0" w:color="auto"/>
            <w:left w:val="none" w:sz="0" w:space="0" w:color="auto"/>
            <w:bottom w:val="none" w:sz="0" w:space="0" w:color="auto"/>
            <w:right w:val="none" w:sz="0" w:space="0" w:color="auto"/>
          </w:divBdr>
        </w:div>
      </w:divsChild>
    </w:div>
    <w:div w:id="862210606">
      <w:bodyDiv w:val="1"/>
      <w:marLeft w:val="0"/>
      <w:marRight w:val="0"/>
      <w:marTop w:val="0"/>
      <w:marBottom w:val="0"/>
      <w:divBdr>
        <w:top w:val="none" w:sz="0" w:space="0" w:color="auto"/>
        <w:left w:val="none" w:sz="0" w:space="0" w:color="auto"/>
        <w:bottom w:val="none" w:sz="0" w:space="0" w:color="auto"/>
        <w:right w:val="none" w:sz="0" w:space="0" w:color="auto"/>
      </w:divBdr>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6871440">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2424489">
      <w:bodyDiv w:val="1"/>
      <w:marLeft w:val="0"/>
      <w:marRight w:val="0"/>
      <w:marTop w:val="0"/>
      <w:marBottom w:val="0"/>
      <w:divBdr>
        <w:top w:val="none" w:sz="0" w:space="0" w:color="auto"/>
        <w:left w:val="none" w:sz="0" w:space="0" w:color="auto"/>
        <w:bottom w:val="none" w:sz="0" w:space="0" w:color="auto"/>
        <w:right w:val="none" w:sz="0" w:space="0" w:color="auto"/>
      </w:divBdr>
    </w:div>
    <w:div w:id="873081785">
      <w:bodyDiv w:val="1"/>
      <w:marLeft w:val="0"/>
      <w:marRight w:val="0"/>
      <w:marTop w:val="0"/>
      <w:marBottom w:val="0"/>
      <w:divBdr>
        <w:top w:val="none" w:sz="0" w:space="0" w:color="auto"/>
        <w:left w:val="none" w:sz="0" w:space="0" w:color="auto"/>
        <w:bottom w:val="none" w:sz="0" w:space="0" w:color="auto"/>
        <w:right w:val="none" w:sz="0" w:space="0" w:color="auto"/>
      </w:divBdr>
    </w:div>
    <w:div w:id="874006090">
      <w:bodyDiv w:val="1"/>
      <w:marLeft w:val="0"/>
      <w:marRight w:val="0"/>
      <w:marTop w:val="0"/>
      <w:marBottom w:val="0"/>
      <w:divBdr>
        <w:top w:val="none" w:sz="0" w:space="0" w:color="auto"/>
        <w:left w:val="none" w:sz="0" w:space="0" w:color="auto"/>
        <w:bottom w:val="none" w:sz="0" w:space="0" w:color="auto"/>
        <w:right w:val="none" w:sz="0" w:space="0" w:color="auto"/>
      </w:divBdr>
    </w:div>
    <w:div w:id="874466312">
      <w:bodyDiv w:val="1"/>
      <w:marLeft w:val="0"/>
      <w:marRight w:val="0"/>
      <w:marTop w:val="0"/>
      <w:marBottom w:val="0"/>
      <w:divBdr>
        <w:top w:val="none" w:sz="0" w:space="0" w:color="auto"/>
        <w:left w:val="none" w:sz="0" w:space="0" w:color="auto"/>
        <w:bottom w:val="none" w:sz="0" w:space="0" w:color="auto"/>
        <w:right w:val="none" w:sz="0" w:space="0" w:color="auto"/>
      </w:divBdr>
    </w:div>
    <w:div w:id="877358058">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42027457">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81386855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sChild>
    </w:div>
    <w:div w:id="889729399">
      <w:bodyDiv w:val="1"/>
      <w:marLeft w:val="0"/>
      <w:marRight w:val="0"/>
      <w:marTop w:val="0"/>
      <w:marBottom w:val="0"/>
      <w:divBdr>
        <w:top w:val="none" w:sz="0" w:space="0" w:color="auto"/>
        <w:left w:val="none" w:sz="0" w:space="0" w:color="auto"/>
        <w:bottom w:val="none" w:sz="0" w:space="0" w:color="auto"/>
        <w:right w:val="none" w:sz="0" w:space="0" w:color="auto"/>
      </w:divBdr>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154223840">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794644469">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60032515">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1662468519">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sChild>
    </w:div>
    <w:div w:id="895433030">
      <w:bodyDiv w:val="1"/>
      <w:marLeft w:val="0"/>
      <w:marRight w:val="0"/>
      <w:marTop w:val="0"/>
      <w:marBottom w:val="0"/>
      <w:divBdr>
        <w:top w:val="none" w:sz="0" w:space="0" w:color="auto"/>
        <w:left w:val="none" w:sz="0" w:space="0" w:color="auto"/>
        <w:bottom w:val="none" w:sz="0" w:space="0" w:color="auto"/>
        <w:right w:val="none" w:sz="0" w:space="0" w:color="auto"/>
      </w:divBdr>
    </w:div>
    <w:div w:id="897476994">
      <w:bodyDiv w:val="1"/>
      <w:marLeft w:val="0"/>
      <w:marRight w:val="0"/>
      <w:marTop w:val="0"/>
      <w:marBottom w:val="0"/>
      <w:divBdr>
        <w:top w:val="none" w:sz="0" w:space="0" w:color="auto"/>
        <w:left w:val="none" w:sz="0" w:space="0" w:color="auto"/>
        <w:bottom w:val="none" w:sz="0" w:space="0" w:color="auto"/>
        <w:right w:val="none" w:sz="0" w:space="0" w:color="auto"/>
      </w:divBdr>
    </w:div>
    <w:div w:id="899827255">
      <w:bodyDiv w:val="1"/>
      <w:marLeft w:val="0"/>
      <w:marRight w:val="0"/>
      <w:marTop w:val="0"/>
      <w:marBottom w:val="0"/>
      <w:divBdr>
        <w:top w:val="none" w:sz="0" w:space="0" w:color="auto"/>
        <w:left w:val="none" w:sz="0" w:space="0" w:color="auto"/>
        <w:bottom w:val="none" w:sz="0" w:space="0" w:color="auto"/>
        <w:right w:val="none" w:sz="0" w:space="0" w:color="auto"/>
      </w:divBdr>
    </w:div>
    <w:div w:id="901523367">
      <w:bodyDiv w:val="1"/>
      <w:marLeft w:val="0"/>
      <w:marRight w:val="0"/>
      <w:marTop w:val="0"/>
      <w:marBottom w:val="0"/>
      <w:divBdr>
        <w:top w:val="none" w:sz="0" w:space="0" w:color="auto"/>
        <w:left w:val="none" w:sz="0" w:space="0" w:color="auto"/>
        <w:bottom w:val="none" w:sz="0" w:space="0" w:color="auto"/>
        <w:right w:val="none" w:sz="0" w:space="0" w:color="auto"/>
      </w:divBdr>
    </w:div>
    <w:div w:id="901598530">
      <w:bodyDiv w:val="1"/>
      <w:marLeft w:val="0"/>
      <w:marRight w:val="0"/>
      <w:marTop w:val="0"/>
      <w:marBottom w:val="0"/>
      <w:divBdr>
        <w:top w:val="none" w:sz="0" w:space="0" w:color="auto"/>
        <w:left w:val="none" w:sz="0" w:space="0" w:color="auto"/>
        <w:bottom w:val="none" w:sz="0" w:space="0" w:color="auto"/>
        <w:right w:val="none" w:sz="0" w:space="0" w:color="auto"/>
      </w:divBdr>
    </w:div>
    <w:div w:id="902178242">
      <w:bodyDiv w:val="1"/>
      <w:marLeft w:val="0"/>
      <w:marRight w:val="0"/>
      <w:marTop w:val="0"/>
      <w:marBottom w:val="0"/>
      <w:divBdr>
        <w:top w:val="none" w:sz="0" w:space="0" w:color="auto"/>
        <w:left w:val="none" w:sz="0" w:space="0" w:color="auto"/>
        <w:bottom w:val="none" w:sz="0" w:space="0" w:color="auto"/>
        <w:right w:val="none" w:sz="0" w:space="0" w:color="auto"/>
      </w:divBdr>
    </w:div>
    <w:div w:id="902443864">
      <w:bodyDiv w:val="1"/>
      <w:marLeft w:val="0"/>
      <w:marRight w:val="0"/>
      <w:marTop w:val="0"/>
      <w:marBottom w:val="0"/>
      <w:divBdr>
        <w:top w:val="none" w:sz="0" w:space="0" w:color="auto"/>
        <w:left w:val="none" w:sz="0" w:space="0" w:color="auto"/>
        <w:bottom w:val="none" w:sz="0" w:space="0" w:color="auto"/>
        <w:right w:val="none" w:sz="0" w:space="0" w:color="auto"/>
      </w:divBdr>
    </w:div>
    <w:div w:id="903754717">
      <w:bodyDiv w:val="1"/>
      <w:marLeft w:val="0"/>
      <w:marRight w:val="0"/>
      <w:marTop w:val="0"/>
      <w:marBottom w:val="0"/>
      <w:divBdr>
        <w:top w:val="none" w:sz="0" w:space="0" w:color="auto"/>
        <w:left w:val="none" w:sz="0" w:space="0" w:color="auto"/>
        <w:bottom w:val="none" w:sz="0" w:space="0" w:color="auto"/>
        <w:right w:val="none" w:sz="0" w:space="0" w:color="auto"/>
      </w:divBdr>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349748">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42215487">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834149205">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10502204">
      <w:bodyDiv w:val="1"/>
      <w:marLeft w:val="0"/>
      <w:marRight w:val="0"/>
      <w:marTop w:val="0"/>
      <w:marBottom w:val="0"/>
      <w:divBdr>
        <w:top w:val="none" w:sz="0" w:space="0" w:color="auto"/>
        <w:left w:val="none" w:sz="0" w:space="0" w:color="auto"/>
        <w:bottom w:val="none" w:sz="0" w:space="0" w:color="auto"/>
        <w:right w:val="none" w:sz="0" w:space="0" w:color="auto"/>
      </w:divBdr>
    </w:div>
    <w:div w:id="912088829">
      <w:bodyDiv w:val="1"/>
      <w:marLeft w:val="0"/>
      <w:marRight w:val="0"/>
      <w:marTop w:val="0"/>
      <w:marBottom w:val="0"/>
      <w:divBdr>
        <w:top w:val="none" w:sz="0" w:space="0" w:color="auto"/>
        <w:left w:val="none" w:sz="0" w:space="0" w:color="auto"/>
        <w:bottom w:val="none" w:sz="0" w:space="0" w:color="auto"/>
        <w:right w:val="none" w:sz="0" w:space="0" w:color="auto"/>
      </w:divBdr>
    </w:div>
    <w:div w:id="915748323">
      <w:bodyDiv w:val="1"/>
      <w:marLeft w:val="0"/>
      <w:marRight w:val="0"/>
      <w:marTop w:val="0"/>
      <w:marBottom w:val="0"/>
      <w:divBdr>
        <w:top w:val="none" w:sz="0" w:space="0" w:color="auto"/>
        <w:left w:val="none" w:sz="0" w:space="0" w:color="auto"/>
        <w:bottom w:val="none" w:sz="0" w:space="0" w:color="auto"/>
        <w:right w:val="none" w:sz="0" w:space="0" w:color="auto"/>
      </w:divBdr>
    </w:div>
    <w:div w:id="917714207">
      <w:bodyDiv w:val="1"/>
      <w:marLeft w:val="0"/>
      <w:marRight w:val="0"/>
      <w:marTop w:val="0"/>
      <w:marBottom w:val="0"/>
      <w:divBdr>
        <w:top w:val="none" w:sz="0" w:space="0" w:color="auto"/>
        <w:left w:val="none" w:sz="0" w:space="0" w:color="auto"/>
        <w:bottom w:val="none" w:sz="0" w:space="0" w:color="auto"/>
        <w:right w:val="none" w:sz="0" w:space="0" w:color="auto"/>
      </w:divBdr>
    </w:div>
    <w:div w:id="919798650">
      <w:bodyDiv w:val="1"/>
      <w:marLeft w:val="0"/>
      <w:marRight w:val="0"/>
      <w:marTop w:val="0"/>
      <w:marBottom w:val="0"/>
      <w:divBdr>
        <w:top w:val="none" w:sz="0" w:space="0" w:color="auto"/>
        <w:left w:val="none" w:sz="0" w:space="0" w:color="auto"/>
        <w:bottom w:val="none" w:sz="0" w:space="0" w:color="auto"/>
        <w:right w:val="none" w:sz="0" w:space="0" w:color="auto"/>
      </w:divBdr>
    </w:div>
    <w:div w:id="925724277">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29432678">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53819400">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72333507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sChild>
    </w:div>
    <w:div w:id="938223413">
      <w:bodyDiv w:val="1"/>
      <w:marLeft w:val="0"/>
      <w:marRight w:val="0"/>
      <w:marTop w:val="0"/>
      <w:marBottom w:val="0"/>
      <w:divBdr>
        <w:top w:val="none" w:sz="0" w:space="0" w:color="auto"/>
        <w:left w:val="none" w:sz="0" w:space="0" w:color="auto"/>
        <w:bottom w:val="none" w:sz="0" w:space="0" w:color="auto"/>
        <w:right w:val="none" w:sz="0" w:space="0" w:color="auto"/>
      </w:divBdr>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45161179">
      <w:bodyDiv w:val="1"/>
      <w:marLeft w:val="0"/>
      <w:marRight w:val="0"/>
      <w:marTop w:val="0"/>
      <w:marBottom w:val="0"/>
      <w:divBdr>
        <w:top w:val="none" w:sz="0" w:space="0" w:color="auto"/>
        <w:left w:val="none" w:sz="0" w:space="0" w:color="auto"/>
        <w:bottom w:val="none" w:sz="0" w:space="0" w:color="auto"/>
        <w:right w:val="none" w:sz="0" w:space="0" w:color="auto"/>
      </w:divBdr>
    </w:div>
    <w:div w:id="946039011">
      <w:bodyDiv w:val="1"/>
      <w:marLeft w:val="0"/>
      <w:marRight w:val="0"/>
      <w:marTop w:val="0"/>
      <w:marBottom w:val="0"/>
      <w:divBdr>
        <w:top w:val="none" w:sz="0" w:space="0" w:color="auto"/>
        <w:left w:val="none" w:sz="0" w:space="0" w:color="auto"/>
        <w:bottom w:val="none" w:sz="0" w:space="0" w:color="auto"/>
        <w:right w:val="none" w:sz="0" w:space="0" w:color="auto"/>
      </w:divBdr>
    </w:div>
    <w:div w:id="949775042">
      <w:bodyDiv w:val="1"/>
      <w:marLeft w:val="0"/>
      <w:marRight w:val="0"/>
      <w:marTop w:val="0"/>
      <w:marBottom w:val="0"/>
      <w:divBdr>
        <w:top w:val="none" w:sz="0" w:space="0" w:color="auto"/>
        <w:left w:val="none" w:sz="0" w:space="0" w:color="auto"/>
        <w:bottom w:val="none" w:sz="0" w:space="0" w:color="auto"/>
        <w:right w:val="none" w:sz="0" w:space="0" w:color="auto"/>
      </w:divBdr>
    </w:div>
    <w:div w:id="950042378">
      <w:bodyDiv w:val="1"/>
      <w:marLeft w:val="0"/>
      <w:marRight w:val="0"/>
      <w:marTop w:val="0"/>
      <w:marBottom w:val="0"/>
      <w:divBdr>
        <w:top w:val="none" w:sz="0" w:space="0" w:color="auto"/>
        <w:left w:val="none" w:sz="0" w:space="0" w:color="auto"/>
        <w:bottom w:val="none" w:sz="0" w:space="0" w:color="auto"/>
        <w:right w:val="none" w:sz="0" w:space="0" w:color="auto"/>
      </w:divBdr>
    </w:div>
    <w:div w:id="951127359">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57183967">
      <w:bodyDiv w:val="1"/>
      <w:marLeft w:val="0"/>
      <w:marRight w:val="0"/>
      <w:marTop w:val="0"/>
      <w:marBottom w:val="0"/>
      <w:divBdr>
        <w:top w:val="none" w:sz="0" w:space="0" w:color="auto"/>
        <w:left w:val="none" w:sz="0" w:space="0" w:color="auto"/>
        <w:bottom w:val="none" w:sz="0" w:space="0" w:color="auto"/>
        <w:right w:val="none" w:sz="0" w:space="0" w:color="auto"/>
      </w:divBdr>
    </w:div>
    <w:div w:id="960234300">
      <w:bodyDiv w:val="1"/>
      <w:marLeft w:val="0"/>
      <w:marRight w:val="0"/>
      <w:marTop w:val="0"/>
      <w:marBottom w:val="0"/>
      <w:divBdr>
        <w:top w:val="none" w:sz="0" w:space="0" w:color="auto"/>
        <w:left w:val="none" w:sz="0" w:space="0" w:color="auto"/>
        <w:bottom w:val="none" w:sz="0" w:space="0" w:color="auto"/>
        <w:right w:val="none" w:sz="0" w:space="0" w:color="auto"/>
      </w:divBdr>
    </w:div>
    <w:div w:id="960452012">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68509133">
      <w:bodyDiv w:val="1"/>
      <w:marLeft w:val="0"/>
      <w:marRight w:val="0"/>
      <w:marTop w:val="0"/>
      <w:marBottom w:val="0"/>
      <w:divBdr>
        <w:top w:val="none" w:sz="0" w:space="0" w:color="auto"/>
        <w:left w:val="none" w:sz="0" w:space="0" w:color="auto"/>
        <w:bottom w:val="none" w:sz="0" w:space="0" w:color="auto"/>
        <w:right w:val="none" w:sz="0" w:space="0" w:color="auto"/>
      </w:divBdr>
    </w:div>
    <w:div w:id="971517101">
      <w:bodyDiv w:val="1"/>
      <w:marLeft w:val="0"/>
      <w:marRight w:val="0"/>
      <w:marTop w:val="0"/>
      <w:marBottom w:val="0"/>
      <w:divBdr>
        <w:top w:val="none" w:sz="0" w:space="0" w:color="auto"/>
        <w:left w:val="none" w:sz="0" w:space="0" w:color="auto"/>
        <w:bottom w:val="none" w:sz="0" w:space="0" w:color="auto"/>
        <w:right w:val="none" w:sz="0" w:space="0" w:color="auto"/>
      </w:divBdr>
    </w:div>
    <w:div w:id="972565275">
      <w:bodyDiv w:val="1"/>
      <w:marLeft w:val="0"/>
      <w:marRight w:val="0"/>
      <w:marTop w:val="0"/>
      <w:marBottom w:val="0"/>
      <w:divBdr>
        <w:top w:val="none" w:sz="0" w:space="0" w:color="auto"/>
        <w:left w:val="none" w:sz="0" w:space="0" w:color="auto"/>
        <w:bottom w:val="none" w:sz="0" w:space="0" w:color="auto"/>
        <w:right w:val="none" w:sz="0" w:space="0" w:color="auto"/>
      </w:divBdr>
    </w:div>
    <w:div w:id="974288065">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79651776">
      <w:bodyDiv w:val="1"/>
      <w:marLeft w:val="0"/>
      <w:marRight w:val="0"/>
      <w:marTop w:val="0"/>
      <w:marBottom w:val="0"/>
      <w:divBdr>
        <w:top w:val="none" w:sz="0" w:space="0" w:color="auto"/>
        <w:left w:val="none" w:sz="0" w:space="0" w:color="auto"/>
        <w:bottom w:val="none" w:sz="0" w:space="0" w:color="auto"/>
        <w:right w:val="none" w:sz="0" w:space="0" w:color="auto"/>
      </w:divBdr>
    </w:div>
    <w:div w:id="982807089">
      <w:bodyDiv w:val="1"/>
      <w:marLeft w:val="0"/>
      <w:marRight w:val="0"/>
      <w:marTop w:val="0"/>
      <w:marBottom w:val="0"/>
      <w:divBdr>
        <w:top w:val="none" w:sz="0" w:space="0" w:color="auto"/>
        <w:left w:val="none" w:sz="0" w:space="0" w:color="auto"/>
        <w:bottom w:val="none" w:sz="0" w:space="0" w:color="auto"/>
        <w:right w:val="none" w:sz="0" w:space="0" w:color="auto"/>
      </w:divBdr>
    </w:div>
    <w:div w:id="983312297">
      <w:bodyDiv w:val="1"/>
      <w:marLeft w:val="0"/>
      <w:marRight w:val="0"/>
      <w:marTop w:val="0"/>
      <w:marBottom w:val="0"/>
      <w:divBdr>
        <w:top w:val="none" w:sz="0" w:space="0" w:color="auto"/>
        <w:left w:val="none" w:sz="0" w:space="0" w:color="auto"/>
        <w:bottom w:val="none" w:sz="0" w:space="0" w:color="auto"/>
        <w:right w:val="none" w:sz="0" w:space="0" w:color="auto"/>
      </w:divBdr>
    </w:div>
    <w:div w:id="983781301">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86785079">
      <w:bodyDiv w:val="1"/>
      <w:marLeft w:val="0"/>
      <w:marRight w:val="0"/>
      <w:marTop w:val="0"/>
      <w:marBottom w:val="0"/>
      <w:divBdr>
        <w:top w:val="none" w:sz="0" w:space="0" w:color="auto"/>
        <w:left w:val="none" w:sz="0" w:space="0" w:color="auto"/>
        <w:bottom w:val="none" w:sz="0" w:space="0" w:color="auto"/>
        <w:right w:val="none" w:sz="0" w:space="0" w:color="auto"/>
      </w:divBdr>
    </w:div>
    <w:div w:id="986974190">
      <w:bodyDiv w:val="1"/>
      <w:marLeft w:val="0"/>
      <w:marRight w:val="0"/>
      <w:marTop w:val="0"/>
      <w:marBottom w:val="0"/>
      <w:divBdr>
        <w:top w:val="none" w:sz="0" w:space="0" w:color="auto"/>
        <w:left w:val="none" w:sz="0" w:space="0" w:color="auto"/>
        <w:bottom w:val="none" w:sz="0" w:space="0" w:color="auto"/>
        <w:right w:val="none" w:sz="0" w:space="0" w:color="auto"/>
      </w:divBdr>
    </w:div>
    <w:div w:id="991063216">
      <w:bodyDiv w:val="1"/>
      <w:marLeft w:val="0"/>
      <w:marRight w:val="0"/>
      <w:marTop w:val="0"/>
      <w:marBottom w:val="0"/>
      <w:divBdr>
        <w:top w:val="none" w:sz="0" w:space="0" w:color="auto"/>
        <w:left w:val="none" w:sz="0" w:space="0" w:color="auto"/>
        <w:bottom w:val="none" w:sz="0" w:space="0" w:color="auto"/>
        <w:right w:val="none" w:sz="0" w:space="0" w:color="auto"/>
      </w:divBdr>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360402916">
          <w:marLeft w:val="480"/>
          <w:marRight w:val="0"/>
          <w:marTop w:val="0"/>
          <w:marBottom w:val="0"/>
          <w:divBdr>
            <w:top w:val="none" w:sz="0" w:space="0" w:color="auto"/>
            <w:left w:val="none" w:sz="0" w:space="0" w:color="auto"/>
            <w:bottom w:val="none" w:sz="0" w:space="0" w:color="auto"/>
            <w:right w:val="none" w:sz="0" w:space="0" w:color="auto"/>
          </w:divBdr>
        </w:div>
        <w:div w:id="481506815">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sChild>
    </w:div>
    <w:div w:id="992222398">
      <w:bodyDiv w:val="1"/>
      <w:marLeft w:val="0"/>
      <w:marRight w:val="0"/>
      <w:marTop w:val="0"/>
      <w:marBottom w:val="0"/>
      <w:divBdr>
        <w:top w:val="none" w:sz="0" w:space="0" w:color="auto"/>
        <w:left w:val="none" w:sz="0" w:space="0" w:color="auto"/>
        <w:bottom w:val="none" w:sz="0" w:space="0" w:color="auto"/>
        <w:right w:val="none" w:sz="0" w:space="0" w:color="auto"/>
      </w:divBdr>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6060245">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1676496123">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sChild>
    </w:div>
    <w:div w:id="1001467965">
      <w:bodyDiv w:val="1"/>
      <w:marLeft w:val="0"/>
      <w:marRight w:val="0"/>
      <w:marTop w:val="0"/>
      <w:marBottom w:val="0"/>
      <w:divBdr>
        <w:top w:val="none" w:sz="0" w:space="0" w:color="auto"/>
        <w:left w:val="none" w:sz="0" w:space="0" w:color="auto"/>
        <w:bottom w:val="none" w:sz="0" w:space="0" w:color="auto"/>
        <w:right w:val="none" w:sz="0" w:space="0" w:color="auto"/>
      </w:divBdr>
    </w:div>
    <w:div w:id="1001592038">
      <w:bodyDiv w:val="1"/>
      <w:marLeft w:val="0"/>
      <w:marRight w:val="0"/>
      <w:marTop w:val="0"/>
      <w:marBottom w:val="0"/>
      <w:divBdr>
        <w:top w:val="none" w:sz="0" w:space="0" w:color="auto"/>
        <w:left w:val="none" w:sz="0" w:space="0" w:color="auto"/>
        <w:bottom w:val="none" w:sz="0" w:space="0" w:color="auto"/>
        <w:right w:val="none" w:sz="0" w:space="0" w:color="auto"/>
      </w:divBdr>
    </w:div>
    <w:div w:id="1001809948">
      <w:bodyDiv w:val="1"/>
      <w:marLeft w:val="0"/>
      <w:marRight w:val="0"/>
      <w:marTop w:val="0"/>
      <w:marBottom w:val="0"/>
      <w:divBdr>
        <w:top w:val="none" w:sz="0" w:space="0" w:color="auto"/>
        <w:left w:val="none" w:sz="0" w:space="0" w:color="auto"/>
        <w:bottom w:val="none" w:sz="0" w:space="0" w:color="auto"/>
        <w:right w:val="none" w:sz="0" w:space="0" w:color="auto"/>
      </w:divBdr>
    </w:div>
    <w:div w:id="1003119809">
      <w:bodyDiv w:val="1"/>
      <w:marLeft w:val="0"/>
      <w:marRight w:val="0"/>
      <w:marTop w:val="0"/>
      <w:marBottom w:val="0"/>
      <w:divBdr>
        <w:top w:val="none" w:sz="0" w:space="0" w:color="auto"/>
        <w:left w:val="none" w:sz="0" w:space="0" w:color="auto"/>
        <w:bottom w:val="none" w:sz="0" w:space="0" w:color="auto"/>
        <w:right w:val="none" w:sz="0" w:space="0" w:color="auto"/>
      </w:divBdr>
    </w:div>
    <w:div w:id="1003976711">
      <w:bodyDiv w:val="1"/>
      <w:marLeft w:val="0"/>
      <w:marRight w:val="0"/>
      <w:marTop w:val="0"/>
      <w:marBottom w:val="0"/>
      <w:divBdr>
        <w:top w:val="none" w:sz="0" w:space="0" w:color="auto"/>
        <w:left w:val="none" w:sz="0" w:space="0" w:color="auto"/>
        <w:bottom w:val="none" w:sz="0" w:space="0" w:color="auto"/>
        <w:right w:val="none" w:sz="0" w:space="0" w:color="auto"/>
      </w:divBdr>
    </w:div>
    <w:div w:id="1007560092">
      <w:bodyDiv w:val="1"/>
      <w:marLeft w:val="0"/>
      <w:marRight w:val="0"/>
      <w:marTop w:val="0"/>
      <w:marBottom w:val="0"/>
      <w:divBdr>
        <w:top w:val="none" w:sz="0" w:space="0" w:color="auto"/>
        <w:left w:val="none" w:sz="0" w:space="0" w:color="auto"/>
        <w:bottom w:val="none" w:sz="0" w:space="0" w:color="auto"/>
        <w:right w:val="none" w:sz="0" w:space="0" w:color="auto"/>
      </w:divBdr>
      <w:divsChild>
        <w:div w:id="1009141307">
          <w:marLeft w:val="0"/>
          <w:marRight w:val="0"/>
          <w:marTop w:val="0"/>
          <w:marBottom w:val="0"/>
          <w:divBdr>
            <w:top w:val="none" w:sz="0" w:space="0" w:color="auto"/>
            <w:left w:val="none" w:sz="0" w:space="0" w:color="auto"/>
            <w:bottom w:val="none" w:sz="0" w:space="0" w:color="auto"/>
            <w:right w:val="none" w:sz="0" w:space="0" w:color="auto"/>
          </w:divBdr>
        </w:div>
        <w:div w:id="1391146691">
          <w:marLeft w:val="0"/>
          <w:marRight w:val="0"/>
          <w:marTop w:val="0"/>
          <w:marBottom w:val="0"/>
          <w:divBdr>
            <w:top w:val="none" w:sz="0" w:space="0" w:color="auto"/>
            <w:left w:val="none" w:sz="0" w:space="0" w:color="auto"/>
            <w:bottom w:val="none" w:sz="0" w:space="0" w:color="auto"/>
            <w:right w:val="none" w:sz="0" w:space="0" w:color="auto"/>
          </w:divBdr>
        </w:div>
        <w:div w:id="1627275150">
          <w:marLeft w:val="0"/>
          <w:marRight w:val="0"/>
          <w:marTop w:val="0"/>
          <w:marBottom w:val="0"/>
          <w:divBdr>
            <w:top w:val="none" w:sz="0" w:space="0" w:color="auto"/>
            <w:left w:val="none" w:sz="0" w:space="0" w:color="auto"/>
            <w:bottom w:val="none" w:sz="0" w:space="0" w:color="auto"/>
            <w:right w:val="none" w:sz="0" w:space="0" w:color="auto"/>
          </w:divBdr>
        </w:div>
        <w:div w:id="1437746379">
          <w:marLeft w:val="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08752570">
      <w:bodyDiv w:val="1"/>
      <w:marLeft w:val="0"/>
      <w:marRight w:val="0"/>
      <w:marTop w:val="0"/>
      <w:marBottom w:val="0"/>
      <w:divBdr>
        <w:top w:val="none" w:sz="0" w:space="0" w:color="auto"/>
        <w:left w:val="none" w:sz="0" w:space="0" w:color="auto"/>
        <w:bottom w:val="none" w:sz="0" w:space="0" w:color="auto"/>
        <w:right w:val="none" w:sz="0" w:space="0" w:color="auto"/>
      </w:divBdr>
    </w:div>
    <w:div w:id="1010762858">
      <w:bodyDiv w:val="1"/>
      <w:marLeft w:val="0"/>
      <w:marRight w:val="0"/>
      <w:marTop w:val="0"/>
      <w:marBottom w:val="0"/>
      <w:divBdr>
        <w:top w:val="none" w:sz="0" w:space="0" w:color="auto"/>
        <w:left w:val="none" w:sz="0" w:space="0" w:color="auto"/>
        <w:bottom w:val="none" w:sz="0" w:space="0" w:color="auto"/>
        <w:right w:val="none" w:sz="0" w:space="0" w:color="auto"/>
      </w:divBdr>
    </w:div>
    <w:div w:id="1011882324">
      <w:bodyDiv w:val="1"/>
      <w:marLeft w:val="0"/>
      <w:marRight w:val="0"/>
      <w:marTop w:val="0"/>
      <w:marBottom w:val="0"/>
      <w:divBdr>
        <w:top w:val="none" w:sz="0" w:space="0" w:color="auto"/>
        <w:left w:val="none" w:sz="0" w:space="0" w:color="auto"/>
        <w:bottom w:val="none" w:sz="0" w:space="0" w:color="auto"/>
        <w:right w:val="none" w:sz="0" w:space="0" w:color="auto"/>
      </w:divBdr>
    </w:div>
    <w:div w:id="1012563190">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0350303">
      <w:bodyDiv w:val="1"/>
      <w:marLeft w:val="0"/>
      <w:marRight w:val="0"/>
      <w:marTop w:val="0"/>
      <w:marBottom w:val="0"/>
      <w:divBdr>
        <w:top w:val="none" w:sz="0" w:space="0" w:color="auto"/>
        <w:left w:val="none" w:sz="0" w:space="0" w:color="auto"/>
        <w:bottom w:val="none" w:sz="0" w:space="0" w:color="auto"/>
        <w:right w:val="none" w:sz="0" w:space="0" w:color="auto"/>
      </w:divBdr>
    </w:div>
    <w:div w:id="1023364024">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115371508">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60650048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sChild>
    </w:div>
    <w:div w:id="1026365555">
      <w:bodyDiv w:val="1"/>
      <w:marLeft w:val="0"/>
      <w:marRight w:val="0"/>
      <w:marTop w:val="0"/>
      <w:marBottom w:val="0"/>
      <w:divBdr>
        <w:top w:val="none" w:sz="0" w:space="0" w:color="auto"/>
        <w:left w:val="none" w:sz="0" w:space="0" w:color="auto"/>
        <w:bottom w:val="none" w:sz="0" w:space="0" w:color="auto"/>
        <w:right w:val="none" w:sz="0" w:space="0" w:color="auto"/>
      </w:divBdr>
    </w:div>
    <w:div w:id="1028795405">
      <w:bodyDiv w:val="1"/>
      <w:marLeft w:val="0"/>
      <w:marRight w:val="0"/>
      <w:marTop w:val="0"/>
      <w:marBottom w:val="0"/>
      <w:divBdr>
        <w:top w:val="none" w:sz="0" w:space="0" w:color="auto"/>
        <w:left w:val="none" w:sz="0" w:space="0" w:color="auto"/>
        <w:bottom w:val="none" w:sz="0" w:space="0" w:color="auto"/>
        <w:right w:val="none" w:sz="0" w:space="0" w:color="auto"/>
      </w:divBdr>
    </w:div>
    <w:div w:id="1031805649">
      <w:bodyDiv w:val="1"/>
      <w:marLeft w:val="0"/>
      <w:marRight w:val="0"/>
      <w:marTop w:val="0"/>
      <w:marBottom w:val="0"/>
      <w:divBdr>
        <w:top w:val="none" w:sz="0" w:space="0" w:color="auto"/>
        <w:left w:val="none" w:sz="0" w:space="0" w:color="auto"/>
        <w:bottom w:val="none" w:sz="0" w:space="0" w:color="auto"/>
        <w:right w:val="none" w:sz="0" w:space="0" w:color="auto"/>
      </w:divBdr>
    </w:div>
    <w:div w:id="1032262275">
      <w:bodyDiv w:val="1"/>
      <w:marLeft w:val="0"/>
      <w:marRight w:val="0"/>
      <w:marTop w:val="0"/>
      <w:marBottom w:val="0"/>
      <w:divBdr>
        <w:top w:val="none" w:sz="0" w:space="0" w:color="auto"/>
        <w:left w:val="none" w:sz="0" w:space="0" w:color="auto"/>
        <w:bottom w:val="none" w:sz="0" w:space="0" w:color="auto"/>
        <w:right w:val="none" w:sz="0" w:space="0" w:color="auto"/>
      </w:divBdr>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4385677">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3672895">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198334316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36927713">
      <w:bodyDiv w:val="1"/>
      <w:marLeft w:val="0"/>
      <w:marRight w:val="0"/>
      <w:marTop w:val="0"/>
      <w:marBottom w:val="0"/>
      <w:divBdr>
        <w:top w:val="none" w:sz="0" w:space="0" w:color="auto"/>
        <w:left w:val="none" w:sz="0" w:space="0" w:color="auto"/>
        <w:bottom w:val="none" w:sz="0" w:space="0" w:color="auto"/>
        <w:right w:val="none" w:sz="0" w:space="0" w:color="auto"/>
      </w:divBdr>
    </w:div>
    <w:div w:id="1037660723">
      <w:bodyDiv w:val="1"/>
      <w:marLeft w:val="0"/>
      <w:marRight w:val="0"/>
      <w:marTop w:val="0"/>
      <w:marBottom w:val="0"/>
      <w:divBdr>
        <w:top w:val="none" w:sz="0" w:space="0" w:color="auto"/>
        <w:left w:val="none" w:sz="0" w:space="0" w:color="auto"/>
        <w:bottom w:val="none" w:sz="0" w:space="0" w:color="auto"/>
        <w:right w:val="none" w:sz="0" w:space="0" w:color="auto"/>
      </w:divBdr>
    </w:div>
    <w:div w:id="1037850947">
      <w:bodyDiv w:val="1"/>
      <w:marLeft w:val="0"/>
      <w:marRight w:val="0"/>
      <w:marTop w:val="0"/>
      <w:marBottom w:val="0"/>
      <w:divBdr>
        <w:top w:val="none" w:sz="0" w:space="0" w:color="auto"/>
        <w:left w:val="none" w:sz="0" w:space="0" w:color="auto"/>
        <w:bottom w:val="none" w:sz="0" w:space="0" w:color="auto"/>
        <w:right w:val="none" w:sz="0" w:space="0" w:color="auto"/>
      </w:divBdr>
    </w:div>
    <w:div w:id="1045720673">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75907908">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191338930">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sChild>
    </w:div>
    <w:div w:id="1062757334">
      <w:bodyDiv w:val="1"/>
      <w:marLeft w:val="0"/>
      <w:marRight w:val="0"/>
      <w:marTop w:val="0"/>
      <w:marBottom w:val="0"/>
      <w:divBdr>
        <w:top w:val="none" w:sz="0" w:space="0" w:color="auto"/>
        <w:left w:val="none" w:sz="0" w:space="0" w:color="auto"/>
        <w:bottom w:val="none" w:sz="0" w:space="0" w:color="auto"/>
        <w:right w:val="none" w:sz="0" w:space="0" w:color="auto"/>
      </w:divBdr>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68266646">
      <w:bodyDiv w:val="1"/>
      <w:marLeft w:val="0"/>
      <w:marRight w:val="0"/>
      <w:marTop w:val="0"/>
      <w:marBottom w:val="0"/>
      <w:divBdr>
        <w:top w:val="none" w:sz="0" w:space="0" w:color="auto"/>
        <w:left w:val="none" w:sz="0" w:space="0" w:color="auto"/>
        <w:bottom w:val="none" w:sz="0" w:space="0" w:color="auto"/>
        <w:right w:val="none" w:sz="0" w:space="0" w:color="auto"/>
      </w:divBdr>
    </w:div>
    <w:div w:id="1069113620">
      <w:bodyDiv w:val="1"/>
      <w:marLeft w:val="0"/>
      <w:marRight w:val="0"/>
      <w:marTop w:val="0"/>
      <w:marBottom w:val="0"/>
      <w:divBdr>
        <w:top w:val="none" w:sz="0" w:space="0" w:color="auto"/>
        <w:left w:val="none" w:sz="0" w:space="0" w:color="auto"/>
        <w:bottom w:val="none" w:sz="0" w:space="0" w:color="auto"/>
        <w:right w:val="none" w:sz="0" w:space="0" w:color="auto"/>
      </w:divBdr>
    </w:div>
    <w:div w:id="1074355448">
      <w:bodyDiv w:val="1"/>
      <w:marLeft w:val="0"/>
      <w:marRight w:val="0"/>
      <w:marTop w:val="0"/>
      <w:marBottom w:val="0"/>
      <w:divBdr>
        <w:top w:val="none" w:sz="0" w:space="0" w:color="auto"/>
        <w:left w:val="none" w:sz="0" w:space="0" w:color="auto"/>
        <w:bottom w:val="none" w:sz="0" w:space="0" w:color="auto"/>
        <w:right w:val="none" w:sz="0" w:space="0" w:color="auto"/>
      </w:divBdr>
    </w:div>
    <w:div w:id="1079253313">
      <w:bodyDiv w:val="1"/>
      <w:marLeft w:val="0"/>
      <w:marRight w:val="0"/>
      <w:marTop w:val="0"/>
      <w:marBottom w:val="0"/>
      <w:divBdr>
        <w:top w:val="none" w:sz="0" w:space="0" w:color="auto"/>
        <w:left w:val="none" w:sz="0" w:space="0" w:color="auto"/>
        <w:bottom w:val="none" w:sz="0" w:space="0" w:color="auto"/>
        <w:right w:val="none" w:sz="0" w:space="0" w:color="auto"/>
      </w:divBdr>
    </w:div>
    <w:div w:id="1081830266">
      <w:bodyDiv w:val="1"/>
      <w:marLeft w:val="0"/>
      <w:marRight w:val="0"/>
      <w:marTop w:val="0"/>
      <w:marBottom w:val="0"/>
      <w:divBdr>
        <w:top w:val="none" w:sz="0" w:space="0" w:color="auto"/>
        <w:left w:val="none" w:sz="0" w:space="0" w:color="auto"/>
        <w:bottom w:val="none" w:sz="0" w:space="0" w:color="auto"/>
        <w:right w:val="none" w:sz="0" w:space="0" w:color="auto"/>
      </w:divBdr>
    </w:div>
    <w:div w:id="1083185541">
      <w:bodyDiv w:val="1"/>
      <w:marLeft w:val="0"/>
      <w:marRight w:val="0"/>
      <w:marTop w:val="0"/>
      <w:marBottom w:val="0"/>
      <w:divBdr>
        <w:top w:val="none" w:sz="0" w:space="0" w:color="auto"/>
        <w:left w:val="none" w:sz="0" w:space="0" w:color="auto"/>
        <w:bottom w:val="none" w:sz="0" w:space="0" w:color="auto"/>
        <w:right w:val="none" w:sz="0" w:space="0" w:color="auto"/>
      </w:divBdr>
    </w:div>
    <w:div w:id="1083837477">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12386575">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713888568">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098915788">
      <w:bodyDiv w:val="1"/>
      <w:marLeft w:val="0"/>
      <w:marRight w:val="0"/>
      <w:marTop w:val="0"/>
      <w:marBottom w:val="0"/>
      <w:divBdr>
        <w:top w:val="none" w:sz="0" w:space="0" w:color="auto"/>
        <w:left w:val="none" w:sz="0" w:space="0" w:color="auto"/>
        <w:bottom w:val="none" w:sz="0" w:space="0" w:color="auto"/>
        <w:right w:val="none" w:sz="0" w:space="0" w:color="auto"/>
      </w:divBdr>
    </w:div>
    <w:div w:id="1099065459">
      <w:bodyDiv w:val="1"/>
      <w:marLeft w:val="0"/>
      <w:marRight w:val="0"/>
      <w:marTop w:val="0"/>
      <w:marBottom w:val="0"/>
      <w:divBdr>
        <w:top w:val="none" w:sz="0" w:space="0" w:color="auto"/>
        <w:left w:val="none" w:sz="0" w:space="0" w:color="auto"/>
        <w:bottom w:val="none" w:sz="0" w:space="0" w:color="auto"/>
        <w:right w:val="none" w:sz="0" w:space="0" w:color="auto"/>
      </w:divBdr>
    </w:div>
    <w:div w:id="1099839303">
      <w:bodyDiv w:val="1"/>
      <w:marLeft w:val="0"/>
      <w:marRight w:val="0"/>
      <w:marTop w:val="0"/>
      <w:marBottom w:val="0"/>
      <w:divBdr>
        <w:top w:val="none" w:sz="0" w:space="0" w:color="auto"/>
        <w:left w:val="none" w:sz="0" w:space="0" w:color="auto"/>
        <w:bottom w:val="none" w:sz="0" w:space="0" w:color="auto"/>
        <w:right w:val="none" w:sz="0" w:space="0" w:color="auto"/>
      </w:divBdr>
    </w:div>
    <w:div w:id="1100369734">
      <w:bodyDiv w:val="1"/>
      <w:marLeft w:val="0"/>
      <w:marRight w:val="0"/>
      <w:marTop w:val="0"/>
      <w:marBottom w:val="0"/>
      <w:divBdr>
        <w:top w:val="none" w:sz="0" w:space="0" w:color="auto"/>
        <w:left w:val="none" w:sz="0" w:space="0" w:color="auto"/>
        <w:bottom w:val="none" w:sz="0" w:space="0" w:color="auto"/>
        <w:right w:val="none" w:sz="0" w:space="0" w:color="auto"/>
      </w:divBdr>
    </w:div>
    <w:div w:id="1103265338">
      <w:bodyDiv w:val="1"/>
      <w:marLeft w:val="0"/>
      <w:marRight w:val="0"/>
      <w:marTop w:val="0"/>
      <w:marBottom w:val="0"/>
      <w:divBdr>
        <w:top w:val="none" w:sz="0" w:space="0" w:color="auto"/>
        <w:left w:val="none" w:sz="0" w:space="0" w:color="auto"/>
        <w:bottom w:val="none" w:sz="0" w:space="0" w:color="auto"/>
        <w:right w:val="none" w:sz="0" w:space="0" w:color="auto"/>
      </w:divBdr>
    </w:div>
    <w:div w:id="1104616603">
      <w:bodyDiv w:val="1"/>
      <w:marLeft w:val="0"/>
      <w:marRight w:val="0"/>
      <w:marTop w:val="0"/>
      <w:marBottom w:val="0"/>
      <w:divBdr>
        <w:top w:val="none" w:sz="0" w:space="0" w:color="auto"/>
        <w:left w:val="none" w:sz="0" w:space="0" w:color="auto"/>
        <w:bottom w:val="none" w:sz="0" w:space="0" w:color="auto"/>
        <w:right w:val="none" w:sz="0" w:space="0" w:color="auto"/>
      </w:divBdr>
    </w:div>
    <w:div w:id="1106536413">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0390143">
      <w:bodyDiv w:val="1"/>
      <w:marLeft w:val="0"/>
      <w:marRight w:val="0"/>
      <w:marTop w:val="0"/>
      <w:marBottom w:val="0"/>
      <w:divBdr>
        <w:top w:val="none" w:sz="0" w:space="0" w:color="auto"/>
        <w:left w:val="none" w:sz="0" w:space="0" w:color="auto"/>
        <w:bottom w:val="none" w:sz="0" w:space="0" w:color="auto"/>
        <w:right w:val="none" w:sz="0" w:space="0" w:color="auto"/>
      </w:divBdr>
    </w:div>
    <w:div w:id="1113482543">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057837">
      <w:bodyDiv w:val="1"/>
      <w:marLeft w:val="0"/>
      <w:marRight w:val="0"/>
      <w:marTop w:val="0"/>
      <w:marBottom w:val="0"/>
      <w:divBdr>
        <w:top w:val="none" w:sz="0" w:space="0" w:color="auto"/>
        <w:left w:val="none" w:sz="0" w:space="0" w:color="auto"/>
        <w:bottom w:val="none" w:sz="0" w:space="0" w:color="auto"/>
        <w:right w:val="none" w:sz="0" w:space="0" w:color="auto"/>
      </w:divBdr>
    </w:div>
    <w:div w:id="1115827371">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6026902">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324529">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604680854">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4865733">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632252500">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sChild>
    </w:div>
    <w:div w:id="1122382227">
      <w:bodyDiv w:val="1"/>
      <w:marLeft w:val="0"/>
      <w:marRight w:val="0"/>
      <w:marTop w:val="0"/>
      <w:marBottom w:val="0"/>
      <w:divBdr>
        <w:top w:val="none" w:sz="0" w:space="0" w:color="auto"/>
        <w:left w:val="none" w:sz="0" w:space="0" w:color="auto"/>
        <w:bottom w:val="none" w:sz="0" w:space="0" w:color="auto"/>
        <w:right w:val="none" w:sz="0" w:space="0" w:color="auto"/>
      </w:divBdr>
    </w:div>
    <w:div w:id="1122966935">
      <w:bodyDiv w:val="1"/>
      <w:marLeft w:val="0"/>
      <w:marRight w:val="0"/>
      <w:marTop w:val="0"/>
      <w:marBottom w:val="0"/>
      <w:divBdr>
        <w:top w:val="none" w:sz="0" w:space="0" w:color="auto"/>
        <w:left w:val="none" w:sz="0" w:space="0" w:color="auto"/>
        <w:bottom w:val="none" w:sz="0" w:space="0" w:color="auto"/>
        <w:right w:val="none" w:sz="0" w:space="0" w:color="auto"/>
      </w:divBdr>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56324637">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743328606">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29086371">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36338974">
      <w:bodyDiv w:val="1"/>
      <w:marLeft w:val="0"/>
      <w:marRight w:val="0"/>
      <w:marTop w:val="0"/>
      <w:marBottom w:val="0"/>
      <w:divBdr>
        <w:top w:val="none" w:sz="0" w:space="0" w:color="auto"/>
        <w:left w:val="none" w:sz="0" w:space="0" w:color="auto"/>
        <w:bottom w:val="none" w:sz="0" w:space="0" w:color="auto"/>
        <w:right w:val="none" w:sz="0" w:space="0" w:color="auto"/>
      </w:divBdr>
    </w:div>
    <w:div w:id="1143155119">
      <w:bodyDiv w:val="1"/>
      <w:marLeft w:val="0"/>
      <w:marRight w:val="0"/>
      <w:marTop w:val="0"/>
      <w:marBottom w:val="0"/>
      <w:divBdr>
        <w:top w:val="none" w:sz="0" w:space="0" w:color="auto"/>
        <w:left w:val="none" w:sz="0" w:space="0" w:color="auto"/>
        <w:bottom w:val="none" w:sz="0" w:space="0" w:color="auto"/>
        <w:right w:val="none" w:sz="0" w:space="0" w:color="auto"/>
      </w:divBdr>
    </w:div>
    <w:div w:id="1148135872">
      <w:bodyDiv w:val="1"/>
      <w:marLeft w:val="0"/>
      <w:marRight w:val="0"/>
      <w:marTop w:val="0"/>
      <w:marBottom w:val="0"/>
      <w:divBdr>
        <w:top w:val="none" w:sz="0" w:space="0" w:color="auto"/>
        <w:left w:val="none" w:sz="0" w:space="0" w:color="auto"/>
        <w:bottom w:val="none" w:sz="0" w:space="0" w:color="auto"/>
        <w:right w:val="none" w:sz="0" w:space="0" w:color="auto"/>
      </w:divBdr>
    </w:div>
    <w:div w:id="1149320744">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644365">
      <w:bodyDiv w:val="1"/>
      <w:marLeft w:val="0"/>
      <w:marRight w:val="0"/>
      <w:marTop w:val="0"/>
      <w:marBottom w:val="0"/>
      <w:divBdr>
        <w:top w:val="none" w:sz="0" w:space="0" w:color="auto"/>
        <w:left w:val="none" w:sz="0" w:space="0" w:color="auto"/>
        <w:bottom w:val="none" w:sz="0" w:space="0" w:color="auto"/>
        <w:right w:val="none" w:sz="0" w:space="0" w:color="auto"/>
      </w:divBdr>
    </w:div>
    <w:div w:id="1154296387">
      <w:bodyDiv w:val="1"/>
      <w:marLeft w:val="0"/>
      <w:marRight w:val="0"/>
      <w:marTop w:val="0"/>
      <w:marBottom w:val="0"/>
      <w:divBdr>
        <w:top w:val="none" w:sz="0" w:space="0" w:color="auto"/>
        <w:left w:val="none" w:sz="0" w:space="0" w:color="auto"/>
        <w:bottom w:val="none" w:sz="0" w:space="0" w:color="auto"/>
        <w:right w:val="none" w:sz="0" w:space="0" w:color="auto"/>
      </w:divBdr>
    </w:div>
    <w:div w:id="1155143437">
      <w:bodyDiv w:val="1"/>
      <w:marLeft w:val="0"/>
      <w:marRight w:val="0"/>
      <w:marTop w:val="0"/>
      <w:marBottom w:val="0"/>
      <w:divBdr>
        <w:top w:val="none" w:sz="0" w:space="0" w:color="auto"/>
        <w:left w:val="none" w:sz="0" w:space="0" w:color="auto"/>
        <w:bottom w:val="none" w:sz="0" w:space="0" w:color="auto"/>
        <w:right w:val="none" w:sz="0" w:space="0" w:color="auto"/>
      </w:divBdr>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0265705">
      <w:bodyDiv w:val="1"/>
      <w:marLeft w:val="0"/>
      <w:marRight w:val="0"/>
      <w:marTop w:val="0"/>
      <w:marBottom w:val="0"/>
      <w:divBdr>
        <w:top w:val="none" w:sz="0" w:space="0" w:color="auto"/>
        <w:left w:val="none" w:sz="0" w:space="0" w:color="auto"/>
        <w:bottom w:val="none" w:sz="0" w:space="0" w:color="auto"/>
        <w:right w:val="none" w:sz="0" w:space="0" w:color="auto"/>
      </w:divBdr>
    </w:div>
    <w:div w:id="116046795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7331948">
      <w:bodyDiv w:val="1"/>
      <w:marLeft w:val="0"/>
      <w:marRight w:val="0"/>
      <w:marTop w:val="0"/>
      <w:marBottom w:val="0"/>
      <w:divBdr>
        <w:top w:val="none" w:sz="0" w:space="0" w:color="auto"/>
        <w:left w:val="none" w:sz="0" w:space="0" w:color="auto"/>
        <w:bottom w:val="none" w:sz="0" w:space="0" w:color="auto"/>
        <w:right w:val="none" w:sz="0" w:space="0" w:color="auto"/>
      </w:divBdr>
    </w:div>
    <w:div w:id="1167403246">
      <w:bodyDiv w:val="1"/>
      <w:marLeft w:val="0"/>
      <w:marRight w:val="0"/>
      <w:marTop w:val="0"/>
      <w:marBottom w:val="0"/>
      <w:divBdr>
        <w:top w:val="none" w:sz="0" w:space="0" w:color="auto"/>
        <w:left w:val="none" w:sz="0" w:space="0" w:color="auto"/>
        <w:bottom w:val="none" w:sz="0" w:space="0" w:color="auto"/>
        <w:right w:val="none" w:sz="0" w:space="0" w:color="auto"/>
      </w:divBdr>
    </w:div>
    <w:div w:id="1168590763">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129252043">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439762733">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sChild>
    </w:div>
    <w:div w:id="1172602167">
      <w:bodyDiv w:val="1"/>
      <w:marLeft w:val="0"/>
      <w:marRight w:val="0"/>
      <w:marTop w:val="0"/>
      <w:marBottom w:val="0"/>
      <w:divBdr>
        <w:top w:val="none" w:sz="0" w:space="0" w:color="auto"/>
        <w:left w:val="none" w:sz="0" w:space="0" w:color="auto"/>
        <w:bottom w:val="none" w:sz="0" w:space="0" w:color="auto"/>
        <w:right w:val="none" w:sz="0" w:space="0" w:color="auto"/>
      </w:divBdr>
    </w:div>
    <w:div w:id="1173692001">
      <w:bodyDiv w:val="1"/>
      <w:marLeft w:val="0"/>
      <w:marRight w:val="0"/>
      <w:marTop w:val="0"/>
      <w:marBottom w:val="0"/>
      <w:divBdr>
        <w:top w:val="none" w:sz="0" w:space="0" w:color="auto"/>
        <w:left w:val="none" w:sz="0" w:space="0" w:color="auto"/>
        <w:bottom w:val="none" w:sz="0" w:space="0" w:color="auto"/>
        <w:right w:val="none" w:sz="0" w:space="0" w:color="auto"/>
      </w:divBdr>
    </w:div>
    <w:div w:id="1174607147">
      <w:bodyDiv w:val="1"/>
      <w:marLeft w:val="0"/>
      <w:marRight w:val="0"/>
      <w:marTop w:val="0"/>
      <w:marBottom w:val="0"/>
      <w:divBdr>
        <w:top w:val="none" w:sz="0" w:space="0" w:color="auto"/>
        <w:left w:val="none" w:sz="0" w:space="0" w:color="auto"/>
        <w:bottom w:val="none" w:sz="0" w:space="0" w:color="auto"/>
        <w:right w:val="none" w:sz="0" w:space="0" w:color="auto"/>
      </w:divBdr>
    </w:div>
    <w:div w:id="1176068720">
      <w:bodyDiv w:val="1"/>
      <w:marLeft w:val="0"/>
      <w:marRight w:val="0"/>
      <w:marTop w:val="0"/>
      <w:marBottom w:val="0"/>
      <w:divBdr>
        <w:top w:val="none" w:sz="0" w:space="0" w:color="auto"/>
        <w:left w:val="none" w:sz="0" w:space="0" w:color="auto"/>
        <w:bottom w:val="none" w:sz="0" w:space="0" w:color="auto"/>
        <w:right w:val="none" w:sz="0" w:space="0" w:color="auto"/>
      </w:divBdr>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13181105">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018652794">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85634177">
      <w:bodyDiv w:val="1"/>
      <w:marLeft w:val="0"/>
      <w:marRight w:val="0"/>
      <w:marTop w:val="0"/>
      <w:marBottom w:val="0"/>
      <w:divBdr>
        <w:top w:val="none" w:sz="0" w:space="0" w:color="auto"/>
        <w:left w:val="none" w:sz="0" w:space="0" w:color="auto"/>
        <w:bottom w:val="none" w:sz="0" w:space="0" w:color="auto"/>
        <w:right w:val="none" w:sz="0" w:space="0" w:color="auto"/>
      </w:divBdr>
    </w:div>
    <w:div w:id="1192066337">
      <w:bodyDiv w:val="1"/>
      <w:marLeft w:val="0"/>
      <w:marRight w:val="0"/>
      <w:marTop w:val="0"/>
      <w:marBottom w:val="0"/>
      <w:divBdr>
        <w:top w:val="none" w:sz="0" w:space="0" w:color="auto"/>
        <w:left w:val="none" w:sz="0" w:space="0" w:color="auto"/>
        <w:bottom w:val="none" w:sz="0" w:space="0" w:color="auto"/>
        <w:right w:val="none" w:sz="0" w:space="0" w:color="auto"/>
      </w:divBdr>
    </w:div>
    <w:div w:id="1194804143">
      <w:bodyDiv w:val="1"/>
      <w:marLeft w:val="0"/>
      <w:marRight w:val="0"/>
      <w:marTop w:val="0"/>
      <w:marBottom w:val="0"/>
      <w:divBdr>
        <w:top w:val="none" w:sz="0" w:space="0" w:color="auto"/>
        <w:left w:val="none" w:sz="0" w:space="0" w:color="auto"/>
        <w:bottom w:val="none" w:sz="0" w:space="0" w:color="auto"/>
        <w:right w:val="none" w:sz="0" w:space="0" w:color="auto"/>
      </w:divBdr>
    </w:div>
    <w:div w:id="1196842691">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07453966">
      <w:bodyDiv w:val="1"/>
      <w:marLeft w:val="0"/>
      <w:marRight w:val="0"/>
      <w:marTop w:val="0"/>
      <w:marBottom w:val="0"/>
      <w:divBdr>
        <w:top w:val="none" w:sz="0" w:space="0" w:color="auto"/>
        <w:left w:val="none" w:sz="0" w:space="0" w:color="auto"/>
        <w:bottom w:val="none" w:sz="0" w:space="0" w:color="auto"/>
        <w:right w:val="none" w:sz="0" w:space="0" w:color="auto"/>
      </w:divBdr>
    </w:div>
    <w:div w:id="1211302488">
      <w:bodyDiv w:val="1"/>
      <w:marLeft w:val="0"/>
      <w:marRight w:val="0"/>
      <w:marTop w:val="0"/>
      <w:marBottom w:val="0"/>
      <w:divBdr>
        <w:top w:val="none" w:sz="0" w:space="0" w:color="auto"/>
        <w:left w:val="none" w:sz="0" w:space="0" w:color="auto"/>
        <w:bottom w:val="none" w:sz="0" w:space="0" w:color="auto"/>
        <w:right w:val="none" w:sz="0" w:space="0" w:color="auto"/>
      </w:divBdr>
    </w:div>
    <w:div w:id="1212810033">
      <w:bodyDiv w:val="1"/>
      <w:marLeft w:val="0"/>
      <w:marRight w:val="0"/>
      <w:marTop w:val="0"/>
      <w:marBottom w:val="0"/>
      <w:divBdr>
        <w:top w:val="none" w:sz="0" w:space="0" w:color="auto"/>
        <w:left w:val="none" w:sz="0" w:space="0" w:color="auto"/>
        <w:bottom w:val="none" w:sz="0" w:space="0" w:color="auto"/>
        <w:right w:val="none" w:sz="0" w:space="0" w:color="auto"/>
      </w:divBdr>
    </w:div>
    <w:div w:id="1215317215">
      <w:bodyDiv w:val="1"/>
      <w:marLeft w:val="0"/>
      <w:marRight w:val="0"/>
      <w:marTop w:val="0"/>
      <w:marBottom w:val="0"/>
      <w:divBdr>
        <w:top w:val="none" w:sz="0" w:space="0" w:color="auto"/>
        <w:left w:val="none" w:sz="0" w:space="0" w:color="auto"/>
        <w:bottom w:val="none" w:sz="0" w:space="0" w:color="auto"/>
        <w:right w:val="none" w:sz="0" w:space="0" w:color="auto"/>
      </w:divBdr>
    </w:div>
    <w:div w:id="1216509745">
      <w:bodyDiv w:val="1"/>
      <w:marLeft w:val="0"/>
      <w:marRight w:val="0"/>
      <w:marTop w:val="0"/>
      <w:marBottom w:val="0"/>
      <w:divBdr>
        <w:top w:val="none" w:sz="0" w:space="0" w:color="auto"/>
        <w:left w:val="none" w:sz="0" w:space="0" w:color="auto"/>
        <w:bottom w:val="none" w:sz="0" w:space="0" w:color="auto"/>
        <w:right w:val="none" w:sz="0" w:space="0" w:color="auto"/>
      </w:divBdr>
    </w:div>
    <w:div w:id="1217089298">
      <w:bodyDiv w:val="1"/>
      <w:marLeft w:val="0"/>
      <w:marRight w:val="0"/>
      <w:marTop w:val="0"/>
      <w:marBottom w:val="0"/>
      <w:divBdr>
        <w:top w:val="none" w:sz="0" w:space="0" w:color="auto"/>
        <w:left w:val="none" w:sz="0" w:space="0" w:color="auto"/>
        <w:bottom w:val="none" w:sz="0" w:space="0" w:color="auto"/>
        <w:right w:val="none" w:sz="0" w:space="0" w:color="auto"/>
      </w:divBdr>
    </w:div>
    <w:div w:id="1219512484">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3758708">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24877151">
      <w:bodyDiv w:val="1"/>
      <w:marLeft w:val="0"/>
      <w:marRight w:val="0"/>
      <w:marTop w:val="0"/>
      <w:marBottom w:val="0"/>
      <w:divBdr>
        <w:top w:val="none" w:sz="0" w:space="0" w:color="auto"/>
        <w:left w:val="none" w:sz="0" w:space="0" w:color="auto"/>
        <w:bottom w:val="none" w:sz="0" w:space="0" w:color="auto"/>
        <w:right w:val="none" w:sz="0" w:space="0" w:color="auto"/>
      </w:divBdr>
    </w:div>
    <w:div w:id="1230264645">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9965473">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2006542807">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sChild>
    </w:div>
    <w:div w:id="1234855604">
      <w:bodyDiv w:val="1"/>
      <w:marLeft w:val="0"/>
      <w:marRight w:val="0"/>
      <w:marTop w:val="0"/>
      <w:marBottom w:val="0"/>
      <w:divBdr>
        <w:top w:val="none" w:sz="0" w:space="0" w:color="auto"/>
        <w:left w:val="none" w:sz="0" w:space="0" w:color="auto"/>
        <w:bottom w:val="none" w:sz="0" w:space="0" w:color="auto"/>
        <w:right w:val="none" w:sz="0" w:space="0" w:color="auto"/>
      </w:divBdr>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68310328">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sChild>
    </w:div>
    <w:div w:id="1236276757">
      <w:bodyDiv w:val="1"/>
      <w:marLeft w:val="0"/>
      <w:marRight w:val="0"/>
      <w:marTop w:val="0"/>
      <w:marBottom w:val="0"/>
      <w:divBdr>
        <w:top w:val="none" w:sz="0" w:space="0" w:color="auto"/>
        <w:left w:val="none" w:sz="0" w:space="0" w:color="auto"/>
        <w:bottom w:val="none" w:sz="0" w:space="0" w:color="auto"/>
        <w:right w:val="none" w:sz="0" w:space="0" w:color="auto"/>
      </w:divBdr>
    </w:div>
    <w:div w:id="1236936725">
      <w:bodyDiv w:val="1"/>
      <w:marLeft w:val="0"/>
      <w:marRight w:val="0"/>
      <w:marTop w:val="0"/>
      <w:marBottom w:val="0"/>
      <w:divBdr>
        <w:top w:val="none" w:sz="0" w:space="0" w:color="auto"/>
        <w:left w:val="none" w:sz="0" w:space="0" w:color="auto"/>
        <w:bottom w:val="none" w:sz="0" w:space="0" w:color="auto"/>
        <w:right w:val="none" w:sz="0" w:space="0" w:color="auto"/>
      </w:divBdr>
    </w:div>
    <w:div w:id="1237785432">
      <w:bodyDiv w:val="1"/>
      <w:marLeft w:val="0"/>
      <w:marRight w:val="0"/>
      <w:marTop w:val="0"/>
      <w:marBottom w:val="0"/>
      <w:divBdr>
        <w:top w:val="none" w:sz="0" w:space="0" w:color="auto"/>
        <w:left w:val="none" w:sz="0" w:space="0" w:color="auto"/>
        <w:bottom w:val="none" w:sz="0" w:space="0" w:color="auto"/>
        <w:right w:val="none" w:sz="0" w:space="0" w:color="auto"/>
      </w:divBdr>
    </w:div>
    <w:div w:id="1241715657">
      <w:bodyDiv w:val="1"/>
      <w:marLeft w:val="0"/>
      <w:marRight w:val="0"/>
      <w:marTop w:val="0"/>
      <w:marBottom w:val="0"/>
      <w:divBdr>
        <w:top w:val="none" w:sz="0" w:space="0" w:color="auto"/>
        <w:left w:val="none" w:sz="0" w:space="0" w:color="auto"/>
        <w:bottom w:val="none" w:sz="0" w:space="0" w:color="auto"/>
        <w:right w:val="none" w:sz="0" w:space="0" w:color="auto"/>
      </w:divBdr>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3177419">
      <w:bodyDiv w:val="1"/>
      <w:marLeft w:val="0"/>
      <w:marRight w:val="0"/>
      <w:marTop w:val="0"/>
      <w:marBottom w:val="0"/>
      <w:divBdr>
        <w:top w:val="none" w:sz="0" w:space="0" w:color="auto"/>
        <w:left w:val="none" w:sz="0" w:space="0" w:color="auto"/>
        <w:bottom w:val="none" w:sz="0" w:space="0" w:color="auto"/>
        <w:right w:val="none" w:sz="0" w:space="0" w:color="auto"/>
      </w:divBdr>
    </w:div>
    <w:div w:id="1244410410">
      <w:bodyDiv w:val="1"/>
      <w:marLeft w:val="0"/>
      <w:marRight w:val="0"/>
      <w:marTop w:val="0"/>
      <w:marBottom w:val="0"/>
      <w:divBdr>
        <w:top w:val="none" w:sz="0" w:space="0" w:color="auto"/>
        <w:left w:val="none" w:sz="0" w:space="0" w:color="auto"/>
        <w:bottom w:val="none" w:sz="0" w:space="0" w:color="auto"/>
        <w:right w:val="none" w:sz="0" w:space="0" w:color="auto"/>
      </w:divBdr>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51155627">
      <w:bodyDiv w:val="1"/>
      <w:marLeft w:val="0"/>
      <w:marRight w:val="0"/>
      <w:marTop w:val="0"/>
      <w:marBottom w:val="0"/>
      <w:divBdr>
        <w:top w:val="none" w:sz="0" w:space="0" w:color="auto"/>
        <w:left w:val="none" w:sz="0" w:space="0" w:color="auto"/>
        <w:bottom w:val="none" w:sz="0" w:space="0" w:color="auto"/>
        <w:right w:val="none" w:sz="0" w:space="0" w:color="auto"/>
      </w:divBdr>
    </w:div>
    <w:div w:id="1252591002">
      <w:bodyDiv w:val="1"/>
      <w:marLeft w:val="0"/>
      <w:marRight w:val="0"/>
      <w:marTop w:val="0"/>
      <w:marBottom w:val="0"/>
      <w:divBdr>
        <w:top w:val="none" w:sz="0" w:space="0" w:color="auto"/>
        <w:left w:val="none" w:sz="0" w:space="0" w:color="auto"/>
        <w:bottom w:val="none" w:sz="0" w:space="0" w:color="auto"/>
        <w:right w:val="none" w:sz="0" w:space="0" w:color="auto"/>
      </w:divBdr>
    </w:div>
    <w:div w:id="1254700051">
      <w:bodyDiv w:val="1"/>
      <w:marLeft w:val="0"/>
      <w:marRight w:val="0"/>
      <w:marTop w:val="0"/>
      <w:marBottom w:val="0"/>
      <w:divBdr>
        <w:top w:val="none" w:sz="0" w:space="0" w:color="auto"/>
        <w:left w:val="none" w:sz="0" w:space="0" w:color="auto"/>
        <w:bottom w:val="none" w:sz="0" w:space="0" w:color="auto"/>
        <w:right w:val="none" w:sz="0" w:space="0" w:color="auto"/>
      </w:divBdr>
    </w:div>
    <w:div w:id="1255823340">
      <w:bodyDiv w:val="1"/>
      <w:marLeft w:val="0"/>
      <w:marRight w:val="0"/>
      <w:marTop w:val="0"/>
      <w:marBottom w:val="0"/>
      <w:divBdr>
        <w:top w:val="none" w:sz="0" w:space="0" w:color="auto"/>
        <w:left w:val="none" w:sz="0" w:space="0" w:color="auto"/>
        <w:bottom w:val="none" w:sz="0" w:space="0" w:color="auto"/>
        <w:right w:val="none" w:sz="0" w:space="0" w:color="auto"/>
      </w:divBdr>
    </w:div>
    <w:div w:id="1260410708">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737763">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69700990">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1592444">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827748321">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3975401">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3582225">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1874998854">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5090766">
      <w:bodyDiv w:val="1"/>
      <w:marLeft w:val="0"/>
      <w:marRight w:val="0"/>
      <w:marTop w:val="0"/>
      <w:marBottom w:val="0"/>
      <w:divBdr>
        <w:top w:val="none" w:sz="0" w:space="0" w:color="auto"/>
        <w:left w:val="none" w:sz="0" w:space="0" w:color="auto"/>
        <w:bottom w:val="none" w:sz="0" w:space="0" w:color="auto"/>
        <w:right w:val="none" w:sz="0" w:space="0" w:color="auto"/>
      </w:divBdr>
    </w:div>
    <w:div w:id="1275134572">
      <w:bodyDiv w:val="1"/>
      <w:marLeft w:val="0"/>
      <w:marRight w:val="0"/>
      <w:marTop w:val="0"/>
      <w:marBottom w:val="0"/>
      <w:divBdr>
        <w:top w:val="none" w:sz="0" w:space="0" w:color="auto"/>
        <w:left w:val="none" w:sz="0" w:space="0" w:color="auto"/>
        <w:bottom w:val="none" w:sz="0" w:space="0" w:color="auto"/>
        <w:right w:val="none" w:sz="0" w:space="0" w:color="auto"/>
      </w:divBdr>
    </w:div>
    <w:div w:id="1275938752">
      <w:bodyDiv w:val="1"/>
      <w:marLeft w:val="0"/>
      <w:marRight w:val="0"/>
      <w:marTop w:val="0"/>
      <w:marBottom w:val="0"/>
      <w:divBdr>
        <w:top w:val="none" w:sz="0" w:space="0" w:color="auto"/>
        <w:left w:val="none" w:sz="0" w:space="0" w:color="auto"/>
        <w:bottom w:val="none" w:sz="0" w:space="0" w:color="auto"/>
        <w:right w:val="none" w:sz="0" w:space="0" w:color="auto"/>
      </w:divBdr>
    </w:div>
    <w:div w:id="1276786819">
      <w:bodyDiv w:val="1"/>
      <w:marLeft w:val="0"/>
      <w:marRight w:val="0"/>
      <w:marTop w:val="0"/>
      <w:marBottom w:val="0"/>
      <w:divBdr>
        <w:top w:val="none" w:sz="0" w:space="0" w:color="auto"/>
        <w:left w:val="none" w:sz="0" w:space="0" w:color="auto"/>
        <w:bottom w:val="none" w:sz="0" w:space="0" w:color="auto"/>
        <w:right w:val="none" w:sz="0" w:space="0" w:color="auto"/>
      </w:divBdr>
    </w:div>
    <w:div w:id="1278296546">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sChild>
    </w:div>
    <w:div w:id="1280137489">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2957237">
      <w:bodyDiv w:val="1"/>
      <w:marLeft w:val="0"/>
      <w:marRight w:val="0"/>
      <w:marTop w:val="0"/>
      <w:marBottom w:val="0"/>
      <w:divBdr>
        <w:top w:val="none" w:sz="0" w:space="0" w:color="auto"/>
        <w:left w:val="none" w:sz="0" w:space="0" w:color="auto"/>
        <w:bottom w:val="none" w:sz="0" w:space="0" w:color="auto"/>
        <w:right w:val="none" w:sz="0" w:space="0" w:color="auto"/>
      </w:divBdr>
    </w:div>
    <w:div w:id="1283998945">
      <w:bodyDiv w:val="1"/>
      <w:marLeft w:val="0"/>
      <w:marRight w:val="0"/>
      <w:marTop w:val="0"/>
      <w:marBottom w:val="0"/>
      <w:divBdr>
        <w:top w:val="none" w:sz="0" w:space="0" w:color="auto"/>
        <w:left w:val="none" w:sz="0" w:space="0" w:color="auto"/>
        <w:bottom w:val="none" w:sz="0" w:space="0" w:color="auto"/>
        <w:right w:val="none" w:sz="0" w:space="0" w:color="auto"/>
      </w:divBdr>
    </w:div>
    <w:div w:id="1297175102">
      <w:bodyDiv w:val="1"/>
      <w:marLeft w:val="0"/>
      <w:marRight w:val="0"/>
      <w:marTop w:val="0"/>
      <w:marBottom w:val="0"/>
      <w:divBdr>
        <w:top w:val="none" w:sz="0" w:space="0" w:color="auto"/>
        <w:left w:val="none" w:sz="0" w:space="0" w:color="auto"/>
        <w:bottom w:val="none" w:sz="0" w:space="0" w:color="auto"/>
        <w:right w:val="none" w:sz="0" w:space="0" w:color="auto"/>
      </w:divBdr>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3464285">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38600750">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889727049">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sChild>
    </w:div>
    <w:div w:id="1306424504">
      <w:bodyDiv w:val="1"/>
      <w:marLeft w:val="0"/>
      <w:marRight w:val="0"/>
      <w:marTop w:val="0"/>
      <w:marBottom w:val="0"/>
      <w:divBdr>
        <w:top w:val="none" w:sz="0" w:space="0" w:color="auto"/>
        <w:left w:val="none" w:sz="0" w:space="0" w:color="auto"/>
        <w:bottom w:val="none" w:sz="0" w:space="0" w:color="auto"/>
        <w:right w:val="none" w:sz="0" w:space="0" w:color="auto"/>
      </w:divBdr>
    </w:div>
    <w:div w:id="1307667796">
      <w:bodyDiv w:val="1"/>
      <w:marLeft w:val="0"/>
      <w:marRight w:val="0"/>
      <w:marTop w:val="0"/>
      <w:marBottom w:val="0"/>
      <w:divBdr>
        <w:top w:val="none" w:sz="0" w:space="0" w:color="auto"/>
        <w:left w:val="none" w:sz="0" w:space="0" w:color="auto"/>
        <w:bottom w:val="none" w:sz="0" w:space="0" w:color="auto"/>
        <w:right w:val="none" w:sz="0" w:space="0" w:color="auto"/>
      </w:divBdr>
    </w:div>
    <w:div w:id="1311441840">
      <w:bodyDiv w:val="1"/>
      <w:marLeft w:val="0"/>
      <w:marRight w:val="0"/>
      <w:marTop w:val="0"/>
      <w:marBottom w:val="0"/>
      <w:divBdr>
        <w:top w:val="none" w:sz="0" w:space="0" w:color="auto"/>
        <w:left w:val="none" w:sz="0" w:space="0" w:color="auto"/>
        <w:bottom w:val="none" w:sz="0" w:space="0" w:color="auto"/>
        <w:right w:val="none" w:sz="0" w:space="0" w:color="auto"/>
      </w:divBdr>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16300685">
      <w:bodyDiv w:val="1"/>
      <w:marLeft w:val="0"/>
      <w:marRight w:val="0"/>
      <w:marTop w:val="0"/>
      <w:marBottom w:val="0"/>
      <w:divBdr>
        <w:top w:val="none" w:sz="0" w:space="0" w:color="auto"/>
        <w:left w:val="none" w:sz="0" w:space="0" w:color="auto"/>
        <w:bottom w:val="none" w:sz="0" w:space="0" w:color="auto"/>
        <w:right w:val="none" w:sz="0" w:space="0" w:color="auto"/>
      </w:divBdr>
    </w:div>
    <w:div w:id="1316489455">
      <w:bodyDiv w:val="1"/>
      <w:marLeft w:val="0"/>
      <w:marRight w:val="0"/>
      <w:marTop w:val="0"/>
      <w:marBottom w:val="0"/>
      <w:divBdr>
        <w:top w:val="none" w:sz="0" w:space="0" w:color="auto"/>
        <w:left w:val="none" w:sz="0" w:space="0" w:color="auto"/>
        <w:bottom w:val="none" w:sz="0" w:space="0" w:color="auto"/>
        <w:right w:val="none" w:sz="0" w:space="0" w:color="auto"/>
      </w:divBdr>
    </w:div>
    <w:div w:id="1321617344">
      <w:bodyDiv w:val="1"/>
      <w:marLeft w:val="0"/>
      <w:marRight w:val="0"/>
      <w:marTop w:val="0"/>
      <w:marBottom w:val="0"/>
      <w:divBdr>
        <w:top w:val="none" w:sz="0" w:space="0" w:color="auto"/>
        <w:left w:val="none" w:sz="0" w:space="0" w:color="auto"/>
        <w:bottom w:val="none" w:sz="0" w:space="0" w:color="auto"/>
        <w:right w:val="none" w:sz="0" w:space="0" w:color="auto"/>
      </w:divBdr>
    </w:div>
    <w:div w:id="1324164129">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6095462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 w:id="700519258">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32116002">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157573583">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sChild>
    </w:div>
    <w:div w:id="1330643128">
      <w:bodyDiv w:val="1"/>
      <w:marLeft w:val="0"/>
      <w:marRight w:val="0"/>
      <w:marTop w:val="0"/>
      <w:marBottom w:val="0"/>
      <w:divBdr>
        <w:top w:val="none" w:sz="0" w:space="0" w:color="auto"/>
        <w:left w:val="none" w:sz="0" w:space="0" w:color="auto"/>
        <w:bottom w:val="none" w:sz="0" w:space="0" w:color="auto"/>
        <w:right w:val="none" w:sz="0" w:space="0" w:color="auto"/>
      </w:divBdr>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338486">
      <w:bodyDiv w:val="1"/>
      <w:marLeft w:val="0"/>
      <w:marRight w:val="0"/>
      <w:marTop w:val="0"/>
      <w:marBottom w:val="0"/>
      <w:divBdr>
        <w:top w:val="none" w:sz="0" w:space="0" w:color="auto"/>
        <w:left w:val="none" w:sz="0" w:space="0" w:color="auto"/>
        <w:bottom w:val="none" w:sz="0" w:space="0" w:color="auto"/>
        <w:right w:val="none" w:sz="0" w:space="0" w:color="auto"/>
      </w:divBdr>
    </w:div>
    <w:div w:id="1333680801">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2775459">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54847675">
      <w:bodyDiv w:val="1"/>
      <w:marLeft w:val="0"/>
      <w:marRight w:val="0"/>
      <w:marTop w:val="0"/>
      <w:marBottom w:val="0"/>
      <w:divBdr>
        <w:top w:val="none" w:sz="0" w:space="0" w:color="auto"/>
        <w:left w:val="none" w:sz="0" w:space="0" w:color="auto"/>
        <w:bottom w:val="none" w:sz="0" w:space="0" w:color="auto"/>
        <w:right w:val="none" w:sz="0" w:space="0" w:color="auto"/>
      </w:divBdr>
    </w:div>
    <w:div w:id="1355154007">
      <w:bodyDiv w:val="1"/>
      <w:marLeft w:val="0"/>
      <w:marRight w:val="0"/>
      <w:marTop w:val="0"/>
      <w:marBottom w:val="0"/>
      <w:divBdr>
        <w:top w:val="none" w:sz="0" w:space="0" w:color="auto"/>
        <w:left w:val="none" w:sz="0" w:space="0" w:color="auto"/>
        <w:bottom w:val="none" w:sz="0" w:space="0" w:color="auto"/>
        <w:right w:val="none" w:sz="0" w:space="0" w:color="auto"/>
      </w:divBdr>
    </w:div>
    <w:div w:id="1357971746">
      <w:bodyDiv w:val="1"/>
      <w:marLeft w:val="0"/>
      <w:marRight w:val="0"/>
      <w:marTop w:val="0"/>
      <w:marBottom w:val="0"/>
      <w:divBdr>
        <w:top w:val="none" w:sz="0" w:space="0" w:color="auto"/>
        <w:left w:val="none" w:sz="0" w:space="0" w:color="auto"/>
        <w:bottom w:val="none" w:sz="0" w:space="0" w:color="auto"/>
        <w:right w:val="none" w:sz="0" w:space="0" w:color="auto"/>
      </w:divBdr>
    </w:div>
    <w:div w:id="1361517507">
      <w:bodyDiv w:val="1"/>
      <w:marLeft w:val="0"/>
      <w:marRight w:val="0"/>
      <w:marTop w:val="0"/>
      <w:marBottom w:val="0"/>
      <w:divBdr>
        <w:top w:val="none" w:sz="0" w:space="0" w:color="auto"/>
        <w:left w:val="none" w:sz="0" w:space="0" w:color="auto"/>
        <w:bottom w:val="none" w:sz="0" w:space="0" w:color="auto"/>
        <w:right w:val="none" w:sz="0" w:space="0" w:color="auto"/>
      </w:divBdr>
    </w:div>
    <w:div w:id="1362241865">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67484712">
      <w:bodyDiv w:val="1"/>
      <w:marLeft w:val="0"/>
      <w:marRight w:val="0"/>
      <w:marTop w:val="0"/>
      <w:marBottom w:val="0"/>
      <w:divBdr>
        <w:top w:val="none" w:sz="0" w:space="0" w:color="auto"/>
        <w:left w:val="none" w:sz="0" w:space="0" w:color="auto"/>
        <w:bottom w:val="none" w:sz="0" w:space="0" w:color="auto"/>
        <w:right w:val="none" w:sz="0" w:space="0" w:color="auto"/>
      </w:divBdr>
    </w:div>
    <w:div w:id="1368682127">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0567856">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81855328">
      <w:bodyDiv w:val="1"/>
      <w:marLeft w:val="0"/>
      <w:marRight w:val="0"/>
      <w:marTop w:val="0"/>
      <w:marBottom w:val="0"/>
      <w:divBdr>
        <w:top w:val="none" w:sz="0" w:space="0" w:color="auto"/>
        <w:left w:val="none" w:sz="0" w:space="0" w:color="auto"/>
        <w:bottom w:val="none" w:sz="0" w:space="0" w:color="auto"/>
        <w:right w:val="none" w:sz="0" w:space="0" w:color="auto"/>
      </w:divBdr>
    </w:div>
    <w:div w:id="1383167529">
      <w:bodyDiv w:val="1"/>
      <w:marLeft w:val="0"/>
      <w:marRight w:val="0"/>
      <w:marTop w:val="0"/>
      <w:marBottom w:val="0"/>
      <w:divBdr>
        <w:top w:val="none" w:sz="0" w:space="0" w:color="auto"/>
        <w:left w:val="none" w:sz="0" w:space="0" w:color="auto"/>
        <w:bottom w:val="none" w:sz="0" w:space="0" w:color="auto"/>
        <w:right w:val="none" w:sz="0" w:space="0" w:color="auto"/>
      </w:divBdr>
    </w:div>
    <w:div w:id="1386487319">
      <w:bodyDiv w:val="1"/>
      <w:marLeft w:val="0"/>
      <w:marRight w:val="0"/>
      <w:marTop w:val="0"/>
      <w:marBottom w:val="0"/>
      <w:divBdr>
        <w:top w:val="none" w:sz="0" w:space="0" w:color="auto"/>
        <w:left w:val="none" w:sz="0" w:space="0" w:color="auto"/>
        <w:bottom w:val="none" w:sz="0" w:space="0" w:color="auto"/>
        <w:right w:val="none" w:sz="0" w:space="0" w:color="auto"/>
      </w:divBdr>
    </w:div>
    <w:div w:id="1388607257">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5078980">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52389880">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372026315">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sChild>
    </w:div>
    <w:div w:id="1398279170">
      <w:bodyDiv w:val="1"/>
      <w:marLeft w:val="0"/>
      <w:marRight w:val="0"/>
      <w:marTop w:val="0"/>
      <w:marBottom w:val="0"/>
      <w:divBdr>
        <w:top w:val="none" w:sz="0" w:space="0" w:color="auto"/>
        <w:left w:val="none" w:sz="0" w:space="0" w:color="auto"/>
        <w:bottom w:val="none" w:sz="0" w:space="0" w:color="auto"/>
        <w:right w:val="none" w:sz="0" w:space="0" w:color="auto"/>
      </w:divBdr>
    </w:div>
    <w:div w:id="1398627433">
      <w:bodyDiv w:val="1"/>
      <w:marLeft w:val="0"/>
      <w:marRight w:val="0"/>
      <w:marTop w:val="0"/>
      <w:marBottom w:val="0"/>
      <w:divBdr>
        <w:top w:val="none" w:sz="0" w:space="0" w:color="auto"/>
        <w:left w:val="none" w:sz="0" w:space="0" w:color="auto"/>
        <w:bottom w:val="none" w:sz="0" w:space="0" w:color="auto"/>
        <w:right w:val="none" w:sz="0" w:space="0" w:color="auto"/>
      </w:divBdr>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27797858">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46751063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sChild>
    </w:div>
    <w:div w:id="1400904008">
      <w:bodyDiv w:val="1"/>
      <w:marLeft w:val="0"/>
      <w:marRight w:val="0"/>
      <w:marTop w:val="0"/>
      <w:marBottom w:val="0"/>
      <w:divBdr>
        <w:top w:val="none" w:sz="0" w:space="0" w:color="auto"/>
        <w:left w:val="none" w:sz="0" w:space="0" w:color="auto"/>
        <w:bottom w:val="none" w:sz="0" w:space="0" w:color="auto"/>
        <w:right w:val="none" w:sz="0" w:space="0" w:color="auto"/>
      </w:divBdr>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330375905">
          <w:marLeft w:val="480"/>
          <w:marRight w:val="0"/>
          <w:marTop w:val="0"/>
          <w:marBottom w:val="0"/>
          <w:divBdr>
            <w:top w:val="none" w:sz="0" w:space="0" w:color="auto"/>
            <w:left w:val="none" w:sz="0" w:space="0" w:color="auto"/>
            <w:bottom w:val="none" w:sz="0" w:space="0" w:color="auto"/>
            <w:right w:val="none" w:sz="0" w:space="0" w:color="auto"/>
          </w:divBdr>
        </w:div>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08653654">
      <w:bodyDiv w:val="1"/>
      <w:marLeft w:val="0"/>
      <w:marRight w:val="0"/>
      <w:marTop w:val="0"/>
      <w:marBottom w:val="0"/>
      <w:divBdr>
        <w:top w:val="none" w:sz="0" w:space="0" w:color="auto"/>
        <w:left w:val="none" w:sz="0" w:space="0" w:color="auto"/>
        <w:bottom w:val="none" w:sz="0" w:space="0" w:color="auto"/>
        <w:right w:val="none" w:sz="0" w:space="0" w:color="auto"/>
      </w:divBdr>
    </w:div>
    <w:div w:id="1410613561">
      <w:bodyDiv w:val="1"/>
      <w:marLeft w:val="0"/>
      <w:marRight w:val="0"/>
      <w:marTop w:val="0"/>
      <w:marBottom w:val="0"/>
      <w:divBdr>
        <w:top w:val="none" w:sz="0" w:space="0" w:color="auto"/>
        <w:left w:val="none" w:sz="0" w:space="0" w:color="auto"/>
        <w:bottom w:val="none" w:sz="0" w:space="0" w:color="auto"/>
        <w:right w:val="none" w:sz="0" w:space="0" w:color="auto"/>
      </w:divBdr>
    </w:div>
    <w:div w:id="1410619660">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5083823">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76370186">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437066200">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sChild>
    </w:div>
    <w:div w:id="1420325607">
      <w:bodyDiv w:val="1"/>
      <w:marLeft w:val="0"/>
      <w:marRight w:val="0"/>
      <w:marTop w:val="0"/>
      <w:marBottom w:val="0"/>
      <w:divBdr>
        <w:top w:val="none" w:sz="0" w:space="0" w:color="auto"/>
        <w:left w:val="none" w:sz="0" w:space="0" w:color="auto"/>
        <w:bottom w:val="none" w:sz="0" w:space="0" w:color="auto"/>
        <w:right w:val="none" w:sz="0" w:space="0" w:color="auto"/>
      </w:divBdr>
    </w:div>
    <w:div w:id="1422533281">
      <w:bodyDiv w:val="1"/>
      <w:marLeft w:val="0"/>
      <w:marRight w:val="0"/>
      <w:marTop w:val="0"/>
      <w:marBottom w:val="0"/>
      <w:divBdr>
        <w:top w:val="none" w:sz="0" w:space="0" w:color="auto"/>
        <w:left w:val="none" w:sz="0" w:space="0" w:color="auto"/>
        <w:bottom w:val="none" w:sz="0" w:space="0" w:color="auto"/>
        <w:right w:val="none" w:sz="0" w:space="0" w:color="auto"/>
      </w:divBdr>
    </w:div>
    <w:div w:id="1424763079">
      <w:bodyDiv w:val="1"/>
      <w:marLeft w:val="0"/>
      <w:marRight w:val="0"/>
      <w:marTop w:val="0"/>
      <w:marBottom w:val="0"/>
      <w:divBdr>
        <w:top w:val="none" w:sz="0" w:space="0" w:color="auto"/>
        <w:left w:val="none" w:sz="0" w:space="0" w:color="auto"/>
        <w:bottom w:val="none" w:sz="0" w:space="0" w:color="auto"/>
        <w:right w:val="none" w:sz="0" w:space="0" w:color="auto"/>
      </w:divBdr>
    </w:div>
    <w:div w:id="1428110128">
      <w:bodyDiv w:val="1"/>
      <w:marLeft w:val="0"/>
      <w:marRight w:val="0"/>
      <w:marTop w:val="0"/>
      <w:marBottom w:val="0"/>
      <w:divBdr>
        <w:top w:val="none" w:sz="0" w:space="0" w:color="auto"/>
        <w:left w:val="none" w:sz="0" w:space="0" w:color="auto"/>
        <w:bottom w:val="none" w:sz="0" w:space="0" w:color="auto"/>
        <w:right w:val="none" w:sz="0" w:space="0" w:color="auto"/>
      </w:divBdr>
    </w:div>
    <w:div w:id="1428230904">
      <w:bodyDiv w:val="1"/>
      <w:marLeft w:val="0"/>
      <w:marRight w:val="0"/>
      <w:marTop w:val="0"/>
      <w:marBottom w:val="0"/>
      <w:divBdr>
        <w:top w:val="none" w:sz="0" w:space="0" w:color="auto"/>
        <w:left w:val="none" w:sz="0" w:space="0" w:color="auto"/>
        <w:bottom w:val="none" w:sz="0" w:space="0" w:color="auto"/>
        <w:right w:val="none" w:sz="0" w:space="0" w:color="auto"/>
      </w:divBdr>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4377828">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0589888">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55713805">
      <w:bodyDiv w:val="1"/>
      <w:marLeft w:val="0"/>
      <w:marRight w:val="0"/>
      <w:marTop w:val="0"/>
      <w:marBottom w:val="0"/>
      <w:divBdr>
        <w:top w:val="none" w:sz="0" w:space="0" w:color="auto"/>
        <w:left w:val="none" w:sz="0" w:space="0" w:color="auto"/>
        <w:bottom w:val="none" w:sz="0" w:space="0" w:color="auto"/>
        <w:right w:val="none" w:sz="0" w:space="0" w:color="auto"/>
      </w:divBdr>
    </w:div>
    <w:div w:id="1456172741">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36201787">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 w:id="2001537999">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sChild>
    </w:div>
    <w:div w:id="1462378697">
      <w:bodyDiv w:val="1"/>
      <w:marLeft w:val="0"/>
      <w:marRight w:val="0"/>
      <w:marTop w:val="0"/>
      <w:marBottom w:val="0"/>
      <w:divBdr>
        <w:top w:val="none" w:sz="0" w:space="0" w:color="auto"/>
        <w:left w:val="none" w:sz="0" w:space="0" w:color="auto"/>
        <w:bottom w:val="none" w:sz="0" w:space="0" w:color="auto"/>
        <w:right w:val="none" w:sz="0" w:space="0" w:color="auto"/>
      </w:divBdr>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63379142">
      <w:bodyDiv w:val="1"/>
      <w:marLeft w:val="0"/>
      <w:marRight w:val="0"/>
      <w:marTop w:val="0"/>
      <w:marBottom w:val="0"/>
      <w:divBdr>
        <w:top w:val="none" w:sz="0" w:space="0" w:color="auto"/>
        <w:left w:val="none" w:sz="0" w:space="0" w:color="auto"/>
        <w:bottom w:val="none" w:sz="0" w:space="0" w:color="auto"/>
        <w:right w:val="none" w:sz="0" w:space="0" w:color="auto"/>
      </w:divBdr>
    </w:div>
    <w:div w:id="1466120873">
      <w:bodyDiv w:val="1"/>
      <w:marLeft w:val="0"/>
      <w:marRight w:val="0"/>
      <w:marTop w:val="0"/>
      <w:marBottom w:val="0"/>
      <w:divBdr>
        <w:top w:val="none" w:sz="0" w:space="0" w:color="auto"/>
        <w:left w:val="none" w:sz="0" w:space="0" w:color="auto"/>
        <w:bottom w:val="none" w:sz="0" w:space="0" w:color="auto"/>
        <w:right w:val="none" w:sz="0" w:space="0" w:color="auto"/>
      </w:divBdr>
    </w:div>
    <w:div w:id="1466581781">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4502481">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325982574">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sChild>
    </w:div>
    <w:div w:id="1476220830">
      <w:bodyDiv w:val="1"/>
      <w:marLeft w:val="0"/>
      <w:marRight w:val="0"/>
      <w:marTop w:val="0"/>
      <w:marBottom w:val="0"/>
      <w:divBdr>
        <w:top w:val="none" w:sz="0" w:space="0" w:color="auto"/>
        <w:left w:val="none" w:sz="0" w:space="0" w:color="auto"/>
        <w:bottom w:val="none" w:sz="0" w:space="0" w:color="auto"/>
        <w:right w:val="none" w:sz="0" w:space="0" w:color="auto"/>
      </w:divBdr>
    </w:div>
    <w:div w:id="1476530172">
      <w:bodyDiv w:val="1"/>
      <w:marLeft w:val="0"/>
      <w:marRight w:val="0"/>
      <w:marTop w:val="0"/>
      <w:marBottom w:val="0"/>
      <w:divBdr>
        <w:top w:val="none" w:sz="0" w:space="0" w:color="auto"/>
        <w:left w:val="none" w:sz="0" w:space="0" w:color="auto"/>
        <w:bottom w:val="none" w:sz="0" w:space="0" w:color="auto"/>
        <w:right w:val="none" w:sz="0" w:space="0" w:color="auto"/>
      </w:divBdr>
    </w:div>
    <w:div w:id="1481388968">
      <w:bodyDiv w:val="1"/>
      <w:marLeft w:val="0"/>
      <w:marRight w:val="0"/>
      <w:marTop w:val="0"/>
      <w:marBottom w:val="0"/>
      <w:divBdr>
        <w:top w:val="none" w:sz="0" w:space="0" w:color="auto"/>
        <w:left w:val="none" w:sz="0" w:space="0" w:color="auto"/>
        <w:bottom w:val="none" w:sz="0" w:space="0" w:color="auto"/>
        <w:right w:val="none" w:sz="0" w:space="0" w:color="auto"/>
      </w:divBdr>
    </w:div>
    <w:div w:id="1484079596">
      <w:bodyDiv w:val="1"/>
      <w:marLeft w:val="0"/>
      <w:marRight w:val="0"/>
      <w:marTop w:val="0"/>
      <w:marBottom w:val="0"/>
      <w:divBdr>
        <w:top w:val="none" w:sz="0" w:space="0" w:color="auto"/>
        <w:left w:val="none" w:sz="0" w:space="0" w:color="auto"/>
        <w:bottom w:val="none" w:sz="0" w:space="0" w:color="auto"/>
        <w:right w:val="none" w:sz="0" w:space="0" w:color="auto"/>
      </w:divBdr>
    </w:div>
    <w:div w:id="1484272128">
      <w:bodyDiv w:val="1"/>
      <w:marLeft w:val="0"/>
      <w:marRight w:val="0"/>
      <w:marTop w:val="0"/>
      <w:marBottom w:val="0"/>
      <w:divBdr>
        <w:top w:val="none" w:sz="0" w:space="0" w:color="auto"/>
        <w:left w:val="none" w:sz="0" w:space="0" w:color="auto"/>
        <w:bottom w:val="none" w:sz="0" w:space="0" w:color="auto"/>
        <w:right w:val="none" w:sz="0" w:space="0" w:color="auto"/>
      </w:divBdr>
    </w:div>
    <w:div w:id="1485851948">
      <w:bodyDiv w:val="1"/>
      <w:marLeft w:val="0"/>
      <w:marRight w:val="0"/>
      <w:marTop w:val="0"/>
      <w:marBottom w:val="0"/>
      <w:divBdr>
        <w:top w:val="none" w:sz="0" w:space="0" w:color="auto"/>
        <w:left w:val="none" w:sz="0" w:space="0" w:color="auto"/>
        <w:bottom w:val="none" w:sz="0" w:space="0" w:color="auto"/>
        <w:right w:val="none" w:sz="0" w:space="0" w:color="auto"/>
      </w:divBdr>
    </w:div>
    <w:div w:id="1488276894">
      <w:bodyDiv w:val="1"/>
      <w:marLeft w:val="0"/>
      <w:marRight w:val="0"/>
      <w:marTop w:val="0"/>
      <w:marBottom w:val="0"/>
      <w:divBdr>
        <w:top w:val="none" w:sz="0" w:space="0" w:color="auto"/>
        <w:left w:val="none" w:sz="0" w:space="0" w:color="auto"/>
        <w:bottom w:val="none" w:sz="0" w:space="0" w:color="auto"/>
        <w:right w:val="none" w:sz="0" w:space="0" w:color="auto"/>
      </w:divBdr>
    </w:div>
    <w:div w:id="1488399647">
      <w:bodyDiv w:val="1"/>
      <w:marLeft w:val="0"/>
      <w:marRight w:val="0"/>
      <w:marTop w:val="0"/>
      <w:marBottom w:val="0"/>
      <w:divBdr>
        <w:top w:val="none" w:sz="0" w:space="0" w:color="auto"/>
        <w:left w:val="none" w:sz="0" w:space="0" w:color="auto"/>
        <w:bottom w:val="none" w:sz="0" w:space="0" w:color="auto"/>
        <w:right w:val="none" w:sz="0" w:space="0" w:color="auto"/>
      </w:divBdr>
    </w:div>
    <w:div w:id="1492328495">
      <w:bodyDiv w:val="1"/>
      <w:marLeft w:val="0"/>
      <w:marRight w:val="0"/>
      <w:marTop w:val="0"/>
      <w:marBottom w:val="0"/>
      <w:divBdr>
        <w:top w:val="none" w:sz="0" w:space="0" w:color="auto"/>
        <w:left w:val="none" w:sz="0" w:space="0" w:color="auto"/>
        <w:bottom w:val="none" w:sz="0" w:space="0" w:color="auto"/>
        <w:right w:val="none" w:sz="0" w:space="0" w:color="auto"/>
      </w:divBdr>
    </w:div>
    <w:div w:id="1492602775">
      <w:bodyDiv w:val="1"/>
      <w:marLeft w:val="0"/>
      <w:marRight w:val="0"/>
      <w:marTop w:val="0"/>
      <w:marBottom w:val="0"/>
      <w:divBdr>
        <w:top w:val="none" w:sz="0" w:space="0" w:color="auto"/>
        <w:left w:val="none" w:sz="0" w:space="0" w:color="auto"/>
        <w:bottom w:val="none" w:sz="0" w:space="0" w:color="auto"/>
        <w:right w:val="none" w:sz="0" w:space="0" w:color="auto"/>
      </w:divBdr>
    </w:div>
    <w:div w:id="1493596538">
      <w:bodyDiv w:val="1"/>
      <w:marLeft w:val="0"/>
      <w:marRight w:val="0"/>
      <w:marTop w:val="0"/>
      <w:marBottom w:val="0"/>
      <w:divBdr>
        <w:top w:val="none" w:sz="0" w:space="0" w:color="auto"/>
        <w:left w:val="none" w:sz="0" w:space="0" w:color="auto"/>
        <w:bottom w:val="none" w:sz="0" w:space="0" w:color="auto"/>
        <w:right w:val="none" w:sz="0" w:space="0" w:color="auto"/>
      </w:divBdr>
    </w:div>
    <w:div w:id="1493832467">
      <w:bodyDiv w:val="1"/>
      <w:marLeft w:val="0"/>
      <w:marRight w:val="0"/>
      <w:marTop w:val="0"/>
      <w:marBottom w:val="0"/>
      <w:divBdr>
        <w:top w:val="none" w:sz="0" w:space="0" w:color="auto"/>
        <w:left w:val="none" w:sz="0" w:space="0" w:color="auto"/>
        <w:bottom w:val="none" w:sz="0" w:space="0" w:color="auto"/>
        <w:right w:val="none" w:sz="0" w:space="0" w:color="auto"/>
      </w:divBdr>
    </w:div>
    <w:div w:id="1493912113">
      <w:bodyDiv w:val="1"/>
      <w:marLeft w:val="0"/>
      <w:marRight w:val="0"/>
      <w:marTop w:val="0"/>
      <w:marBottom w:val="0"/>
      <w:divBdr>
        <w:top w:val="none" w:sz="0" w:space="0" w:color="auto"/>
        <w:left w:val="none" w:sz="0" w:space="0" w:color="auto"/>
        <w:bottom w:val="none" w:sz="0" w:space="0" w:color="auto"/>
        <w:right w:val="none" w:sz="0" w:space="0" w:color="auto"/>
      </w:divBdr>
    </w:div>
    <w:div w:id="1494102696">
      <w:bodyDiv w:val="1"/>
      <w:marLeft w:val="0"/>
      <w:marRight w:val="0"/>
      <w:marTop w:val="0"/>
      <w:marBottom w:val="0"/>
      <w:divBdr>
        <w:top w:val="none" w:sz="0" w:space="0" w:color="auto"/>
        <w:left w:val="none" w:sz="0" w:space="0" w:color="auto"/>
        <w:bottom w:val="none" w:sz="0" w:space="0" w:color="auto"/>
        <w:right w:val="none" w:sz="0" w:space="0" w:color="auto"/>
      </w:divBdr>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0003823">
      <w:bodyDiv w:val="1"/>
      <w:marLeft w:val="0"/>
      <w:marRight w:val="0"/>
      <w:marTop w:val="0"/>
      <w:marBottom w:val="0"/>
      <w:divBdr>
        <w:top w:val="none" w:sz="0" w:space="0" w:color="auto"/>
        <w:left w:val="none" w:sz="0" w:space="0" w:color="auto"/>
        <w:bottom w:val="none" w:sz="0" w:space="0" w:color="auto"/>
        <w:right w:val="none" w:sz="0" w:space="0" w:color="auto"/>
      </w:divBdr>
    </w:div>
    <w:div w:id="1501851998">
      <w:bodyDiv w:val="1"/>
      <w:marLeft w:val="0"/>
      <w:marRight w:val="0"/>
      <w:marTop w:val="0"/>
      <w:marBottom w:val="0"/>
      <w:divBdr>
        <w:top w:val="none" w:sz="0" w:space="0" w:color="auto"/>
        <w:left w:val="none" w:sz="0" w:space="0" w:color="auto"/>
        <w:bottom w:val="none" w:sz="0" w:space="0" w:color="auto"/>
        <w:right w:val="none" w:sz="0" w:space="0" w:color="auto"/>
      </w:divBdr>
    </w:div>
    <w:div w:id="1504012570">
      <w:bodyDiv w:val="1"/>
      <w:marLeft w:val="0"/>
      <w:marRight w:val="0"/>
      <w:marTop w:val="0"/>
      <w:marBottom w:val="0"/>
      <w:divBdr>
        <w:top w:val="none" w:sz="0" w:space="0" w:color="auto"/>
        <w:left w:val="none" w:sz="0" w:space="0" w:color="auto"/>
        <w:bottom w:val="none" w:sz="0" w:space="0" w:color="auto"/>
        <w:right w:val="none" w:sz="0" w:space="0" w:color="auto"/>
      </w:divBdr>
    </w:div>
    <w:div w:id="1506508336">
      <w:bodyDiv w:val="1"/>
      <w:marLeft w:val="0"/>
      <w:marRight w:val="0"/>
      <w:marTop w:val="0"/>
      <w:marBottom w:val="0"/>
      <w:divBdr>
        <w:top w:val="none" w:sz="0" w:space="0" w:color="auto"/>
        <w:left w:val="none" w:sz="0" w:space="0" w:color="auto"/>
        <w:bottom w:val="none" w:sz="0" w:space="0" w:color="auto"/>
        <w:right w:val="none" w:sz="0" w:space="0" w:color="auto"/>
      </w:divBdr>
    </w:div>
    <w:div w:id="1507591686">
      <w:bodyDiv w:val="1"/>
      <w:marLeft w:val="0"/>
      <w:marRight w:val="0"/>
      <w:marTop w:val="0"/>
      <w:marBottom w:val="0"/>
      <w:divBdr>
        <w:top w:val="none" w:sz="0" w:space="0" w:color="auto"/>
        <w:left w:val="none" w:sz="0" w:space="0" w:color="auto"/>
        <w:bottom w:val="none" w:sz="0" w:space="0" w:color="auto"/>
        <w:right w:val="none" w:sz="0" w:space="0" w:color="auto"/>
      </w:divBdr>
      <w:divsChild>
        <w:div w:id="955866204">
          <w:marLeft w:val="0"/>
          <w:marRight w:val="0"/>
          <w:marTop w:val="0"/>
          <w:marBottom w:val="0"/>
          <w:divBdr>
            <w:top w:val="none" w:sz="0" w:space="0" w:color="auto"/>
            <w:left w:val="none" w:sz="0" w:space="0" w:color="auto"/>
            <w:bottom w:val="none" w:sz="0" w:space="0" w:color="auto"/>
            <w:right w:val="none" w:sz="0" w:space="0" w:color="auto"/>
          </w:divBdr>
          <w:divsChild>
            <w:div w:id="1272401450">
              <w:marLeft w:val="0"/>
              <w:marRight w:val="0"/>
              <w:marTop w:val="0"/>
              <w:marBottom w:val="0"/>
              <w:divBdr>
                <w:top w:val="none" w:sz="0" w:space="0" w:color="auto"/>
                <w:left w:val="none" w:sz="0" w:space="0" w:color="auto"/>
                <w:bottom w:val="none" w:sz="0" w:space="0" w:color="auto"/>
                <w:right w:val="none" w:sz="0" w:space="0" w:color="auto"/>
              </w:divBdr>
              <w:divsChild>
                <w:div w:id="1720978882">
                  <w:marLeft w:val="0"/>
                  <w:marRight w:val="0"/>
                  <w:marTop w:val="0"/>
                  <w:marBottom w:val="0"/>
                  <w:divBdr>
                    <w:top w:val="none" w:sz="0" w:space="0" w:color="auto"/>
                    <w:left w:val="none" w:sz="0" w:space="0" w:color="auto"/>
                    <w:bottom w:val="none" w:sz="0" w:space="0" w:color="auto"/>
                    <w:right w:val="none" w:sz="0" w:space="0" w:color="auto"/>
                  </w:divBdr>
                  <w:divsChild>
                    <w:div w:id="2128037512">
                      <w:marLeft w:val="0"/>
                      <w:marRight w:val="0"/>
                      <w:marTop w:val="0"/>
                      <w:marBottom w:val="0"/>
                      <w:divBdr>
                        <w:top w:val="none" w:sz="0" w:space="0" w:color="auto"/>
                        <w:left w:val="none" w:sz="0" w:space="0" w:color="auto"/>
                        <w:bottom w:val="none" w:sz="0" w:space="0" w:color="auto"/>
                        <w:right w:val="none" w:sz="0" w:space="0" w:color="auto"/>
                      </w:divBdr>
                      <w:divsChild>
                        <w:div w:id="1609039972">
                          <w:marLeft w:val="0"/>
                          <w:marRight w:val="0"/>
                          <w:marTop w:val="0"/>
                          <w:marBottom w:val="0"/>
                          <w:divBdr>
                            <w:top w:val="none" w:sz="0" w:space="0" w:color="auto"/>
                            <w:left w:val="none" w:sz="0" w:space="0" w:color="auto"/>
                            <w:bottom w:val="none" w:sz="0" w:space="0" w:color="auto"/>
                            <w:right w:val="none" w:sz="0" w:space="0" w:color="auto"/>
                          </w:divBdr>
                          <w:divsChild>
                            <w:div w:id="2133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08710290">
      <w:bodyDiv w:val="1"/>
      <w:marLeft w:val="0"/>
      <w:marRight w:val="0"/>
      <w:marTop w:val="0"/>
      <w:marBottom w:val="0"/>
      <w:divBdr>
        <w:top w:val="none" w:sz="0" w:space="0" w:color="auto"/>
        <w:left w:val="none" w:sz="0" w:space="0" w:color="auto"/>
        <w:bottom w:val="none" w:sz="0" w:space="0" w:color="auto"/>
        <w:right w:val="none" w:sz="0" w:space="0" w:color="auto"/>
      </w:divBdr>
    </w:div>
    <w:div w:id="1509906112">
      <w:bodyDiv w:val="1"/>
      <w:marLeft w:val="0"/>
      <w:marRight w:val="0"/>
      <w:marTop w:val="0"/>
      <w:marBottom w:val="0"/>
      <w:divBdr>
        <w:top w:val="none" w:sz="0" w:space="0" w:color="auto"/>
        <w:left w:val="none" w:sz="0" w:space="0" w:color="auto"/>
        <w:bottom w:val="none" w:sz="0" w:space="0" w:color="auto"/>
        <w:right w:val="none" w:sz="0" w:space="0" w:color="auto"/>
      </w:divBdr>
    </w:div>
    <w:div w:id="1511605349">
      <w:bodyDiv w:val="1"/>
      <w:marLeft w:val="0"/>
      <w:marRight w:val="0"/>
      <w:marTop w:val="0"/>
      <w:marBottom w:val="0"/>
      <w:divBdr>
        <w:top w:val="none" w:sz="0" w:space="0" w:color="auto"/>
        <w:left w:val="none" w:sz="0" w:space="0" w:color="auto"/>
        <w:bottom w:val="none" w:sz="0" w:space="0" w:color="auto"/>
        <w:right w:val="none" w:sz="0" w:space="0" w:color="auto"/>
      </w:divBdr>
    </w:div>
    <w:div w:id="1515026151">
      <w:bodyDiv w:val="1"/>
      <w:marLeft w:val="0"/>
      <w:marRight w:val="0"/>
      <w:marTop w:val="0"/>
      <w:marBottom w:val="0"/>
      <w:divBdr>
        <w:top w:val="none" w:sz="0" w:space="0" w:color="auto"/>
        <w:left w:val="none" w:sz="0" w:space="0" w:color="auto"/>
        <w:bottom w:val="none" w:sz="0" w:space="0" w:color="auto"/>
        <w:right w:val="none" w:sz="0" w:space="0" w:color="auto"/>
      </w:divBdr>
    </w:div>
    <w:div w:id="1518156414">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9451035">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130296984">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1319645">
          <w:marLeft w:val="480"/>
          <w:marRight w:val="0"/>
          <w:marTop w:val="0"/>
          <w:marBottom w:val="0"/>
          <w:divBdr>
            <w:top w:val="none" w:sz="0" w:space="0" w:color="auto"/>
            <w:left w:val="none" w:sz="0" w:space="0" w:color="auto"/>
            <w:bottom w:val="none" w:sz="0" w:space="0" w:color="auto"/>
            <w:right w:val="none" w:sz="0" w:space="0" w:color="auto"/>
          </w:divBdr>
        </w:div>
        <w:div w:id="93866802">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28248978">
      <w:bodyDiv w:val="1"/>
      <w:marLeft w:val="0"/>
      <w:marRight w:val="0"/>
      <w:marTop w:val="0"/>
      <w:marBottom w:val="0"/>
      <w:divBdr>
        <w:top w:val="none" w:sz="0" w:space="0" w:color="auto"/>
        <w:left w:val="none" w:sz="0" w:space="0" w:color="auto"/>
        <w:bottom w:val="none" w:sz="0" w:space="0" w:color="auto"/>
        <w:right w:val="none" w:sz="0" w:space="0" w:color="auto"/>
      </w:divBdr>
    </w:div>
    <w:div w:id="1536577388">
      <w:bodyDiv w:val="1"/>
      <w:marLeft w:val="0"/>
      <w:marRight w:val="0"/>
      <w:marTop w:val="0"/>
      <w:marBottom w:val="0"/>
      <w:divBdr>
        <w:top w:val="none" w:sz="0" w:space="0" w:color="auto"/>
        <w:left w:val="none" w:sz="0" w:space="0" w:color="auto"/>
        <w:bottom w:val="none" w:sz="0" w:space="0" w:color="auto"/>
        <w:right w:val="none" w:sz="0" w:space="0" w:color="auto"/>
      </w:divBdr>
      <w:divsChild>
        <w:div w:id="1134517454">
          <w:marLeft w:val="0"/>
          <w:marRight w:val="0"/>
          <w:marTop w:val="0"/>
          <w:marBottom w:val="0"/>
          <w:divBdr>
            <w:top w:val="none" w:sz="0" w:space="0" w:color="auto"/>
            <w:left w:val="none" w:sz="0" w:space="0" w:color="auto"/>
            <w:bottom w:val="none" w:sz="0" w:space="0" w:color="auto"/>
            <w:right w:val="none" w:sz="0" w:space="0" w:color="auto"/>
          </w:divBdr>
          <w:divsChild>
            <w:div w:id="447823755">
              <w:marLeft w:val="0"/>
              <w:marRight w:val="0"/>
              <w:marTop w:val="0"/>
              <w:marBottom w:val="0"/>
              <w:divBdr>
                <w:top w:val="none" w:sz="0" w:space="0" w:color="auto"/>
                <w:left w:val="none" w:sz="0" w:space="0" w:color="auto"/>
                <w:bottom w:val="none" w:sz="0" w:space="0" w:color="auto"/>
                <w:right w:val="none" w:sz="0" w:space="0" w:color="auto"/>
              </w:divBdr>
              <w:divsChild>
                <w:div w:id="1641763426">
                  <w:marLeft w:val="0"/>
                  <w:marRight w:val="0"/>
                  <w:marTop w:val="0"/>
                  <w:marBottom w:val="0"/>
                  <w:divBdr>
                    <w:top w:val="none" w:sz="0" w:space="0" w:color="auto"/>
                    <w:left w:val="none" w:sz="0" w:space="0" w:color="auto"/>
                    <w:bottom w:val="none" w:sz="0" w:space="0" w:color="auto"/>
                    <w:right w:val="none" w:sz="0" w:space="0" w:color="auto"/>
                  </w:divBdr>
                  <w:divsChild>
                    <w:div w:id="1683967434">
                      <w:marLeft w:val="0"/>
                      <w:marRight w:val="0"/>
                      <w:marTop w:val="0"/>
                      <w:marBottom w:val="0"/>
                      <w:divBdr>
                        <w:top w:val="none" w:sz="0" w:space="0" w:color="auto"/>
                        <w:left w:val="none" w:sz="0" w:space="0" w:color="auto"/>
                        <w:bottom w:val="none" w:sz="0" w:space="0" w:color="auto"/>
                        <w:right w:val="none" w:sz="0" w:space="0" w:color="auto"/>
                      </w:divBdr>
                      <w:divsChild>
                        <w:div w:id="965165310">
                          <w:marLeft w:val="0"/>
                          <w:marRight w:val="0"/>
                          <w:marTop w:val="0"/>
                          <w:marBottom w:val="0"/>
                          <w:divBdr>
                            <w:top w:val="none" w:sz="0" w:space="0" w:color="auto"/>
                            <w:left w:val="none" w:sz="0" w:space="0" w:color="auto"/>
                            <w:bottom w:val="none" w:sz="0" w:space="0" w:color="auto"/>
                            <w:right w:val="none" w:sz="0" w:space="0" w:color="auto"/>
                          </w:divBdr>
                          <w:divsChild>
                            <w:div w:id="591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4722">
      <w:bodyDiv w:val="1"/>
      <w:marLeft w:val="0"/>
      <w:marRight w:val="0"/>
      <w:marTop w:val="0"/>
      <w:marBottom w:val="0"/>
      <w:divBdr>
        <w:top w:val="none" w:sz="0" w:space="0" w:color="auto"/>
        <w:left w:val="none" w:sz="0" w:space="0" w:color="auto"/>
        <w:bottom w:val="none" w:sz="0" w:space="0" w:color="auto"/>
        <w:right w:val="none" w:sz="0" w:space="0" w:color="auto"/>
      </w:divBdr>
    </w:div>
    <w:div w:id="1541674226">
      <w:bodyDiv w:val="1"/>
      <w:marLeft w:val="0"/>
      <w:marRight w:val="0"/>
      <w:marTop w:val="0"/>
      <w:marBottom w:val="0"/>
      <w:divBdr>
        <w:top w:val="none" w:sz="0" w:space="0" w:color="auto"/>
        <w:left w:val="none" w:sz="0" w:space="0" w:color="auto"/>
        <w:bottom w:val="none" w:sz="0" w:space="0" w:color="auto"/>
        <w:right w:val="none" w:sz="0" w:space="0" w:color="auto"/>
      </w:divBdr>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47571889">
      <w:bodyDiv w:val="1"/>
      <w:marLeft w:val="0"/>
      <w:marRight w:val="0"/>
      <w:marTop w:val="0"/>
      <w:marBottom w:val="0"/>
      <w:divBdr>
        <w:top w:val="none" w:sz="0" w:space="0" w:color="auto"/>
        <w:left w:val="none" w:sz="0" w:space="0" w:color="auto"/>
        <w:bottom w:val="none" w:sz="0" w:space="0" w:color="auto"/>
        <w:right w:val="none" w:sz="0" w:space="0" w:color="auto"/>
      </w:divBdr>
    </w:div>
    <w:div w:id="1547990082">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4389621">
      <w:bodyDiv w:val="1"/>
      <w:marLeft w:val="0"/>
      <w:marRight w:val="0"/>
      <w:marTop w:val="0"/>
      <w:marBottom w:val="0"/>
      <w:divBdr>
        <w:top w:val="none" w:sz="0" w:space="0" w:color="auto"/>
        <w:left w:val="none" w:sz="0" w:space="0" w:color="auto"/>
        <w:bottom w:val="none" w:sz="0" w:space="0" w:color="auto"/>
        <w:right w:val="none" w:sz="0" w:space="0" w:color="auto"/>
      </w:divBdr>
    </w:div>
    <w:div w:id="1555775250">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51931100">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75432579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21322771">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08175527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sChild>
    </w:div>
    <w:div w:id="1564369597">
      <w:bodyDiv w:val="1"/>
      <w:marLeft w:val="0"/>
      <w:marRight w:val="0"/>
      <w:marTop w:val="0"/>
      <w:marBottom w:val="0"/>
      <w:divBdr>
        <w:top w:val="none" w:sz="0" w:space="0" w:color="auto"/>
        <w:left w:val="none" w:sz="0" w:space="0" w:color="auto"/>
        <w:bottom w:val="none" w:sz="0" w:space="0" w:color="auto"/>
        <w:right w:val="none" w:sz="0" w:space="0" w:color="auto"/>
      </w:divBdr>
    </w:div>
    <w:div w:id="1565407435">
      <w:bodyDiv w:val="1"/>
      <w:marLeft w:val="0"/>
      <w:marRight w:val="0"/>
      <w:marTop w:val="0"/>
      <w:marBottom w:val="0"/>
      <w:divBdr>
        <w:top w:val="none" w:sz="0" w:space="0" w:color="auto"/>
        <w:left w:val="none" w:sz="0" w:space="0" w:color="auto"/>
        <w:bottom w:val="none" w:sz="0" w:space="0" w:color="auto"/>
        <w:right w:val="none" w:sz="0" w:space="0" w:color="auto"/>
      </w:divBdr>
    </w:div>
    <w:div w:id="1568147266">
      <w:bodyDiv w:val="1"/>
      <w:marLeft w:val="0"/>
      <w:marRight w:val="0"/>
      <w:marTop w:val="0"/>
      <w:marBottom w:val="0"/>
      <w:divBdr>
        <w:top w:val="none" w:sz="0" w:space="0" w:color="auto"/>
        <w:left w:val="none" w:sz="0" w:space="0" w:color="auto"/>
        <w:bottom w:val="none" w:sz="0" w:space="0" w:color="auto"/>
        <w:right w:val="none" w:sz="0" w:space="0" w:color="auto"/>
      </w:divBdr>
    </w:div>
    <w:div w:id="1568571213">
      <w:bodyDiv w:val="1"/>
      <w:marLeft w:val="0"/>
      <w:marRight w:val="0"/>
      <w:marTop w:val="0"/>
      <w:marBottom w:val="0"/>
      <w:divBdr>
        <w:top w:val="none" w:sz="0" w:space="0" w:color="auto"/>
        <w:left w:val="none" w:sz="0" w:space="0" w:color="auto"/>
        <w:bottom w:val="none" w:sz="0" w:space="0" w:color="auto"/>
        <w:right w:val="none" w:sz="0" w:space="0" w:color="auto"/>
      </w:divBdr>
    </w:div>
    <w:div w:id="1568763937">
      <w:bodyDiv w:val="1"/>
      <w:marLeft w:val="0"/>
      <w:marRight w:val="0"/>
      <w:marTop w:val="0"/>
      <w:marBottom w:val="0"/>
      <w:divBdr>
        <w:top w:val="none" w:sz="0" w:space="0" w:color="auto"/>
        <w:left w:val="none" w:sz="0" w:space="0" w:color="auto"/>
        <w:bottom w:val="none" w:sz="0" w:space="0" w:color="auto"/>
        <w:right w:val="none" w:sz="0" w:space="0" w:color="auto"/>
      </w:divBdr>
    </w:div>
    <w:div w:id="1575512691">
      <w:bodyDiv w:val="1"/>
      <w:marLeft w:val="0"/>
      <w:marRight w:val="0"/>
      <w:marTop w:val="0"/>
      <w:marBottom w:val="0"/>
      <w:divBdr>
        <w:top w:val="none" w:sz="0" w:space="0" w:color="auto"/>
        <w:left w:val="none" w:sz="0" w:space="0" w:color="auto"/>
        <w:bottom w:val="none" w:sz="0" w:space="0" w:color="auto"/>
        <w:right w:val="none" w:sz="0" w:space="0" w:color="auto"/>
      </w:divBdr>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8244986">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81209648">
      <w:bodyDiv w:val="1"/>
      <w:marLeft w:val="0"/>
      <w:marRight w:val="0"/>
      <w:marTop w:val="0"/>
      <w:marBottom w:val="0"/>
      <w:divBdr>
        <w:top w:val="none" w:sz="0" w:space="0" w:color="auto"/>
        <w:left w:val="none" w:sz="0" w:space="0" w:color="auto"/>
        <w:bottom w:val="none" w:sz="0" w:space="0" w:color="auto"/>
        <w:right w:val="none" w:sz="0" w:space="0" w:color="auto"/>
      </w:divBdr>
    </w:div>
    <w:div w:id="1581254720">
      <w:bodyDiv w:val="1"/>
      <w:marLeft w:val="0"/>
      <w:marRight w:val="0"/>
      <w:marTop w:val="0"/>
      <w:marBottom w:val="0"/>
      <w:divBdr>
        <w:top w:val="none" w:sz="0" w:space="0" w:color="auto"/>
        <w:left w:val="none" w:sz="0" w:space="0" w:color="auto"/>
        <w:bottom w:val="none" w:sz="0" w:space="0" w:color="auto"/>
        <w:right w:val="none" w:sz="0" w:space="0" w:color="auto"/>
      </w:divBdr>
    </w:div>
    <w:div w:id="1581334093">
      <w:bodyDiv w:val="1"/>
      <w:marLeft w:val="0"/>
      <w:marRight w:val="0"/>
      <w:marTop w:val="0"/>
      <w:marBottom w:val="0"/>
      <w:divBdr>
        <w:top w:val="none" w:sz="0" w:space="0" w:color="auto"/>
        <w:left w:val="none" w:sz="0" w:space="0" w:color="auto"/>
        <w:bottom w:val="none" w:sz="0" w:space="0" w:color="auto"/>
        <w:right w:val="none" w:sz="0" w:space="0" w:color="auto"/>
      </w:divBdr>
    </w:div>
    <w:div w:id="1589119834">
      <w:bodyDiv w:val="1"/>
      <w:marLeft w:val="0"/>
      <w:marRight w:val="0"/>
      <w:marTop w:val="0"/>
      <w:marBottom w:val="0"/>
      <w:divBdr>
        <w:top w:val="none" w:sz="0" w:space="0" w:color="auto"/>
        <w:left w:val="none" w:sz="0" w:space="0" w:color="auto"/>
        <w:bottom w:val="none" w:sz="0" w:space="0" w:color="auto"/>
        <w:right w:val="none" w:sz="0" w:space="0" w:color="auto"/>
      </w:divBdr>
    </w:div>
    <w:div w:id="1589542055">
      <w:bodyDiv w:val="1"/>
      <w:marLeft w:val="0"/>
      <w:marRight w:val="0"/>
      <w:marTop w:val="0"/>
      <w:marBottom w:val="0"/>
      <w:divBdr>
        <w:top w:val="none" w:sz="0" w:space="0" w:color="auto"/>
        <w:left w:val="none" w:sz="0" w:space="0" w:color="auto"/>
        <w:bottom w:val="none" w:sz="0" w:space="0" w:color="auto"/>
        <w:right w:val="none" w:sz="0" w:space="0" w:color="auto"/>
      </w:divBdr>
    </w:div>
    <w:div w:id="1594438062">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599171266">
      <w:bodyDiv w:val="1"/>
      <w:marLeft w:val="0"/>
      <w:marRight w:val="0"/>
      <w:marTop w:val="0"/>
      <w:marBottom w:val="0"/>
      <w:divBdr>
        <w:top w:val="none" w:sz="0" w:space="0" w:color="auto"/>
        <w:left w:val="none" w:sz="0" w:space="0" w:color="auto"/>
        <w:bottom w:val="none" w:sz="0" w:space="0" w:color="auto"/>
        <w:right w:val="none" w:sz="0" w:space="0" w:color="auto"/>
      </w:divBdr>
    </w:div>
    <w:div w:id="1607957600">
      <w:bodyDiv w:val="1"/>
      <w:marLeft w:val="0"/>
      <w:marRight w:val="0"/>
      <w:marTop w:val="0"/>
      <w:marBottom w:val="0"/>
      <w:divBdr>
        <w:top w:val="none" w:sz="0" w:space="0" w:color="auto"/>
        <w:left w:val="none" w:sz="0" w:space="0" w:color="auto"/>
        <w:bottom w:val="none" w:sz="0" w:space="0" w:color="auto"/>
        <w:right w:val="none" w:sz="0" w:space="0" w:color="auto"/>
      </w:divBdr>
      <w:divsChild>
        <w:div w:id="74666889">
          <w:marLeft w:val="0"/>
          <w:marRight w:val="0"/>
          <w:marTop w:val="0"/>
          <w:marBottom w:val="0"/>
          <w:divBdr>
            <w:top w:val="none" w:sz="0" w:space="0" w:color="auto"/>
            <w:left w:val="none" w:sz="0" w:space="0" w:color="auto"/>
            <w:bottom w:val="none" w:sz="0" w:space="0" w:color="auto"/>
            <w:right w:val="none" w:sz="0" w:space="0" w:color="auto"/>
          </w:divBdr>
          <w:divsChild>
            <w:div w:id="693579679">
              <w:marLeft w:val="0"/>
              <w:marRight w:val="0"/>
              <w:marTop w:val="0"/>
              <w:marBottom w:val="0"/>
              <w:divBdr>
                <w:top w:val="none" w:sz="0" w:space="0" w:color="auto"/>
                <w:left w:val="none" w:sz="0" w:space="0" w:color="auto"/>
                <w:bottom w:val="none" w:sz="0" w:space="0" w:color="auto"/>
                <w:right w:val="none" w:sz="0" w:space="0" w:color="auto"/>
              </w:divBdr>
            </w:div>
          </w:divsChild>
        </w:div>
        <w:div w:id="190073854">
          <w:marLeft w:val="0"/>
          <w:marRight w:val="0"/>
          <w:marTop w:val="0"/>
          <w:marBottom w:val="0"/>
          <w:divBdr>
            <w:top w:val="none" w:sz="0" w:space="0" w:color="auto"/>
            <w:left w:val="none" w:sz="0" w:space="0" w:color="auto"/>
            <w:bottom w:val="none" w:sz="0" w:space="0" w:color="auto"/>
            <w:right w:val="none" w:sz="0" w:space="0" w:color="auto"/>
          </w:divBdr>
          <w:divsChild>
            <w:div w:id="1847866862">
              <w:marLeft w:val="0"/>
              <w:marRight w:val="0"/>
              <w:marTop w:val="0"/>
              <w:marBottom w:val="0"/>
              <w:divBdr>
                <w:top w:val="none" w:sz="0" w:space="0" w:color="auto"/>
                <w:left w:val="none" w:sz="0" w:space="0" w:color="auto"/>
                <w:bottom w:val="none" w:sz="0" w:space="0" w:color="auto"/>
                <w:right w:val="none" w:sz="0" w:space="0" w:color="auto"/>
              </w:divBdr>
            </w:div>
          </w:divsChild>
        </w:div>
        <w:div w:id="336737226">
          <w:marLeft w:val="0"/>
          <w:marRight w:val="0"/>
          <w:marTop w:val="0"/>
          <w:marBottom w:val="0"/>
          <w:divBdr>
            <w:top w:val="none" w:sz="0" w:space="0" w:color="auto"/>
            <w:left w:val="none" w:sz="0" w:space="0" w:color="auto"/>
            <w:bottom w:val="none" w:sz="0" w:space="0" w:color="auto"/>
            <w:right w:val="none" w:sz="0" w:space="0" w:color="auto"/>
          </w:divBdr>
          <w:divsChild>
            <w:div w:id="272907636">
              <w:marLeft w:val="0"/>
              <w:marRight w:val="0"/>
              <w:marTop w:val="0"/>
              <w:marBottom w:val="0"/>
              <w:divBdr>
                <w:top w:val="none" w:sz="0" w:space="0" w:color="auto"/>
                <w:left w:val="none" w:sz="0" w:space="0" w:color="auto"/>
                <w:bottom w:val="none" w:sz="0" w:space="0" w:color="auto"/>
                <w:right w:val="none" w:sz="0" w:space="0" w:color="auto"/>
              </w:divBdr>
            </w:div>
          </w:divsChild>
        </w:div>
        <w:div w:id="400182514">
          <w:marLeft w:val="0"/>
          <w:marRight w:val="0"/>
          <w:marTop w:val="0"/>
          <w:marBottom w:val="0"/>
          <w:divBdr>
            <w:top w:val="none" w:sz="0" w:space="0" w:color="auto"/>
            <w:left w:val="none" w:sz="0" w:space="0" w:color="auto"/>
            <w:bottom w:val="none" w:sz="0" w:space="0" w:color="auto"/>
            <w:right w:val="none" w:sz="0" w:space="0" w:color="auto"/>
          </w:divBdr>
          <w:divsChild>
            <w:div w:id="719596888">
              <w:marLeft w:val="0"/>
              <w:marRight w:val="0"/>
              <w:marTop w:val="0"/>
              <w:marBottom w:val="0"/>
              <w:divBdr>
                <w:top w:val="none" w:sz="0" w:space="0" w:color="auto"/>
                <w:left w:val="none" w:sz="0" w:space="0" w:color="auto"/>
                <w:bottom w:val="none" w:sz="0" w:space="0" w:color="auto"/>
                <w:right w:val="none" w:sz="0" w:space="0" w:color="auto"/>
              </w:divBdr>
            </w:div>
          </w:divsChild>
        </w:div>
        <w:div w:id="734399938">
          <w:marLeft w:val="0"/>
          <w:marRight w:val="0"/>
          <w:marTop w:val="0"/>
          <w:marBottom w:val="0"/>
          <w:divBdr>
            <w:top w:val="none" w:sz="0" w:space="0" w:color="auto"/>
            <w:left w:val="none" w:sz="0" w:space="0" w:color="auto"/>
            <w:bottom w:val="none" w:sz="0" w:space="0" w:color="auto"/>
            <w:right w:val="none" w:sz="0" w:space="0" w:color="auto"/>
          </w:divBdr>
          <w:divsChild>
            <w:div w:id="1639729051">
              <w:marLeft w:val="0"/>
              <w:marRight w:val="0"/>
              <w:marTop w:val="0"/>
              <w:marBottom w:val="0"/>
              <w:divBdr>
                <w:top w:val="none" w:sz="0" w:space="0" w:color="auto"/>
                <w:left w:val="none" w:sz="0" w:space="0" w:color="auto"/>
                <w:bottom w:val="none" w:sz="0" w:space="0" w:color="auto"/>
                <w:right w:val="none" w:sz="0" w:space="0" w:color="auto"/>
              </w:divBdr>
            </w:div>
          </w:divsChild>
        </w:div>
        <w:div w:id="836730870">
          <w:marLeft w:val="0"/>
          <w:marRight w:val="0"/>
          <w:marTop w:val="0"/>
          <w:marBottom w:val="0"/>
          <w:divBdr>
            <w:top w:val="none" w:sz="0" w:space="0" w:color="auto"/>
            <w:left w:val="none" w:sz="0" w:space="0" w:color="auto"/>
            <w:bottom w:val="none" w:sz="0" w:space="0" w:color="auto"/>
            <w:right w:val="none" w:sz="0" w:space="0" w:color="auto"/>
          </w:divBdr>
          <w:divsChild>
            <w:div w:id="491415304">
              <w:marLeft w:val="0"/>
              <w:marRight w:val="0"/>
              <w:marTop w:val="0"/>
              <w:marBottom w:val="0"/>
              <w:divBdr>
                <w:top w:val="none" w:sz="0" w:space="0" w:color="auto"/>
                <w:left w:val="none" w:sz="0" w:space="0" w:color="auto"/>
                <w:bottom w:val="none" w:sz="0" w:space="0" w:color="auto"/>
                <w:right w:val="none" w:sz="0" w:space="0" w:color="auto"/>
              </w:divBdr>
            </w:div>
          </w:divsChild>
        </w:div>
        <w:div w:id="874077897">
          <w:marLeft w:val="0"/>
          <w:marRight w:val="0"/>
          <w:marTop w:val="0"/>
          <w:marBottom w:val="0"/>
          <w:divBdr>
            <w:top w:val="none" w:sz="0" w:space="0" w:color="auto"/>
            <w:left w:val="none" w:sz="0" w:space="0" w:color="auto"/>
            <w:bottom w:val="none" w:sz="0" w:space="0" w:color="auto"/>
            <w:right w:val="none" w:sz="0" w:space="0" w:color="auto"/>
          </w:divBdr>
          <w:divsChild>
            <w:div w:id="7947100">
              <w:marLeft w:val="0"/>
              <w:marRight w:val="0"/>
              <w:marTop w:val="0"/>
              <w:marBottom w:val="0"/>
              <w:divBdr>
                <w:top w:val="none" w:sz="0" w:space="0" w:color="auto"/>
                <w:left w:val="none" w:sz="0" w:space="0" w:color="auto"/>
                <w:bottom w:val="none" w:sz="0" w:space="0" w:color="auto"/>
                <w:right w:val="none" w:sz="0" w:space="0" w:color="auto"/>
              </w:divBdr>
            </w:div>
          </w:divsChild>
        </w:div>
        <w:div w:id="1056468342">
          <w:marLeft w:val="0"/>
          <w:marRight w:val="0"/>
          <w:marTop w:val="0"/>
          <w:marBottom w:val="0"/>
          <w:divBdr>
            <w:top w:val="none" w:sz="0" w:space="0" w:color="auto"/>
            <w:left w:val="none" w:sz="0" w:space="0" w:color="auto"/>
            <w:bottom w:val="none" w:sz="0" w:space="0" w:color="auto"/>
            <w:right w:val="none" w:sz="0" w:space="0" w:color="auto"/>
          </w:divBdr>
          <w:divsChild>
            <w:div w:id="1793327806">
              <w:marLeft w:val="0"/>
              <w:marRight w:val="0"/>
              <w:marTop w:val="0"/>
              <w:marBottom w:val="0"/>
              <w:divBdr>
                <w:top w:val="none" w:sz="0" w:space="0" w:color="auto"/>
                <w:left w:val="none" w:sz="0" w:space="0" w:color="auto"/>
                <w:bottom w:val="none" w:sz="0" w:space="0" w:color="auto"/>
                <w:right w:val="none" w:sz="0" w:space="0" w:color="auto"/>
              </w:divBdr>
            </w:div>
          </w:divsChild>
        </w:div>
        <w:div w:id="1184444639">
          <w:marLeft w:val="0"/>
          <w:marRight w:val="0"/>
          <w:marTop w:val="0"/>
          <w:marBottom w:val="0"/>
          <w:divBdr>
            <w:top w:val="none" w:sz="0" w:space="0" w:color="auto"/>
            <w:left w:val="none" w:sz="0" w:space="0" w:color="auto"/>
            <w:bottom w:val="none" w:sz="0" w:space="0" w:color="auto"/>
            <w:right w:val="none" w:sz="0" w:space="0" w:color="auto"/>
          </w:divBdr>
          <w:divsChild>
            <w:div w:id="120541218">
              <w:marLeft w:val="0"/>
              <w:marRight w:val="0"/>
              <w:marTop w:val="0"/>
              <w:marBottom w:val="0"/>
              <w:divBdr>
                <w:top w:val="none" w:sz="0" w:space="0" w:color="auto"/>
                <w:left w:val="none" w:sz="0" w:space="0" w:color="auto"/>
                <w:bottom w:val="none" w:sz="0" w:space="0" w:color="auto"/>
                <w:right w:val="none" w:sz="0" w:space="0" w:color="auto"/>
              </w:divBdr>
            </w:div>
          </w:divsChild>
        </w:div>
        <w:div w:id="1446343015">
          <w:marLeft w:val="0"/>
          <w:marRight w:val="0"/>
          <w:marTop w:val="0"/>
          <w:marBottom w:val="0"/>
          <w:divBdr>
            <w:top w:val="none" w:sz="0" w:space="0" w:color="auto"/>
            <w:left w:val="none" w:sz="0" w:space="0" w:color="auto"/>
            <w:bottom w:val="none" w:sz="0" w:space="0" w:color="auto"/>
            <w:right w:val="none" w:sz="0" w:space="0" w:color="auto"/>
          </w:divBdr>
          <w:divsChild>
            <w:div w:id="415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349">
      <w:bodyDiv w:val="1"/>
      <w:marLeft w:val="0"/>
      <w:marRight w:val="0"/>
      <w:marTop w:val="0"/>
      <w:marBottom w:val="0"/>
      <w:divBdr>
        <w:top w:val="none" w:sz="0" w:space="0" w:color="auto"/>
        <w:left w:val="none" w:sz="0" w:space="0" w:color="auto"/>
        <w:bottom w:val="none" w:sz="0" w:space="0" w:color="auto"/>
        <w:right w:val="none" w:sz="0" w:space="0" w:color="auto"/>
      </w:divBdr>
    </w:div>
    <w:div w:id="1613511556">
      <w:bodyDiv w:val="1"/>
      <w:marLeft w:val="0"/>
      <w:marRight w:val="0"/>
      <w:marTop w:val="0"/>
      <w:marBottom w:val="0"/>
      <w:divBdr>
        <w:top w:val="none" w:sz="0" w:space="0" w:color="auto"/>
        <w:left w:val="none" w:sz="0" w:space="0" w:color="auto"/>
        <w:bottom w:val="none" w:sz="0" w:space="0" w:color="auto"/>
        <w:right w:val="none" w:sz="0" w:space="0" w:color="auto"/>
      </w:divBdr>
    </w:div>
    <w:div w:id="1616405309">
      <w:bodyDiv w:val="1"/>
      <w:marLeft w:val="0"/>
      <w:marRight w:val="0"/>
      <w:marTop w:val="0"/>
      <w:marBottom w:val="0"/>
      <w:divBdr>
        <w:top w:val="none" w:sz="0" w:space="0" w:color="auto"/>
        <w:left w:val="none" w:sz="0" w:space="0" w:color="auto"/>
        <w:bottom w:val="none" w:sz="0" w:space="0" w:color="auto"/>
        <w:right w:val="none" w:sz="0" w:space="0" w:color="auto"/>
      </w:divBdr>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19800243">
      <w:bodyDiv w:val="1"/>
      <w:marLeft w:val="0"/>
      <w:marRight w:val="0"/>
      <w:marTop w:val="0"/>
      <w:marBottom w:val="0"/>
      <w:divBdr>
        <w:top w:val="none" w:sz="0" w:space="0" w:color="auto"/>
        <w:left w:val="none" w:sz="0" w:space="0" w:color="auto"/>
        <w:bottom w:val="none" w:sz="0" w:space="0" w:color="auto"/>
        <w:right w:val="none" w:sz="0" w:space="0" w:color="auto"/>
      </w:divBdr>
    </w:div>
    <w:div w:id="1621910149">
      <w:bodyDiv w:val="1"/>
      <w:marLeft w:val="0"/>
      <w:marRight w:val="0"/>
      <w:marTop w:val="0"/>
      <w:marBottom w:val="0"/>
      <w:divBdr>
        <w:top w:val="none" w:sz="0" w:space="0" w:color="auto"/>
        <w:left w:val="none" w:sz="0" w:space="0" w:color="auto"/>
        <w:bottom w:val="none" w:sz="0" w:space="0" w:color="auto"/>
        <w:right w:val="none" w:sz="0" w:space="0" w:color="auto"/>
      </w:divBdr>
    </w:div>
    <w:div w:id="1623994360">
      <w:bodyDiv w:val="1"/>
      <w:marLeft w:val="0"/>
      <w:marRight w:val="0"/>
      <w:marTop w:val="0"/>
      <w:marBottom w:val="0"/>
      <w:divBdr>
        <w:top w:val="none" w:sz="0" w:space="0" w:color="auto"/>
        <w:left w:val="none" w:sz="0" w:space="0" w:color="auto"/>
        <w:bottom w:val="none" w:sz="0" w:space="0" w:color="auto"/>
        <w:right w:val="none" w:sz="0" w:space="0" w:color="auto"/>
      </w:divBdr>
    </w:div>
    <w:div w:id="1625228584">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050031">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29824291">
      <w:bodyDiv w:val="1"/>
      <w:marLeft w:val="0"/>
      <w:marRight w:val="0"/>
      <w:marTop w:val="0"/>
      <w:marBottom w:val="0"/>
      <w:divBdr>
        <w:top w:val="none" w:sz="0" w:space="0" w:color="auto"/>
        <w:left w:val="none" w:sz="0" w:space="0" w:color="auto"/>
        <w:bottom w:val="none" w:sz="0" w:space="0" w:color="auto"/>
        <w:right w:val="none" w:sz="0" w:space="0" w:color="auto"/>
      </w:divBdr>
    </w:div>
    <w:div w:id="1630555001">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4237117">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30814164">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132260995">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sChild>
    </w:div>
    <w:div w:id="1648318843">
      <w:bodyDiv w:val="1"/>
      <w:marLeft w:val="0"/>
      <w:marRight w:val="0"/>
      <w:marTop w:val="0"/>
      <w:marBottom w:val="0"/>
      <w:divBdr>
        <w:top w:val="none" w:sz="0" w:space="0" w:color="auto"/>
        <w:left w:val="none" w:sz="0" w:space="0" w:color="auto"/>
        <w:bottom w:val="none" w:sz="0" w:space="0" w:color="auto"/>
        <w:right w:val="none" w:sz="0" w:space="0" w:color="auto"/>
      </w:divBdr>
    </w:div>
    <w:div w:id="1648707942">
      <w:bodyDiv w:val="1"/>
      <w:marLeft w:val="0"/>
      <w:marRight w:val="0"/>
      <w:marTop w:val="0"/>
      <w:marBottom w:val="0"/>
      <w:divBdr>
        <w:top w:val="none" w:sz="0" w:space="0" w:color="auto"/>
        <w:left w:val="none" w:sz="0" w:space="0" w:color="auto"/>
        <w:bottom w:val="none" w:sz="0" w:space="0" w:color="auto"/>
        <w:right w:val="none" w:sz="0" w:space="0" w:color="auto"/>
      </w:divBdr>
    </w:div>
    <w:div w:id="1652710938">
      <w:bodyDiv w:val="1"/>
      <w:marLeft w:val="0"/>
      <w:marRight w:val="0"/>
      <w:marTop w:val="0"/>
      <w:marBottom w:val="0"/>
      <w:divBdr>
        <w:top w:val="none" w:sz="0" w:space="0" w:color="auto"/>
        <w:left w:val="none" w:sz="0" w:space="0" w:color="auto"/>
        <w:bottom w:val="none" w:sz="0" w:space="0" w:color="auto"/>
        <w:right w:val="none" w:sz="0" w:space="0" w:color="auto"/>
      </w:divBdr>
    </w:div>
    <w:div w:id="1654144944">
      <w:bodyDiv w:val="1"/>
      <w:marLeft w:val="0"/>
      <w:marRight w:val="0"/>
      <w:marTop w:val="0"/>
      <w:marBottom w:val="0"/>
      <w:divBdr>
        <w:top w:val="none" w:sz="0" w:space="0" w:color="auto"/>
        <w:left w:val="none" w:sz="0" w:space="0" w:color="auto"/>
        <w:bottom w:val="none" w:sz="0" w:space="0" w:color="auto"/>
        <w:right w:val="none" w:sz="0" w:space="0" w:color="auto"/>
      </w:divBdr>
    </w:div>
    <w:div w:id="1656303106">
      <w:bodyDiv w:val="1"/>
      <w:marLeft w:val="0"/>
      <w:marRight w:val="0"/>
      <w:marTop w:val="0"/>
      <w:marBottom w:val="0"/>
      <w:divBdr>
        <w:top w:val="none" w:sz="0" w:space="0" w:color="auto"/>
        <w:left w:val="none" w:sz="0" w:space="0" w:color="auto"/>
        <w:bottom w:val="none" w:sz="0" w:space="0" w:color="auto"/>
        <w:right w:val="none" w:sz="0" w:space="0" w:color="auto"/>
      </w:divBdr>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0501931">
      <w:bodyDiv w:val="1"/>
      <w:marLeft w:val="0"/>
      <w:marRight w:val="0"/>
      <w:marTop w:val="0"/>
      <w:marBottom w:val="0"/>
      <w:divBdr>
        <w:top w:val="none" w:sz="0" w:space="0" w:color="auto"/>
        <w:left w:val="none" w:sz="0" w:space="0" w:color="auto"/>
        <w:bottom w:val="none" w:sz="0" w:space="0" w:color="auto"/>
        <w:right w:val="none" w:sz="0" w:space="0" w:color="auto"/>
      </w:divBdr>
    </w:div>
    <w:div w:id="1661153228">
      <w:bodyDiv w:val="1"/>
      <w:marLeft w:val="0"/>
      <w:marRight w:val="0"/>
      <w:marTop w:val="0"/>
      <w:marBottom w:val="0"/>
      <w:divBdr>
        <w:top w:val="none" w:sz="0" w:space="0" w:color="auto"/>
        <w:left w:val="none" w:sz="0" w:space="0" w:color="auto"/>
        <w:bottom w:val="none" w:sz="0" w:space="0" w:color="auto"/>
        <w:right w:val="none" w:sz="0" w:space="0" w:color="auto"/>
      </w:divBdr>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4553453">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921334712">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sChild>
    </w:div>
    <w:div w:id="1667972406">
      <w:bodyDiv w:val="1"/>
      <w:marLeft w:val="0"/>
      <w:marRight w:val="0"/>
      <w:marTop w:val="0"/>
      <w:marBottom w:val="0"/>
      <w:divBdr>
        <w:top w:val="none" w:sz="0" w:space="0" w:color="auto"/>
        <w:left w:val="none" w:sz="0" w:space="0" w:color="auto"/>
        <w:bottom w:val="none" w:sz="0" w:space="0" w:color="auto"/>
        <w:right w:val="none" w:sz="0" w:space="0" w:color="auto"/>
      </w:divBdr>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71256446">
      <w:bodyDiv w:val="1"/>
      <w:marLeft w:val="0"/>
      <w:marRight w:val="0"/>
      <w:marTop w:val="0"/>
      <w:marBottom w:val="0"/>
      <w:divBdr>
        <w:top w:val="none" w:sz="0" w:space="0" w:color="auto"/>
        <w:left w:val="none" w:sz="0" w:space="0" w:color="auto"/>
        <w:bottom w:val="none" w:sz="0" w:space="0" w:color="auto"/>
        <w:right w:val="none" w:sz="0" w:space="0" w:color="auto"/>
      </w:divBdr>
    </w:div>
    <w:div w:id="1671789414">
      <w:bodyDiv w:val="1"/>
      <w:marLeft w:val="0"/>
      <w:marRight w:val="0"/>
      <w:marTop w:val="0"/>
      <w:marBottom w:val="0"/>
      <w:divBdr>
        <w:top w:val="none" w:sz="0" w:space="0" w:color="auto"/>
        <w:left w:val="none" w:sz="0" w:space="0" w:color="auto"/>
        <w:bottom w:val="none" w:sz="0" w:space="0" w:color="auto"/>
        <w:right w:val="none" w:sz="0" w:space="0" w:color="auto"/>
      </w:divBdr>
    </w:div>
    <w:div w:id="1673337891">
      <w:bodyDiv w:val="1"/>
      <w:marLeft w:val="0"/>
      <w:marRight w:val="0"/>
      <w:marTop w:val="0"/>
      <w:marBottom w:val="0"/>
      <w:divBdr>
        <w:top w:val="none" w:sz="0" w:space="0" w:color="auto"/>
        <w:left w:val="none" w:sz="0" w:space="0" w:color="auto"/>
        <w:bottom w:val="none" w:sz="0" w:space="0" w:color="auto"/>
        <w:right w:val="none" w:sz="0" w:space="0" w:color="auto"/>
      </w:divBdr>
    </w:div>
    <w:div w:id="1675500154">
      <w:bodyDiv w:val="1"/>
      <w:marLeft w:val="0"/>
      <w:marRight w:val="0"/>
      <w:marTop w:val="0"/>
      <w:marBottom w:val="0"/>
      <w:divBdr>
        <w:top w:val="none" w:sz="0" w:space="0" w:color="auto"/>
        <w:left w:val="none" w:sz="0" w:space="0" w:color="auto"/>
        <w:bottom w:val="none" w:sz="0" w:space="0" w:color="auto"/>
        <w:right w:val="none" w:sz="0" w:space="0" w:color="auto"/>
      </w:divBdr>
    </w:div>
    <w:div w:id="1678532488">
      <w:bodyDiv w:val="1"/>
      <w:marLeft w:val="0"/>
      <w:marRight w:val="0"/>
      <w:marTop w:val="0"/>
      <w:marBottom w:val="0"/>
      <w:divBdr>
        <w:top w:val="none" w:sz="0" w:space="0" w:color="auto"/>
        <w:left w:val="none" w:sz="0" w:space="0" w:color="auto"/>
        <w:bottom w:val="none" w:sz="0" w:space="0" w:color="auto"/>
        <w:right w:val="none" w:sz="0" w:space="0" w:color="auto"/>
      </w:divBdr>
    </w:div>
    <w:div w:id="1678658510">
      <w:bodyDiv w:val="1"/>
      <w:marLeft w:val="0"/>
      <w:marRight w:val="0"/>
      <w:marTop w:val="0"/>
      <w:marBottom w:val="0"/>
      <w:divBdr>
        <w:top w:val="none" w:sz="0" w:space="0" w:color="auto"/>
        <w:left w:val="none" w:sz="0" w:space="0" w:color="auto"/>
        <w:bottom w:val="none" w:sz="0" w:space="0" w:color="auto"/>
        <w:right w:val="none" w:sz="0" w:space="0" w:color="auto"/>
      </w:divBdr>
    </w:div>
    <w:div w:id="1680235784">
      <w:bodyDiv w:val="1"/>
      <w:marLeft w:val="0"/>
      <w:marRight w:val="0"/>
      <w:marTop w:val="0"/>
      <w:marBottom w:val="0"/>
      <w:divBdr>
        <w:top w:val="none" w:sz="0" w:space="0" w:color="auto"/>
        <w:left w:val="none" w:sz="0" w:space="0" w:color="auto"/>
        <w:bottom w:val="none" w:sz="0" w:space="0" w:color="auto"/>
        <w:right w:val="none" w:sz="0" w:space="0" w:color="auto"/>
      </w:divBdr>
    </w:div>
    <w:div w:id="1681393421">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9912617">
          <w:marLeft w:val="480"/>
          <w:marRight w:val="0"/>
          <w:marTop w:val="0"/>
          <w:marBottom w:val="0"/>
          <w:divBdr>
            <w:top w:val="none" w:sz="0" w:space="0" w:color="auto"/>
            <w:left w:val="none" w:sz="0" w:space="0" w:color="auto"/>
            <w:bottom w:val="none" w:sz="0" w:space="0" w:color="auto"/>
            <w:right w:val="none" w:sz="0" w:space="0" w:color="auto"/>
          </w:divBdr>
        </w:div>
        <w:div w:id="5690699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sChild>
    </w:div>
    <w:div w:id="1685471681">
      <w:bodyDiv w:val="1"/>
      <w:marLeft w:val="0"/>
      <w:marRight w:val="0"/>
      <w:marTop w:val="0"/>
      <w:marBottom w:val="0"/>
      <w:divBdr>
        <w:top w:val="none" w:sz="0" w:space="0" w:color="auto"/>
        <w:left w:val="none" w:sz="0" w:space="0" w:color="auto"/>
        <w:bottom w:val="none" w:sz="0" w:space="0" w:color="auto"/>
        <w:right w:val="none" w:sz="0" w:space="0" w:color="auto"/>
      </w:divBdr>
    </w:div>
    <w:div w:id="1688484141">
      <w:bodyDiv w:val="1"/>
      <w:marLeft w:val="0"/>
      <w:marRight w:val="0"/>
      <w:marTop w:val="0"/>
      <w:marBottom w:val="0"/>
      <w:divBdr>
        <w:top w:val="none" w:sz="0" w:space="0" w:color="auto"/>
        <w:left w:val="none" w:sz="0" w:space="0" w:color="auto"/>
        <w:bottom w:val="none" w:sz="0" w:space="0" w:color="auto"/>
        <w:right w:val="none" w:sz="0" w:space="0" w:color="auto"/>
      </w:divBdr>
    </w:div>
    <w:div w:id="1692874205">
      <w:bodyDiv w:val="1"/>
      <w:marLeft w:val="0"/>
      <w:marRight w:val="0"/>
      <w:marTop w:val="0"/>
      <w:marBottom w:val="0"/>
      <w:divBdr>
        <w:top w:val="none" w:sz="0" w:space="0" w:color="auto"/>
        <w:left w:val="none" w:sz="0" w:space="0" w:color="auto"/>
        <w:bottom w:val="none" w:sz="0" w:space="0" w:color="auto"/>
        <w:right w:val="none" w:sz="0" w:space="0" w:color="auto"/>
      </w:divBdr>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604212">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sChild>
    </w:div>
    <w:div w:id="1697147434">
      <w:bodyDiv w:val="1"/>
      <w:marLeft w:val="0"/>
      <w:marRight w:val="0"/>
      <w:marTop w:val="0"/>
      <w:marBottom w:val="0"/>
      <w:divBdr>
        <w:top w:val="none" w:sz="0" w:space="0" w:color="auto"/>
        <w:left w:val="none" w:sz="0" w:space="0" w:color="auto"/>
        <w:bottom w:val="none" w:sz="0" w:space="0" w:color="auto"/>
        <w:right w:val="none" w:sz="0" w:space="0" w:color="auto"/>
      </w:divBdr>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2515278">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09261686">
      <w:bodyDiv w:val="1"/>
      <w:marLeft w:val="0"/>
      <w:marRight w:val="0"/>
      <w:marTop w:val="0"/>
      <w:marBottom w:val="0"/>
      <w:divBdr>
        <w:top w:val="none" w:sz="0" w:space="0" w:color="auto"/>
        <w:left w:val="none" w:sz="0" w:space="0" w:color="auto"/>
        <w:bottom w:val="none" w:sz="0" w:space="0" w:color="auto"/>
        <w:right w:val="none" w:sz="0" w:space="0" w:color="auto"/>
      </w:divBdr>
    </w:div>
    <w:div w:id="1709407256">
      <w:bodyDiv w:val="1"/>
      <w:marLeft w:val="0"/>
      <w:marRight w:val="0"/>
      <w:marTop w:val="0"/>
      <w:marBottom w:val="0"/>
      <w:divBdr>
        <w:top w:val="none" w:sz="0" w:space="0" w:color="auto"/>
        <w:left w:val="none" w:sz="0" w:space="0" w:color="auto"/>
        <w:bottom w:val="none" w:sz="0" w:space="0" w:color="auto"/>
        <w:right w:val="none" w:sz="0" w:space="0" w:color="auto"/>
      </w:divBdr>
    </w:div>
    <w:div w:id="1709641273">
      <w:bodyDiv w:val="1"/>
      <w:marLeft w:val="0"/>
      <w:marRight w:val="0"/>
      <w:marTop w:val="0"/>
      <w:marBottom w:val="0"/>
      <w:divBdr>
        <w:top w:val="none" w:sz="0" w:space="0" w:color="auto"/>
        <w:left w:val="none" w:sz="0" w:space="0" w:color="auto"/>
        <w:bottom w:val="none" w:sz="0" w:space="0" w:color="auto"/>
        <w:right w:val="none" w:sz="0" w:space="0" w:color="auto"/>
      </w:divBdr>
    </w:div>
    <w:div w:id="1712152721">
      <w:bodyDiv w:val="1"/>
      <w:marLeft w:val="0"/>
      <w:marRight w:val="0"/>
      <w:marTop w:val="0"/>
      <w:marBottom w:val="0"/>
      <w:divBdr>
        <w:top w:val="none" w:sz="0" w:space="0" w:color="auto"/>
        <w:left w:val="none" w:sz="0" w:space="0" w:color="auto"/>
        <w:bottom w:val="none" w:sz="0" w:space="0" w:color="auto"/>
        <w:right w:val="none" w:sz="0" w:space="0" w:color="auto"/>
      </w:divBdr>
    </w:div>
    <w:div w:id="1713766670">
      <w:bodyDiv w:val="1"/>
      <w:marLeft w:val="0"/>
      <w:marRight w:val="0"/>
      <w:marTop w:val="0"/>
      <w:marBottom w:val="0"/>
      <w:divBdr>
        <w:top w:val="none" w:sz="0" w:space="0" w:color="auto"/>
        <w:left w:val="none" w:sz="0" w:space="0" w:color="auto"/>
        <w:bottom w:val="none" w:sz="0" w:space="0" w:color="auto"/>
        <w:right w:val="none" w:sz="0" w:space="0" w:color="auto"/>
      </w:divBdr>
    </w:div>
    <w:div w:id="1715347119">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20013924">
      <w:bodyDiv w:val="1"/>
      <w:marLeft w:val="0"/>
      <w:marRight w:val="0"/>
      <w:marTop w:val="0"/>
      <w:marBottom w:val="0"/>
      <w:divBdr>
        <w:top w:val="none" w:sz="0" w:space="0" w:color="auto"/>
        <w:left w:val="none" w:sz="0" w:space="0" w:color="auto"/>
        <w:bottom w:val="none" w:sz="0" w:space="0" w:color="auto"/>
        <w:right w:val="none" w:sz="0" w:space="0" w:color="auto"/>
      </w:divBdr>
    </w:div>
    <w:div w:id="1722052586">
      <w:bodyDiv w:val="1"/>
      <w:marLeft w:val="0"/>
      <w:marRight w:val="0"/>
      <w:marTop w:val="0"/>
      <w:marBottom w:val="0"/>
      <w:divBdr>
        <w:top w:val="none" w:sz="0" w:space="0" w:color="auto"/>
        <w:left w:val="none" w:sz="0" w:space="0" w:color="auto"/>
        <w:bottom w:val="none" w:sz="0" w:space="0" w:color="auto"/>
        <w:right w:val="none" w:sz="0" w:space="0" w:color="auto"/>
      </w:divBdr>
    </w:div>
    <w:div w:id="1725635586">
      <w:bodyDiv w:val="1"/>
      <w:marLeft w:val="0"/>
      <w:marRight w:val="0"/>
      <w:marTop w:val="0"/>
      <w:marBottom w:val="0"/>
      <w:divBdr>
        <w:top w:val="none" w:sz="0" w:space="0" w:color="auto"/>
        <w:left w:val="none" w:sz="0" w:space="0" w:color="auto"/>
        <w:bottom w:val="none" w:sz="0" w:space="0" w:color="auto"/>
        <w:right w:val="none" w:sz="0" w:space="0" w:color="auto"/>
      </w:divBdr>
    </w:div>
    <w:div w:id="1726834000">
      <w:bodyDiv w:val="1"/>
      <w:marLeft w:val="0"/>
      <w:marRight w:val="0"/>
      <w:marTop w:val="0"/>
      <w:marBottom w:val="0"/>
      <w:divBdr>
        <w:top w:val="none" w:sz="0" w:space="0" w:color="auto"/>
        <w:left w:val="none" w:sz="0" w:space="0" w:color="auto"/>
        <w:bottom w:val="none" w:sz="0" w:space="0" w:color="auto"/>
        <w:right w:val="none" w:sz="0" w:space="0" w:color="auto"/>
      </w:divBdr>
    </w:div>
    <w:div w:id="1727096314">
      <w:bodyDiv w:val="1"/>
      <w:marLeft w:val="0"/>
      <w:marRight w:val="0"/>
      <w:marTop w:val="0"/>
      <w:marBottom w:val="0"/>
      <w:divBdr>
        <w:top w:val="none" w:sz="0" w:space="0" w:color="auto"/>
        <w:left w:val="none" w:sz="0" w:space="0" w:color="auto"/>
        <w:bottom w:val="none" w:sz="0" w:space="0" w:color="auto"/>
        <w:right w:val="none" w:sz="0" w:space="0" w:color="auto"/>
      </w:divBdr>
      <w:divsChild>
        <w:div w:id="1108546133">
          <w:marLeft w:val="0"/>
          <w:marRight w:val="0"/>
          <w:marTop w:val="0"/>
          <w:marBottom w:val="0"/>
          <w:divBdr>
            <w:top w:val="none" w:sz="0" w:space="0" w:color="auto"/>
            <w:left w:val="none" w:sz="0" w:space="0" w:color="auto"/>
            <w:bottom w:val="none" w:sz="0" w:space="0" w:color="auto"/>
            <w:right w:val="none" w:sz="0" w:space="0" w:color="auto"/>
          </w:divBdr>
          <w:divsChild>
            <w:div w:id="1965576199">
              <w:marLeft w:val="0"/>
              <w:marRight w:val="0"/>
              <w:marTop w:val="0"/>
              <w:marBottom w:val="0"/>
              <w:divBdr>
                <w:top w:val="none" w:sz="0" w:space="0" w:color="auto"/>
                <w:left w:val="none" w:sz="0" w:space="0" w:color="auto"/>
                <w:bottom w:val="none" w:sz="0" w:space="0" w:color="auto"/>
                <w:right w:val="none" w:sz="0" w:space="0" w:color="auto"/>
              </w:divBdr>
              <w:divsChild>
                <w:div w:id="404573182">
                  <w:marLeft w:val="0"/>
                  <w:marRight w:val="0"/>
                  <w:marTop w:val="0"/>
                  <w:marBottom w:val="0"/>
                  <w:divBdr>
                    <w:top w:val="none" w:sz="0" w:space="0" w:color="auto"/>
                    <w:left w:val="none" w:sz="0" w:space="0" w:color="auto"/>
                    <w:bottom w:val="none" w:sz="0" w:space="0" w:color="auto"/>
                    <w:right w:val="none" w:sz="0" w:space="0" w:color="auto"/>
                  </w:divBdr>
                  <w:divsChild>
                    <w:div w:id="141234244">
                      <w:marLeft w:val="0"/>
                      <w:marRight w:val="0"/>
                      <w:marTop w:val="0"/>
                      <w:marBottom w:val="0"/>
                      <w:divBdr>
                        <w:top w:val="none" w:sz="0" w:space="0" w:color="auto"/>
                        <w:left w:val="none" w:sz="0" w:space="0" w:color="auto"/>
                        <w:bottom w:val="none" w:sz="0" w:space="0" w:color="auto"/>
                        <w:right w:val="none" w:sz="0" w:space="0" w:color="auto"/>
                      </w:divBdr>
                      <w:divsChild>
                        <w:div w:id="1263806440">
                          <w:marLeft w:val="0"/>
                          <w:marRight w:val="0"/>
                          <w:marTop w:val="0"/>
                          <w:marBottom w:val="0"/>
                          <w:divBdr>
                            <w:top w:val="none" w:sz="0" w:space="0" w:color="auto"/>
                            <w:left w:val="none" w:sz="0" w:space="0" w:color="auto"/>
                            <w:bottom w:val="none" w:sz="0" w:space="0" w:color="auto"/>
                            <w:right w:val="none" w:sz="0" w:space="0" w:color="auto"/>
                          </w:divBdr>
                          <w:divsChild>
                            <w:div w:id="1662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912200">
      <w:bodyDiv w:val="1"/>
      <w:marLeft w:val="0"/>
      <w:marRight w:val="0"/>
      <w:marTop w:val="0"/>
      <w:marBottom w:val="0"/>
      <w:divBdr>
        <w:top w:val="none" w:sz="0" w:space="0" w:color="auto"/>
        <w:left w:val="none" w:sz="0" w:space="0" w:color="auto"/>
        <w:bottom w:val="none" w:sz="0" w:space="0" w:color="auto"/>
        <w:right w:val="none" w:sz="0" w:space="0" w:color="auto"/>
      </w:divBdr>
    </w:div>
    <w:div w:id="1729453659">
      <w:bodyDiv w:val="1"/>
      <w:marLeft w:val="0"/>
      <w:marRight w:val="0"/>
      <w:marTop w:val="0"/>
      <w:marBottom w:val="0"/>
      <w:divBdr>
        <w:top w:val="none" w:sz="0" w:space="0" w:color="auto"/>
        <w:left w:val="none" w:sz="0" w:space="0" w:color="auto"/>
        <w:bottom w:val="none" w:sz="0" w:space="0" w:color="auto"/>
        <w:right w:val="none" w:sz="0" w:space="0" w:color="auto"/>
      </w:divBdr>
    </w:div>
    <w:div w:id="1729456746">
      <w:bodyDiv w:val="1"/>
      <w:marLeft w:val="0"/>
      <w:marRight w:val="0"/>
      <w:marTop w:val="0"/>
      <w:marBottom w:val="0"/>
      <w:divBdr>
        <w:top w:val="none" w:sz="0" w:space="0" w:color="auto"/>
        <w:left w:val="none" w:sz="0" w:space="0" w:color="auto"/>
        <w:bottom w:val="none" w:sz="0" w:space="0" w:color="auto"/>
        <w:right w:val="none" w:sz="0" w:space="0" w:color="auto"/>
      </w:divBdr>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5079243">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38743767">
      <w:bodyDiv w:val="1"/>
      <w:marLeft w:val="0"/>
      <w:marRight w:val="0"/>
      <w:marTop w:val="0"/>
      <w:marBottom w:val="0"/>
      <w:divBdr>
        <w:top w:val="none" w:sz="0" w:space="0" w:color="auto"/>
        <w:left w:val="none" w:sz="0" w:space="0" w:color="auto"/>
        <w:bottom w:val="none" w:sz="0" w:space="0" w:color="auto"/>
        <w:right w:val="none" w:sz="0" w:space="0" w:color="auto"/>
      </w:divBdr>
    </w:div>
    <w:div w:id="1740590983">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4445210">
      <w:bodyDiv w:val="1"/>
      <w:marLeft w:val="0"/>
      <w:marRight w:val="0"/>
      <w:marTop w:val="0"/>
      <w:marBottom w:val="0"/>
      <w:divBdr>
        <w:top w:val="none" w:sz="0" w:space="0" w:color="auto"/>
        <w:left w:val="none" w:sz="0" w:space="0" w:color="auto"/>
        <w:bottom w:val="none" w:sz="0" w:space="0" w:color="auto"/>
        <w:right w:val="none" w:sz="0" w:space="0" w:color="auto"/>
      </w:divBdr>
    </w:div>
    <w:div w:id="1748458996">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157225">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51612053">
      <w:bodyDiv w:val="1"/>
      <w:marLeft w:val="0"/>
      <w:marRight w:val="0"/>
      <w:marTop w:val="0"/>
      <w:marBottom w:val="0"/>
      <w:divBdr>
        <w:top w:val="none" w:sz="0" w:space="0" w:color="auto"/>
        <w:left w:val="none" w:sz="0" w:space="0" w:color="auto"/>
        <w:bottom w:val="none" w:sz="0" w:space="0" w:color="auto"/>
        <w:right w:val="none" w:sz="0" w:space="0" w:color="auto"/>
      </w:divBdr>
    </w:div>
    <w:div w:id="1755517399">
      <w:bodyDiv w:val="1"/>
      <w:marLeft w:val="0"/>
      <w:marRight w:val="0"/>
      <w:marTop w:val="0"/>
      <w:marBottom w:val="0"/>
      <w:divBdr>
        <w:top w:val="none" w:sz="0" w:space="0" w:color="auto"/>
        <w:left w:val="none" w:sz="0" w:space="0" w:color="auto"/>
        <w:bottom w:val="none" w:sz="0" w:space="0" w:color="auto"/>
        <w:right w:val="none" w:sz="0" w:space="0" w:color="auto"/>
      </w:divBdr>
    </w:div>
    <w:div w:id="1755667956">
      <w:bodyDiv w:val="1"/>
      <w:marLeft w:val="0"/>
      <w:marRight w:val="0"/>
      <w:marTop w:val="0"/>
      <w:marBottom w:val="0"/>
      <w:divBdr>
        <w:top w:val="none" w:sz="0" w:space="0" w:color="auto"/>
        <w:left w:val="none" w:sz="0" w:space="0" w:color="auto"/>
        <w:bottom w:val="none" w:sz="0" w:space="0" w:color="auto"/>
        <w:right w:val="none" w:sz="0" w:space="0" w:color="auto"/>
      </w:divBdr>
    </w:div>
    <w:div w:id="1758398548">
      <w:bodyDiv w:val="1"/>
      <w:marLeft w:val="0"/>
      <w:marRight w:val="0"/>
      <w:marTop w:val="0"/>
      <w:marBottom w:val="0"/>
      <w:divBdr>
        <w:top w:val="none" w:sz="0" w:space="0" w:color="auto"/>
        <w:left w:val="none" w:sz="0" w:space="0" w:color="auto"/>
        <w:bottom w:val="none" w:sz="0" w:space="0" w:color="auto"/>
        <w:right w:val="none" w:sz="0" w:space="0" w:color="auto"/>
      </w:divBdr>
    </w:div>
    <w:div w:id="1758863562">
      <w:bodyDiv w:val="1"/>
      <w:marLeft w:val="0"/>
      <w:marRight w:val="0"/>
      <w:marTop w:val="0"/>
      <w:marBottom w:val="0"/>
      <w:divBdr>
        <w:top w:val="none" w:sz="0" w:space="0" w:color="auto"/>
        <w:left w:val="none" w:sz="0" w:space="0" w:color="auto"/>
        <w:bottom w:val="none" w:sz="0" w:space="0" w:color="auto"/>
        <w:right w:val="none" w:sz="0" w:space="0" w:color="auto"/>
      </w:divBdr>
    </w:div>
    <w:div w:id="1763529530">
      <w:bodyDiv w:val="1"/>
      <w:marLeft w:val="0"/>
      <w:marRight w:val="0"/>
      <w:marTop w:val="0"/>
      <w:marBottom w:val="0"/>
      <w:divBdr>
        <w:top w:val="none" w:sz="0" w:space="0" w:color="auto"/>
        <w:left w:val="none" w:sz="0" w:space="0" w:color="auto"/>
        <w:bottom w:val="none" w:sz="0" w:space="0" w:color="auto"/>
        <w:right w:val="none" w:sz="0" w:space="0" w:color="auto"/>
      </w:divBdr>
    </w:div>
    <w:div w:id="1765107096">
      <w:bodyDiv w:val="1"/>
      <w:marLeft w:val="0"/>
      <w:marRight w:val="0"/>
      <w:marTop w:val="0"/>
      <w:marBottom w:val="0"/>
      <w:divBdr>
        <w:top w:val="none" w:sz="0" w:space="0" w:color="auto"/>
        <w:left w:val="none" w:sz="0" w:space="0" w:color="auto"/>
        <w:bottom w:val="none" w:sz="0" w:space="0" w:color="auto"/>
        <w:right w:val="none" w:sz="0" w:space="0" w:color="auto"/>
      </w:divBdr>
    </w:div>
    <w:div w:id="1767070536">
      <w:bodyDiv w:val="1"/>
      <w:marLeft w:val="0"/>
      <w:marRight w:val="0"/>
      <w:marTop w:val="0"/>
      <w:marBottom w:val="0"/>
      <w:divBdr>
        <w:top w:val="none" w:sz="0" w:space="0" w:color="auto"/>
        <w:left w:val="none" w:sz="0" w:space="0" w:color="auto"/>
        <w:bottom w:val="none" w:sz="0" w:space="0" w:color="auto"/>
        <w:right w:val="none" w:sz="0" w:space="0" w:color="auto"/>
      </w:divBdr>
    </w:div>
    <w:div w:id="1771004001">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74665538">
      <w:bodyDiv w:val="1"/>
      <w:marLeft w:val="0"/>
      <w:marRight w:val="0"/>
      <w:marTop w:val="0"/>
      <w:marBottom w:val="0"/>
      <w:divBdr>
        <w:top w:val="none" w:sz="0" w:space="0" w:color="auto"/>
        <w:left w:val="none" w:sz="0" w:space="0" w:color="auto"/>
        <w:bottom w:val="none" w:sz="0" w:space="0" w:color="auto"/>
        <w:right w:val="none" w:sz="0" w:space="0" w:color="auto"/>
      </w:divBdr>
    </w:div>
    <w:div w:id="1777481979">
      <w:bodyDiv w:val="1"/>
      <w:marLeft w:val="0"/>
      <w:marRight w:val="0"/>
      <w:marTop w:val="0"/>
      <w:marBottom w:val="0"/>
      <w:divBdr>
        <w:top w:val="none" w:sz="0" w:space="0" w:color="auto"/>
        <w:left w:val="none" w:sz="0" w:space="0" w:color="auto"/>
        <w:bottom w:val="none" w:sz="0" w:space="0" w:color="auto"/>
        <w:right w:val="none" w:sz="0" w:space="0" w:color="auto"/>
      </w:divBdr>
    </w:div>
    <w:div w:id="177998451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187167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6838365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1751388719">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sChild>
    </w:div>
    <w:div w:id="1786002897">
      <w:bodyDiv w:val="1"/>
      <w:marLeft w:val="0"/>
      <w:marRight w:val="0"/>
      <w:marTop w:val="0"/>
      <w:marBottom w:val="0"/>
      <w:divBdr>
        <w:top w:val="none" w:sz="0" w:space="0" w:color="auto"/>
        <w:left w:val="none" w:sz="0" w:space="0" w:color="auto"/>
        <w:bottom w:val="none" w:sz="0" w:space="0" w:color="auto"/>
        <w:right w:val="none" w:sz="0" w:space="0" w:color="auto"/>
      </w:divBdr>
    </w:div>
    <w:div w:id="1790204368">
      <w:bodyDiv w:val="1"/>
      <w:marLeft w:val="0"/>
      <w:marRight w:val="0"/>
      <w:marTop w:val="0"/>
      <w:marBottom w:val="0"/>
      <w:divBdr>
        <w:top w:val="none" w:sz="0" w:space="0" w:color="auto"/>
        <w:left w:val="none" w:sz="0" w:space="0" w:color="auto"/>
        <w:bottom w:val="none" w:sz="0" w:space="0" w:color="auto"/>
        <w:right w:val="none" w:sz="0" w:space="0" w:color="auto"/>
      </w:divBdr>
    </w:div>
    <w:div w:id="1792823400">
      <w:bodyDiv w:val="1"/>
      <w:marLeft w:val="0"/>
      <w:marRight w:val="0"/>
      <w:marTop w:val="0"/>
      <w:marBottom w:val="0"/>
      <w:divBdr>
        <w:top w:val="none" w:sz="0" w:space="0" w:color="auto"/>
        <w:left w:val="none" w:sz="0" w:space="0" w:color="auto"/>
        <w:bottom w:val="none" w:sz="0" w:space="0" w:color="auto"/>
        <w:right w:val="none" w:sz="0" w:space="0" w:color="auto"/>
      </w:divBdr>
    </w:div>
    <w:div w:id="1792938989">
      <w:bodyDiv w:val="1"/>
      <w:marLeft w:val="0"/>
      <w:marRight w:val="0"/>
      <w:marTop w:val="0"/>
      <w:marBottom w:val="0"/>
      <w:divBdr>
        <w:top w:val="none" w:sz="0" w:space="0" w:color="auto"/>
        <w:left w:val="none" w:sz="0" w:space="0" w:color="auto"/>
        <w:bottom w:val="none" w:sz="0" w:space="0" w:color="auto"/>
        <w:right w:val="none" w:sz="0" w:space="0" w:color="auto"/>
      </w:divBdr>
    </w:div>
    <w:div w:id="1794245266">
      <w:bodyDiv w:val="1"/>
      <w:marLeft w:val="0"/>
      <w:marRight w:val="0"/>
      <w:marTop w:val="0"/>
      <w:marBottom w:val="0"/>
      <w:divBdr>
        <w:top w:val="none" w:sz="0" w:space="0" w:color="auto"/>
        <w:left w:val="none" w:sz="0" w:space="0" w:color="auto"/>
        <w:bottom w:val="none" w:sz="0" w:space="0" w:color="auto"/>
        <w:right w:val="none" w:sz="0" w:space="0" w:color="auto"/>
      </w:divBdr>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sChild>
    </w:div>
    <w:div w:id="1795901902">
      <w:bodyDiv w:val="1"/>
      <w:marLeft w:val="0"/>
      <w:marRight w:val="0"/>
      <w:marTop w:val="0"/>
      <w:marBottom w:val="0"/>
      <w:divBdr>
        <w:top w:val="none" w:sz="0" w:space="0" w:color="auto"/>
        <w:left w:val="none" w:sz="0" w:space="0" w:color="auto"/>
        <w:bottom w:val="none" w:sz="0" w:space="0" w:color="auto"/>
        <w:right w:val="none" w:sz="0" w:space="0" w:color="auto"/>
      </w:divBdr>
    </w:div>
    <w:div w:id="1797143561">
      <w:bodyDiv w:val="1"/>
      <w:marLeft w:val="0"/>
      <w:marRight w:val="0"/>
      <w:marTop w:val="0"/>
      <w:marBottom w:val="0"/>
      <w:divBdr>
        <w:top w:val="none" w:sz="0" w:space="0" w:color="auto"/>
        <w:left w:val="none" w:sz="0" w:space="0" w:color="auto"/>
        <w:bottom w:val="none" w:sz="0" w:space="0" w:color="auto"/>
        <w:right w:val="none" w:sz="0" w:space="0" w:color="auto"/>
      </w:divBdr>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10903723">
      <w:bodyDiv w:val="1"/>
      <w:marLeft w:val="0"/>
      <w:marRight w:val="0"/>
      <w:marTop w:val="0"/>
      <w:marBottom w:val="0"/>
      <w:divBdr>
        <w:top w:val="none" w:sz="0" w:space="0" w:color="auto"/>
        <w:left w:val="none" w:sz="0" w:space="0" w:color="auto"/>
        <w:bottom w:val="none" w:sz="0" w:space="0" w:color="auto"/>
        <w:right w:val="none" w:sz="0" w:space="0" w:color="auto"/>
      </w:divBdr>
    </w:div>
    <w:div w:id="1816532280">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24854523">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1866620">
      <w:bodyDiv w:val="1"/>
      <w:marLeft w:val="0"/>
      <w:marRight w:val="0"/>
      <w:marTop w:val="0"/>
      <w:marBottom w:val="0"/>
      <w:divBdr>
        <w:top w:val="none" w:sz="0" w:space="0" w:color="auto"/>
        <w:left w:val="none" w:sz="0" w:space="0" w:color="auto"/>
        <w:bottom w:val="none" w:sz="0" w:space="0" w:color="auto"/>
        <w:right w:val="none" w:sz="0" w:space="0" w:color="auto"/>
      </w:divBdr>
    </w:div>
    <w:div w:id="1833523939">
      <w:bodyDiv w:val="1"/>
      <w:marLeft w:val="0"/>
      <w:marRight w:val="0"/>
      <w:marTop w:val="0"/>
      <w:marBottom w:val="0"/>
      <w:divBdr>
        <w:top w:val="none" w:sz="0" w:space="0" w:color="auto"/>
        <w:left w:val="none" w:sz="0" w:space="0" w:color="auto"/>
        <w:bottom w:val="none" w:sz="0" w:space="0" w:color="auto"/>
        <w:right w:val="none" w:sz="0" w:space="0" w:color="auto"/>
      </w:divBdr>
    </w:div>
    <w:div w:id="1835493158">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6167593">
      <w:bodyDiv w:val="1"/>
      <w:marLeft w:val="0"/>
      <w:marRight w:val="0"/>
      <w:marTop w:val="0"/>
      <w:marBottom w:val="0"/>
      <w:divBdr>
        <w:top w:val="none" w:sz="0" w:space="0" w:color="auto"/>
        <w:left w:val="none" w:sz="0" w:space="0" w:color="auto"/>
        <w:bottom w:val="none" w:sz="0" w:space="0" w:color="auto"/>
        <w:right w:val="none" w:sz="0" w:space="0" w:color="auto"/>
      </w:divBdr>
      <w:divsChild>
        <w:div w:id="264313143">
          <w:marLeft w:val="0"/>
          <w:marRight w:val="0"/>
          <w:marTop w:val="0"/>
          <w:marBottom w:val="0"/>
          <w:divBdr>
            <w:top w:val="none" w:sz="0" w:space="0" w:color="auto"/>
            <w:left w:val="none" w:sz="0" w:space="0" w:color="auto"/>
            <w:bottom w:val="none" w:sz="0" w:space="0" w:color="auto"/>
            <w:right w:val="none" w:sz="0" w:space="0" w:color="auto"/>
          </w:divBdr>
          <w:divsChild>
            <w:div w:id="1288657219">
              <w:marLeft w:val="0"/>
              <w:marRight w:val="0"/>
              <w:marTop w:val="0"/>
              <w:marBottom w:val="0"/>
              <w:divBdr>
                <w:top w:val="none" w:sz="0" w:space="0" w:color="auto"/>
                <w:left w:val="none" w:sz="0" w:space="0" w:color="auto"/>
                <w:bottom w:val="none" w:sz="0" w:space="0" w:color="auto"/>
                <w:right w:val="none" w:sz="0" w:space="0" w:color="auto"/>
              </w:divBdr>
            </w:div>
          </w:divsChild>
        </w:div>
        <w:div w:id="400637989">
          <w:marLeft w:val="0"/>
          <w:marRight w:val="0"/>
          <w:marTop w:val="0"/>
          <w:marBottom w:val="0"/>
          <w:divBdr>
            <w:top w:val="none" w:sz="0" w:space="0" w:color="auto"/>
            <w:left w:val="none" w:sz="0" w:space="0" w:color="auto"/>
            <w:bottom w:val="none" w:sz="0" w:space="0" w:color="auto"/>
            <w:right w:val="none" w:sz="0" w:space="0" w:color="auto"/>
          </w:divBdr>
          <w:divsChild>
            <w:div w:id="2135050306">
              <w:marLeft w:val="0"/>
              <w:marRight w:val="0"/>
              <w:marTop w:val="0"/>
              <w:marBottom w:val="0"/>
              <w:divBdr>
                <w:top w:val="none" w:sz="0" w:space="0" w:color="auto"/>
                <w:left w:val="none" w:sz="0" w:space="0" w:color="auto"/>
                <w:bottom w:val="none" w:sz="0" w:space="0" w:color="auto"/>
                <w:right w:val="none" w:sz="0" w:space="0" w:color="auto"/>
              </w:divBdr>
            </w:div>
          </w:divsChild>
        </w:div>
        <w:div w:id="568731258">
          <w:marLeft w:val="0"/>
          <w:marRight w:val="0"/>
          <w:marTop w:val="0"/>
          <w:marBottom w:val="0"/>
          <w:divBdr>
            <w:top w:val="none" w:sz="0" w:space="0" w:color="auto"/>
            <w:left w:val="none" w:sz="0" w:space="0" w:color="auto"/>
            <w:bottom w:val="none" w:sz="0" w:space="0" w:color="auto"/>
            <w:right w:val="none" w:sz="0" w:space="0" w:color="auto"/>
          </w:divBdr>
          <w:divsChild>
            <w:div w:id="1902592863">
              <w:marLeft w:val="0"/>
              <w:marRight w:val="0"/>
              <w:marTop w:val="0"/>
              <w:marBottom w:val="0"/>
              <w:divBdr>
                <w:top w:val="none" w:sz="0" w:space="0" w:color="auto"/>
                <w:left w:val="none" w:sz="0" w:space="0" w:color="auto"/>
                <w:bottom w:val="none" w:sz="0" w:space="0" w:color="auto"/>
                <w:right w:val="none" w:sz="0" w:space="0" w:color="auto"/>
              </w:divBdr>
            </w:div>
          </w:divsChild>
        </w:div>
        <w:div w:id="700403347">
          <w:marLeft w:val="0"/>
          <w:marRight w:val="0"/>
          <w:marTop w:val="0"/>
          <w:marBottom w:val="0"/>
          <w:divBdr>
            <w:top w:val="none" w:sz="0" w:space="0" w:color="auto"/>
            <w:left w:val="none" w:sz="0" w:space="0" w:color="auto"/>
            <w:bottom w:val="none" w:sz="0" w:space="0" w:color="auto"/>
            <w:right w:val="none" w:sz="0" w:space="0" w:color="auto"/>
          </w:divBdr>
          <w:divsChild>
            <w:div w:id="675957052">
              <w:marLeft w:val="0"/>
              <w:marRight w:val="0"/>
              <w:marTop w:val="0"/>
              <w:marBottom w:val="0"/>
              <w:divBdr>
                <w:top w:val="none" w:sz="0" w:space="0" w:color="auto"/>
                <w:left w:val="none" w:sz="0" w:space="0" w:color="auto"/>
                <w:bottom w:val="none" w:sz="0" w:space="0" w:color="auto"/>
                <w:right w:val="none" w:sz="0" w:space="0" w:color="auto"/>
              </w:divBdr>
            </w:div>
          </w:divsChild>
        </w:div>
        <w:div w:id="917135832">
          <w:marLeft w:val="0"/>
          <w:marRight w:val="0"/>
          <w:marTop w:val="0"/>
          <w:marBottom w:val="0"/>
          <w:divBdr>
            <w:top w:val="none" w:sz="0" w:space="0" w:color="auto"/>
            <w:left w:val="none" w:sz="0" w:space="0" w:color="auto"/>
            <w:bottom w:val="none" w:sz="0" w:space="0" w:color="auto"/>
            <w:right w:val="none" w:sz="0" w:space="0" w:color="auto"/>
          </w:divBdr>
          <w:divsChild>
            <w:div w:id="1249195974">
              <w:marLeft w:val="0"/>
              <w:marRight w:val="0"/>
              <w:marTop w:val="0"/>
              <w:marBottom w:val="0"/>
              <w:divBdr>
                <w:top w:val="none" w:sz="0" w:space="0" w:color="auto"/>
                <w:left w:val="none" w:sz="0" w:space="0" w:color="auto"/>
                <w:bottom w:val="none" w:sz="0" w:space="0" w:color="auto"/>
                <w:right w:val="none" w:sz="0" w:space="0" w:color="auto"/>
              </w:divBdr>
            </w:div>
          </w:divsChild>
        </w:div>
        <w:div w:id="1265848793">
          <w:marLeft w:val="0"/>
          <w:marRight w:val="0"/>
          <w:marTop w:val="0"/>
          <w:marBottom w:val="0"/>
          <w:divBdr>
            <w:top w:val="none" w:sz="0" w:space="0" w:color="auto"/>
            <w:left w:val="none" w:sz="0" w:space="0" w:color="auto"/>
            <w:bottom w:val="none" w:sz="0" w:space="0" w:color="auto"/>
            <w:right w:val="none" w:sz="0" w:space="0" w:color="auto"/>
          </w:divBdr>
          <w:divsChild>
            <w:div w:id="1152595984">
              <w:marLeft w:val="0"/>
              <w:marRight w:val="0"/>
              <w:marTop w:val="0"/>
              <w:marBottom w:val="0"/>
              <w:divBdr>
                <w:top w:val="none" w:sz="0" w:space="0" w:color="auto"/>
                <w:left w:val="none" w:sz="0" w:space="0" w:color="auto"/>
                <w:bottom w:val="none" w:sz="0" w:space="0" w:color="auto"/>
                <w:right w:val="none" w:sz="0" w:space="0" w:color="auto"/>
              </w:divBdr>
            </w:div>
          </w:divsChild>
        </w:div>
        <w:div w:id="1330518357">
          <w:marLeft w:val="0"/>
          <w:marRight w:val="0"/>
          <w:marTop w:val="0"/>
          <w:marBottom w:val="0"/>
          <w:divBdr>
            <w:top w:val="none" w:sz="0" w:space="0" w:color="auto"/>
            <w:left w:val="none" w:sz="0" w:space="0" w:color="auto"/>
            <w:bottom w:val="none" w:sz="0" w:space="0" w:color="auto"/>
            <w:right w:val="none" w:sz="0" w:space="0" w:color="auto"/>
          </w:divBdr>
          <w:divsChild>
            <w:div w:id="199704072">
              <w:marLeft w:val="0"/>
              <w:marRight w:val="0"/>
              <w:marTop w:val="0"/>
              <w:marBottom w:val="0"/>
              <w:divBdr>
                <w:top w:val="none" w:sz="0" w:space="0" w:color="auto"/>
                <w:left w:val="none" w:sz="0" w:space="0" w:color="auto"/>
                <w:bottom w:val="none" w:sz="0" w:space="0" w:color="auto"/>
                <w:right w:val="none" w:sz="0" w:space="0" w:color="auto"/>
              </w:divBdr>
            </w:div>
          </w:divsChild>
        </w:div>
        <w:div w:id="1369447979">
          <w:marLeft w:val="0"/>
          <w:marRight w:val="0"/>
          <w:marTop w:val="0"/>
          <w:marBottom w:val="0"/>
          <w:divBdr>
            <w:top w:val="none" w:sz="0" w:space="0" w:color="auto"/>
            <w:left w:val="none" w:sz="0" w:space="0" w:color="auto"/>
            <w:bottom w:val="none" w:sz="0" w:space="0" w:color="auto"/>
            <w:right w:val="none" w:sz="0" w:space="0" w:color="auto"/>
          </w:divBdr>
          <w:divsChild>
            <w:div w:id="1361517909">
              <w:marLeft w:val="0"/>
              <w:marRight w:val="0"/>
              <w:marTop w:val="0"/>
              <w:marBottom w:val="0"/>
              <w:divBdr>
                <w:top w:val="none" w:sz="0" w:space="0" w:color="auto"/>
                <w:left w:val="none" w:sz="0" w:space="0" w:color="auto"/>
                <w:bottom w:val="none" w:sz="0" w:space="0" w:color="auto"/>
                <w:right w:val="none" w:sz="0" w:space="0" w:color="auto"/>
              </w:divBdr>
            </w:div>
          </w:divsChild>
        </w:div>
        <w:div w:id="1867255539">
          <w:marLeft w:val="0"/>
          <w:marRight w:val="0"/>
          <w:marTop w:val="0"/>
          <w:marBottom w:val="0"/>
          <w:divBdr>
            <w:top w:val="none" w:sz="0" w:space="0" w:color="auto"/>
            <w:left w:val="none" w:sz="0" w:space="0" w:color="auto"/>
            <w:bottom w:val="none" w:sz="0" w:space="0" w:color="auto"/>
            <w:right w:val="none" w:sz="0" w:space="0" w:color="auto"/>
          </w:divBdr>
          <w:divsChild>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 w:id="2005547999">
          <w:marLeft w:val="0"/>
          <w:marRight w:val="0"/>
          <w:marTop w:val="0"/>
          <w:marBottom w:val="0"/>
          <w:divBdr>
            <w:top w:val="none" w:sz="0" w:space="0" w:color="auto"/>
            <w:left w:val="none" w:sz="0" w:space="0" w:color="auto"/>
            <w:bottom w:val="none" w:sz="0" w:space="0" w:color="auto"/>
            <w:right w:val="none" w:sz="0" w:space="0" w:color="auto"/>
          </w:divBdr>
          <w:divsChild>
            <w:div w:id="10238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4310">
      <w:bodyDiv w:val="1"/>
      <w:marLeft w:val="0"/>
      <w:marRight w:val="0"/>
      <w:marTop w:val="0"/>
      <w:marBottom w:val="0"/>
      <w:divBdr>
        <w:top w:val="none" w:sz="0" w:space="0" w:color="auto"/>
        <w:left w:val="none" w:sz="0" w:space="0" w:color="auto"/>
        <w:bottom w:val="none" w:sz="0" w:space="0" w:color="auto"/>
        <w:right w:val="none" w:sz="0" w:space="0" w:color="auto"/>
      </w:divBdr>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41175692">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67122765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sChild>
    </w:div>
    <w:div w:id="1858805497">
      <w:bodyDiv w:val="1"/>
      <w:marLeft w:val="0"/>
      <w:marRight w:val="0"/>
      <w:marTop w:val="0"/>
      <w:marBottom w:val="0"/>
      <w:divBdr>
        <w:top w:val="none" w:sz="0" w:space="0" w:color="auto"/>
        <w:left w:val="none" w:sz="0" w:space="0" w:color="auto"/>
        <w:bottom w:val="none" w:sz="0" w:space="0" w:color="auto"/>
        <w:right w:val="none" w:sz="0" w:space="0" w:color="auto"/>
      </w:divBdr>
    </w:div>
    <w:div w:id="1860074854">
      <w:bodyDiv w:val="1"/>
      <w:marLeft w:val="0"/>
      <w:marRight w:val="0"/>
      <w:marTop w:val="0"/>
      <w:marBottom w:val="0"/>
      <w:divBdr>
        <w:top w:val="none" w:sz="0" w:space="0" w:color="auto"/>
        <w:left w:val="none" w:sz="0" w:space="0" w:color="auto"/>
        <w:bottom w:val="none" w:sz="0" w:space="0" w:color="auto"/>
        <w:right w:val="none" w:sz="0" w:space="0" w:color="auto"/>
      </w:divBdr>
    </w:div>
    <w:div w:id="1860700217">
      <w:bodyDiv w:val="1"/>
      <w:marLeft w:val="0"/>
      <w:marRight w:val="0"/>
      <w:marTop w:val="0"/>
      <w:marBottom w:val="0"/>
      <w:divBdr>
        <w:top w:val="none" w:sz="0" w:space="0" w:color="auto"/>
        <w:left w:val="none" w:sz="0" w:space="0" w:color="auto"/>
        <w:bottom w:val="none" w:sz="0" w:space="0" w:color="auto"/>
        <w:right w:val="none" w:sz="0" w:space="0" w:color="auto"/>
      </w:divBdr>
    </w:div>
    <w:div w:id="1861698172">
      <w:bodyDiv w:val="1"/>
      <w:marLeft w:val="0"/>
      <w:marRight w:val="0"/>
      <w:marTop w:val="0"/>
      <w:marBottom w:val="0"/>
      <w:divBdr>
        <w:top w:val="none" w:sz="0" w:space="0" w:color="auto"/>
        <w:left w:val="none" w:sz="0" w:space="0" w:color="auto"/>
        <w:bottom w:val="none" w:sz="0" w:space="0" w:color="auto"/>
        <w:right w:val="none" w:sz="0" w:space="0" w:color="auto"/>
      </w:divBdr>
    </w:div>
    <w:div w:id="1862931214">
      <w:bodyDiv w:val="1"/>
      <w:marLeft w:val="0"/>
      <w:marRight w:val="0"/>
      <w:marTop w:val="0"/>
      <w:marBottom w:val="0"/>
      <w:divBdr>
        <w:top w:val="none" w:sz="0" w:space="0" w:color="auto"/>
        <w:left w:val="none" w:sz="0" w:space="0" w:color="auto"/>
        <w:bottom w:val="none" w:sz="0" w:space="0" w:color="auto"/>
        <w:right w:val="none" w:sz="0" w:space="0" w:color="auto"/>
      </w:divBdr>
    </w:div>
    <w:div w:id="1863780034">
      <w:bodyDiv w:val="1"/>
      <w:marLeft w:val="0"/>
      <w:marRight w:val="0"/>
      <w:marTop w:val="0"/>
      <w:marBottom w:val="0"/>
      <w:divBdr>
        <w:top w:val="none" w:sz="0" w:space="0" w:color="auto"/>
        <w:left w:val="none" w:sz="0" w:space="0" w:color="auto"/>
        <w:bottom w:val="none" w:sz="0" w:space="0" w:color="auto"/>
        <w:right w:val="none" w:sz="0" w:space="0" w:color="auto"/>
      </w:divBdr>
    </w:div>
    <w:div w:id="1864368176">
      <w:bodyDiv w:val="1"/>
      <w:marLeft w:val="0"/>
      <w:marRight w:val="0"/>
      <w:marTop w:val="0"/>
      <w:marBottom w:val="0"/>
      <w:divBdr>
        <w:top w:val="none" w:sz="0" w:space="0" w:color="auto"/>
        <w:left w:val="none" w:sz="0" w:space="0" w:color="auto"/>
        <w:bottom w:val="none" w:sz="0" w:space="0" w:color="auto"/>
        <w:right w:val="none" w:sz="0" w:space="0" w:color="auto"/>
      </w:divBdr>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66287267">
      <w:bodyDiv w:val="1"/>
      <w:marLeft w:val="0"/>
      <w:marRight w:val="0"/>
      <w:marTop w:val="0"/>
      <w:marBottom w:val="0"/>
      <w:divBdr>
        <w:top w:val="none" w:sz="0" w:space="0" w:color="auto"/>
        <w:left w:val="none" w:sz="0" w:space="0" w:color="auto"/>
        <w:bottom w:val="none" w:sz="0" w:space="0" w:color="auto"/>
        <w:right w:val="none" w:sz="0" w:space="0" w:color="auto"/>
      </w:divBdr>
    </w:div>
    <w:div w:id="1869753948">
      <w:bodyDiv w:val="1"/>
      <w:marLeft w:val="0"/>
      <w:marRight w:val="0"/>
      <w:marTop w:val="0"/>
      <w:marBottom w:val="0"/>
      <w:divBdr>
        <w:top w:val="none" w:sz="0" w:space="0" w:color="auto"/>
        <w:left w:val="none" w:sz="0" w:space="0" w:color="auto"/>
        <w:bottom w:val="none" w:sz="0" w:space="0" w:color="auto"/>
        <w:right w:val="none" w:sz="0" w:space="0" w:color="auto"/>
      </w:divBdr>
    </w:div>
    <w:div w:id="1870023973">
      <w:bodyDiv w:val="1"/>
      <w:marLeft w:val="0"/>
      <w:marRight w:val="0"/>
      <w:marTop w:val="0"/>
      <w:marBottom w:val="0"/>
      <w:divBdr>
        <w:top w:val="none" w:sz="0" w:space="0" w:color="auto"/>
        <w:left w:val="none" w:sz="0" w:space="0" w:color="auto"/>
        <w:bottom w:val="none" w:sz="0" w:space="0" w:color="auto"/>
        <w:right w:val="none" w:sz="0" w:space="0" w:color="auto"/>
      </w:divBdr>
    </w:div>
    <w:div w:id="1871911122">
      <w:bodyDiv w:val="1"/>
      <w:marLeft w:val="0"/>
      <w:marRight w:val="0"/>
      <w:marTop w:val="0"/>
      <w:marBottom w:val="0"/>
      <w:divBdr>
        <w:top w:val="none" w:sz="0" w:space="0" w:color="auto"/>
        <w:left w:val="none" w:sz="0" w:space="0" w:color="auto"/>
        <w:bottom w:val="none" w:sz="0" w:space="0" w:color="auto"/>
        <w:right w:val="none" w:sz="0" w:space="0" w:color="auto"/>
      </w:divBdr>
    </w:div>
    <w:div w:id="1872105262">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74265838">
      <w:bodyDiv w:val="1"/>
      <w:marLeft w:val="0"/>
      <w:marRight w:val="0"/>
      <w:marTop w:val="0"/>
      <w:marBottom w:val="0"/>
      <w:divBdr>
        <w:top w:val="none" w:sz="0" w:space="0" w:color="auto"/>
        <w:left w:val="none" w:sz="0" w:space="0" w:color="auto"/>
        <w:bottom w:val="none" w:sz="0" w:space="0" w:color="auto"/>
        <w:right w:val="none" w:sz="0" w:space="0" w:color="auto"/>
      </w:divBdr>
    </w:div>
    <w:div w:id="1878273747">
      <w:bodyDiv w:val="1"/>
      <w:marLeft w:val="0"/>
      <w:marRight w:val="0"/>
      <w:marTop w:val="0"/>
      <w:marBottom w:val="0"/>
      <w:divBdr>
        <w:top w:val="none" w:sz="0" w:space="0" w:color="auto"/>
        <w:left w:val="none" w:sz="0" w:space="0" w:color="auto"/>
        <w:bottom w:val="none" w:sz="0" w:space="0" w:color="auto"/>
        <w:right w:val="none" w:sz="0" w:space="0" w:color="auto"/>
      </w:divBdr>
    </w:div>
    <w:div w:id="1879124504">
      <w:bodyDiv w:val="1"/>
      <w:marLeft w:val="0"/>
      <w:marRight w:val="0"/>
      <w:marTop w:val="0"/>
      <w:marBottom w:val="0"/>
      <w:divBdr>
        <w:top w:val="none" w:sz="0" w:space="0" w:color="auto"/>
        <w:left w:val="none" w:sz="0" w:space="0" w:color="auto"/>
        <w:bottom w:val="none" w:sz="0" w:space="0" w:color="auto"/>
        <w:right w:val="none" w:sz="0" w:space="0" w:color="auto"/>
      </w:divBdr>
    </w:div>
    <w:div w:id="1879467753">
      <w:bodyDiv w:val="1"/>
      <w:marLeft w:val="0"/>
      <w:marRight w:val="0"/>
      <w:marTop w:val="0"/>
      <w:marBottom w:val="0"/>
      <w:divBdr>
        <w:top w:val="none" w:sz="0" w:space="0" w:color="auto"/>
        <w:left w:val="none" w:sz="0" w:space="0" w:color="auto"/>
        <w:bottom w:val="none" w:sz="0" w:space="0" w:color="auto"/>
        <w:right w:val="none" w:sz="0" w:space="0" w:color="auto"/>
      </w:divBdr>
    </w:div>
    <w:div w:id="1881820002">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83978773">
      <w:bodyDiv w:val="1"/>
      <w:marLeft w:val="0"/>
      <w:marRight w:val="0"/>
      <w:marTop w:val="0"/>
      <w:marBottom w:val="0"/>
      <w:divBdr>
        <w:top w:val="none" w:sz="0" w:space="0" w:color="auto"/>
        <w:left w:val="none" w:sz="0" w:space="0" w:color="auto"/>
        <w:bottom w:val="none" w:sz="0" w:space="0" w:color="auto"/>
        <w:right w:val="none" w:sz="0" w:space="0" w:color="auto"/>
      </w:divBdr>
    </w:div>
    <w:div w:id="1884175709">
      <w:bodyDiv w:val="1"/>
      <w:marLeft w:val="0"/>
      <w:marRight w:val="0"/>
      <w:marTop w:val="0"/>
      <w:marBottom w:val="0"/>
      <w:divBdr>
        <w:top w:val="none" w:sz="0" w:space="0" w:color="auto"/>
        <w:left w:val="none" w:sz="0" w:space="0" w:color="auto"/>
        <w:bottom w:val="none" w:sz="0" w:space="0" w:color="auto"/>
        <w:right w:val="none" w:sz="0" w:space="0" w:color="auto"/>
      </w:divBdr>
    </w:div>
    <w:div w:id="1889418416">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592340">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397781101">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sChild>
    </w:div>
    <w:div w:id="1891335516">
      <w:bodyDiv w:val="1"/>
      <w:marLeft w:val="0"/>
      <w:marRight w:val="0"/>
      <w:marTop w:val="0"/>
      <w:marBottom w:val="0"/>
      <w:divBdr>
        <w:top w:val="none" w:sz="0" w:space="0" w:color="auto"/>
        <w:left w:val="none" w:sz="0" w:space="0" w:color="auto"/>
        <w:bottom w:val="none" w:sz="0" w:space="0" w:color="auto"/>
        <w:right w:val="none" w:sz="0" w:space="0" w:color="auto"/>
      </w:divBdr>
    </w:div>
    <w:div w:id="1892568425">
      <w:bodyDiv w:val="1"/>
      <w:marLeft w:val="0"/>
      <w:marRight w:val="0"/>
      <w:marTop w:val="0"/>
      <w:marBottom w:val="0"/>
      <w:divBdr>
        <w:top w:val="none" w:sz="0" w:space="0" w:color="auto"/>
        <w:left w:val="none" w:sz="0" w:space="0" w:color="auto"/>
        <w:bottom w:val="none" w:sz="0" w:space="0" w:color="auto"/>
        <w:right w:val="none" w:sz="0" w:space="0" w:color="auto"/>
      </w:divBdr>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838231345">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sChild>
    </w:div>
    <w:div w:id="1898471230">
      <w:bodyDiv w:val="1"/>
      <w:marLeft w:val="0"/>
      <w:marRight w:val="0"/>
      <w:marTop w:val="0"/>
      <w:marBottom w:val="0"/>
      <w:divBdr>
        <w:top w:val="none" w:sz="0" w:space="0" w:color="auto"/>
        <w:left w:val="none" w:sz="0" w:space="0" w:color="auto"/>
        <w:bottom w:val="none" w:sz="0" w:space="0" w:color="auto"/>
        <w:right w:val="none" w:sz="0" w:space="0" w:color="auto"/>
      </w:divBdr>
    </w:div>
    <w:div w:id="1899785324">
      <w:bodyDiv w:val="1"/>
      <w:marLeft w:val="0"/>
      <w:marRight w:val="0"/>
      <w:marTop w:val="0"/>
      <w:marBottom w:val="0"/>
      <w:divBdr>
        <w:top w:val="none" w:sz="0" w:space="0" w:color="auto"/>
        <w:left w:val="none" w:sz="0" w:space="0" w:color="auto"/>
        <w:bottom w:val="none" w:sz="0" w:space="0" w:color="auto"/>
        <w:right w:val="none" w:sz="0" w:space="0" w:color="auto"/>
      </w:divBdr>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4441743">
      <w:bodyDiv w:val="1"/>
      <w:marLeft w:val="0"/>
      <w:marRight w:val="0"/>
      <w:marTop w:val="0"/>
      <w:marBottom w:val="0"/>
      <w:divBdr>
        <w:top w:val="none" w:sz="0" w:space="0" w:color="auto"/>
        <w:left w:val="none" w:sz="0" w:space="0" w:color="auto"/>
        <w:bottom w:val="none" w:sz="0" w:space="0" w:color="auto"/>
        <w:right w:val="none" w:sz="0" w:space="0" w:color="auto"/>
      </w:divBdr>
    </w:div>
    <w:div w:id="1904943222">
      <w:bodyDiv w:val="1"/>
      <w:marLeft w:val="0"/>
      <w:marRight w:val="0"/>
      <w:marTop w:val="0"/>
      <w:marBottom w:val="0"/>
      <w:divBdr>
        <w:top w:val="none" w:sz="0" w:space="0" w:color="auto"/>
        <w:left w:val="none" w:sz="0" w:space="0" w:color="auto"/>
        <w:bottom w:val="none" w:sz="0" w:space="0" w:color="auto"/>
        <w:right w:val="none" w:sz="0" w:space="0" w:color="auto"/>
      </w:divBdr>
    </w:div>
    <w:div w:id="1906378716">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07522947">
      <w:bodyDiv w:val="1"/>
      <w:marLeft w:val="0"/>
      <w:marRight w:val="0"/>
      <w:marTop w:val="0"/>
      <w:marBottom w:val="0"/>
      <w:divBdr>
        <w:top w:val="none" w:sz="0" w:space="0" w:color="auto"/>
        <w:left w:val="none" w:sz="0" w:space="0" w:color="auto"/>
        <w:bottom w:val="none" w:sz="0" w:space="0" w:color="auto"/>
        <w:right w:val="none" w:sz="0" w:space="0" w:color="auto"/>
      </w:divBdr>
    </w:div>
    <w:div w:id="1911576348">
      <w:bodyDiv w:val="1"/>
      <w:marLeft w:val="0"/>
      <w:marRight w:val="0"/>
      <w:marTop w:val="0"/>
      <w:marBottom w:val="0"/>
      <w:divBdr>
        <w:top w:val="none" w:sz="0" w:space="0" w:color="auto"/>
        <w:left w:val="none" w:sz="0" w:space="0" w:color="auto"/>
        <w:bottom w:val="none" w:sz="0" w:space="0" w:color="auto"/>
        <w:right w:val="none" w:sz="0" w:space="0" w:color="auto"/>
      </w:divBdr>
    </w:div>
    <w:div w:id="1914002029">
      <w:bodyDiv w:val="1"/>
      <w:marLeft w:val="0"/>
      <w:marRight w:val="0"/>
      <w:marTop w:val="0"/>
      <w:marBottom w:val="0"/>
      <w:divBdr>
        <w:top w:val="none" w:sz="0" w:space="0" w:color="auto"/>
        <w:left w:val="none" w:sz="0" w:space="0" w:color="auto"/>
        <w:bottom w:val="none" w:sz="0" w:space="0" w:color="auto"/>
        <w:right w:val="none" w:sz="0" w:space="0" w:color="auto"/>
      </w:divBdr>
    </w:div>
    <w:div w:id="1916698471">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14183136">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1443694358">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16241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737020802">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sChild>
    </w:div>
    <w:div w:id="1931312307">
      <w:bodyDiv w:val="1"/>
      <w:marLeft w:val="0"/>
      <w:marRight w:val="0"/>
      <w:marTop w:val="0"/>
      <w:marBottom w:val="0"/>
      <w:divBdr>
        <w:top w:val="none" w:sz="0" w:space="0" w:color="auto"/>
        <w:left w:val="none" w:sz="0" w:space="0" w:color="auto"/>
        <w:bottom w:val="none" w:sz="0" w:space="0" w:color="auto"/>
        <w:right w:val="none" w:sz="0" w:space="0" w:color="auto"/>
      </w:divBdr>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37202860">
      <w:bodyDiv w:val="1"/>
      <w:marLeft w:val="0"/>
      <w:marRight w:val="0"/>
      <w:marTop w:val="0"/>
      <w:marBottom w:val="0"/>
      <w:divBdr>
        <w:top w:val="none" w:sz="0" w:space="0" w:color="auto"/>
        <w:left w:val="none" w:sz="0" w:space="0" w:color="auto"/>
        <w:bottom w:val="none" w:sz="0" w:space="0" w:color="auto"/>
        <w:right w:val="none" w:sz="0" w:space="0" w:color="auto"/>
      </w:divBdr>
    </w:div>
    <w:div w:id="1941376701">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89474071">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219832580">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sChild>
    </w:div>
    <w:div w:id="1941915373">
      <w:bodyDiv w:val="1"/>
      <w:marLeft w:val="0"/>
      <w:marRight w:val="0"/>
      <w:marTop w:val="0"/>
      <w:marBottom w:val="0"/>
      <w:divBdr>
        <w:top w:val="none" w:sz="0" w:space="0" w:color="auto"/>
        <w:left w:val="none" w:sz="0" w:space="0" w:color="auto"/>
        <w:bottom w:val="none" w:sz="0" w:space="0" w:color="auto"/>
        <w:right w:val="none" w:sz="0" w:space="0" w:color="auto"/>
      </w:divBdr>
    </w:div>
    <w:div w:id="1942645149">
      <w:bodyDiv w:val="1"/>
      <w:marLeft w:val="0"/>
      <w:marRight w:val="0"/>
      <w:marTop w:val="0"/>
      <w:marBottom w:val="0"/>
      <w:divBdr>
        <w:top w:val="none" w:sz="0" w:space="0" w:color="auto"/>
        <w:left w:val="none" w:sz="0" w:space="0" w:color="auto"/>
        <w:bottom w:val="none" w:sz="0" w:space="0" w:color="auto"/>
        <w:right w:val="none" w:sz="0" w:space="0" w:color="auto"/>
      </w:divBdr>
    </w:div>
    <w:div w:id="1945648576">
      <w:bodyDiv w:val="1"/>
      <w:marLeft w:val="0"/>
      <w:marRight w:val="0"/>
      <w:marTop w:val="0"/>
      <w:marBottom w:val="0"/>
      <w:divBdr>
        <w:top w:val="none" w:sz="0" w:space="0" w:color="auto"/>
        <w:left w:val="none" w:sz="0" w:space="0" w:color="auto"/>
        <w:bottom w:val="none" w:sz="0" w:space="0" w:color="auto"/>
        <w:right w:val="none" w:sz="0" w:space="0" w:color="auto"/>
      </w:divBdr>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52068">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6865983">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65505949">
      <w:bodyDiv w:val="1"/>
      <w:marLeft w:val="0"/>
      <w:marRight w:val="0"/>
      <w:marTop w:val="0"/>
      <w:marBottom w:val="0"/>
      <w:divBdr>
        <w:top w:val="none" w:sz="0" w:space="0" w:color="auto"/>
        <w:left w:val="none" w:sz="0" w:space="0" w:color="auto"/>
        <w:bottom w:val="none" w:sz="0" w:space="0" w:color="auto"/>
        <w:right w:val="none" w:sz="0" w:space="0" w:color="auto"/>
      </w:divBdr>
    </w:div>
    <w:div w:id="1971740041">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34163160">
          <w:marLeft w:val="480"/>
          <w:marRight w:val="0"/>
          <w:marTop w:val="0"/>
          <w:marBottom w:val="0"/>
          <w:divBdr>
            <w:top w:val="none" w:sz="0" w:space="0" w:color="auto"/>
            <w:left w:val="none" w:sz="0" w:space="0" w:color="auto"/>
            <w:bottom w:val="none" w:sz="0" w:space="0" w:color="auto"/>
            <w:right w:val="none" w:sz="0" w:space="0" w:color="auto"/>
          </w:divBdr>
        </w:div>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sChild>
    </w:div>
    <w:div w:id="1983805936">
      <w:bodyDiv w:val="1"/>
      <w:marLeft w:val="0"/>
      <w:marRight w:val="0"/>
      <w:marTop w:val="0"/>
      <w:marBottom w:val="0"/>
      <w:divBdr>
        <w:top w:val="none" w:sz="0" w:space="0" w:color="auto"/>
        <w:left w:val="none" w:sz="0" w:space="0" w:color="auto"/>
        <w:bottom w:val="none" w:sz="0" w:space="0" w:color="auto"/>
        <w:right w:val="none" w:sz="0" w:space="0" w:color="auto"/>
      </w:divBdr>
    </w:div>
    <w:div w:id="1984197176">
      <w:bodyDiv w:val="1"/>
      <w:marLeft w:val="0"/>
      <w:marRight w:val="0"/>
      <w:marTop w:val="0"/>
      <w:marBottom w:val="0"/>
      <w:divBdr>
        <w:top w:val="none" w:sz="0" w:space="0" w:color="auto"/>
        <w:left w:val="none" w:sz="0" w:space="0" w:color="auto"/>
        <w:bottom w:val="none" w:sz="0" w:space="0" w:color="auto"/>
        <w:right w:val="none" w:sz="0" w:space="0" w:color="auto"/>
      </w:divBdr>
    </w:div>
    <w:div w:id="1986548233">
      <w:bodyDiv w:val="1"/>
      <w:marLeft w:val="0"/>
      <w:marRight w:val="0"/>
      <w:marTop w:val="0"/>
      <w:marBottom w:val="0"/>
      <w:divBdr>
        <w:top w:val="none" w:sz="0" w:space="0" w:color="auto"/>
        <w:left w:val="none" w:sz="0" w:space="0" w:color="auto"/>
        <w:bottom w:val="none" w:sz="0" w:space="0" w:color="auto"/>
        <w:right w:val="none" w:sz="0" w:space="0" w:color="auto"/>
      </w:divBdr>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89163353">
      <w:bodyDiv w:val="1"/>
      <w:marLeft w:val="0"/>
      <w:marRight w:val="0"/>
      <w:marTop w:val="0"/>
      <w:marBottom w:val="0"/>
      <w:divBdr>
        <w:top w:val="none" w:sz="0" w:space="0" w:color="auto"/>
        <w:left w:val="none" w:sz="0" w:space="0" w:color="auto"/>
        <w:bottom w:val="none" w:sz="0" w:space="0" w:color="auto"/>
        <w:right w:val="none" w:sz="0" w:space="0" w:color="auto"/>
      </w:divBdr>
    </w:div>
    <w:div w:id="1991670290">
      <w:bodyDiv w:val="1"/>
      <w:marLeft w:val="0"/>
      <w:marRight w:val="0"/>
      <w:marTop w:val="0"/>
      <w:marBottom w:val="0"/>
      <w:divBdr>
        <w:top w:val="none" w:sz="0" w:space="0" w:color="auto"/>
        <w:left w:val="none" w:sz="0" w:space="0" w:color="auto"/>
        <w:bottom w:val="none" w:sz="0" w:space="0" w:color="auto"/>
        <w:right w:val="none" w:sz="0" w:space="0" w:color="auto"/>
      </w:divBdr>
    </w:div>
    <w:div w:id="1991907533">
      <w:bodyDiv w:val="1"/>
      <w:marLeft w:val="0"/>
      <w:marRight w:val="0"/>
      <w:marTop w:val="0"/>
      <w:marBottom w:val="0"/>
      <w:divBdr>
        <w:top w:val="none" w:sz="0" w:space="0" w:color="auto"/>
        <w:left w:val="none" w:sz="0" w:space="0" w:color="auto"/>
        <w:bottom w:val="none" w:sz="0" w:space="0" w:color="auto"/>
        <w:right w:val="none" w:sz="0" w:space="0" w:color="auto"/>
      </w:divBdr>
    </w:div>
    <w:div w:id="1992782744">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0376155">
      <w:bodyDiv w:val="1"/>
      <w:marLeft w:val="0"/>
      <w:marRight w:val="0"/>
      <w:marTop w:val="0"/>
      <w:marBottom w:val="0"/>
      <w:divBdr>
        <w:top w:val="none" w:sz="0" w:space="0" w:color="auto"/>
        <w:left w:val="none" w:sz="0" w:space="0" w:color="auto"/>
        <w:bottom w:val="none" w:sz="0" w:space="0" w:color="auto"/>
        <w:right w:val="none" w:sz="0" w:space="0" w:color="auto"/>
      </w:divBdr>
    </w:div>
    <w:div w:id="2001469793">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07704664">
      <w:bodyDiv w:val="1"/>
      <w:marLeft w:val="0"/>
      <w:marRight w:val="0"/>
      <w:marTop w:val="0"/>
      <w:marBottom w:val="0"/>
      <w:divBdr>
        <w:top w:val="none" w:sz="0" w:space="0" w:color="auto"/>
        <w:left w:val="none" w:sz="0" w:space="0" w:color="auto"/>
        <w:bottom w:val="none" w:sz="0" w:space="0" w:color="auto"/>
        <w:right w:val="none" w:sz="0" w:space="0" w:color="auto"/>
      </w:divBdr>
    </w:div>
    <w:div w:id="2013601509">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16371436">
      <w:bodyDiv w:val="1"/>
      <w:marLeft w:val="0"/>
      <w:marRight w:val="0"/>
      <w:marTop w:val="0"/>
      <w:marBottom w:val="0"/>
      <w:divBdr>
        <w:top w:val="none" w:sz="0" w:space="0" w:color="auto"/>
        <w:left w:val="none" w:sz="0" w:space="0" w:color="auto"/>
        <w:bottom w:val="none" w:sz="0" w:space="0" w:color="auto"/>
        <w:right w:val="none" w:sz="0" w:space="0" w:color="auto"/>
      </w:divBdr>
    </w:div>
    <w:div w:id="2017926888">
      <w:bodyDiv w:val="1"/>
      <w:marLeft w:val="0"/>
      <w:marRight w:val="0"/>
      <w:marTop w:val="0"/>
      <w:marBottom w:val="0"/>
      <w:divBdr>
        <w:top w:val="none" w:sz="0" w:space="0" w:color="auto"/>
        <w:left w:val="none" w:sz="0" w:space="0" w:color="auto"/>
        <w:bottom w:val="none" w:sz="0" w:space="0" w:color="auto"/>
        <w:right w:val="none" w:sz="0" w:space="0" w:color="auto"/>
      </w:divBdr>
    </w:div>
    <w:div w:id="2019231393">
      <w:bodyDiv w:val="1"/>
      <w:marLeft w:val="0"/>
      <w:marRight w:val="0"/>
      <w:marTop w:val="0"/>
      <w:marBottom w:val="0"/>
      <w:divBdr>
        <w:top w:val="none" w:sz="0" w:space="0" w:color="auto"/>
        <w:left w:val="none" w:sz="0" w:space="0" w:color="auto"/>
        <w:bottom w:val="none" w:sz="0" w:space="0" w:color="auto"/>
        <w:right w:val="none" w:sz="0" w:space="0" w:color="auto"/>
      </w:divBdr>
    </w:div>
    <w:div w:id="2020352090">
      <w:bodyDiv w:val="1"/>
      <w:marLeft w:val="0"/>
      <w:marRight w:val="0"/>
      <w:marTop w:val="0"/>
      <w:marBottom w:val="0"/>
      <w:divBdr>
        <w:top w:val="none" w:sz="0" w:space="0" w:color="auto"/>
        <w:left w:val="none" w:sz="0" w:space="0" w:color="auto"/>
        <w:bottom w:val="none" w:sz="0" w:space="0" w:color="auto"/>
        <w:right w:val="none" w:sz="0" w:space="0" w:color="auto"/>
      </w:divBdr>
    </w:div>
    <w:div w:id="2023117668">
      <w:bodyDiv w:val="1"/>
      <w:marLeft w:val="0"/>
      <w:marRight w:val="0"/>
      <w:marTop w:val="0"/>
      <w:marBottom w:val="0"/>
      <w:divBdr>
        <w:top w:val="none" w:sz="0" w:space="0" w:color="auto"/>
        <w:left w:val="none" w:sz="0" w:space="0" w:color="auto"/>
        <w:bottom w:val="none" w:sz="0" w:space="0" w:color="auto"/>
        <w:right w:val="none" w:sz="0" w:space="0" w:color="auto"/>
      </w:divBdr>
    </w:div>
    <w:div w:id="2023126166">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28753141">
      <w:bodyDiv w:val="1"/>
      <w:marLeft w:val="0"/>
      <w:marRight w:val="0"/>
      <w:marTop w:val="0"/>
      <w:marBottom w:val="0"/>
      <w:divBdr>
        <w:top w:val="none" w:sz="0" w:space="0" w:color="auto"/>
        <w:left w:val="none" w:sz="0" w:space="0" w:color="auto"/>
        <w:bottom w:val="none" w:sz="0" w:space="0" w:color="auto"/>
        <w:right w:val="none" w:sz="0" w:space="0" w:color="auto"/>
      </w:divBdr>
    </w:div>
    <w:div w:id="2029864314">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4305052">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49365796">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175002742">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53462030">
      <w:bodyDiv w:val="1"/>
      <w:marLeft w:val="0"/>
      <w:marRight w:val="0"/>
      <w:marTop w:val="0"/>
      <w:marBottom w:val="0"/>
      <w:divBdr>
        <w:top w:val="none" w:sz="0" w:space="0" w:color="auto"/>
        <w:left w:val="none" w:sz="0" w:space="0" w:color="auto"/>
        <w:bottom w:val="none" w:sz="0" w:space="0" w:color="auto"/>
        <w:right w:val="none" w:sz="0" w:space="0" w:color="auto"/>
      </w:divBdr>
    </w:div>
    <w:div w:id="2053920403">
      <w:bodyDiv w:val="1"/>
      <w:marLeft w:val="0"/>
      <w:marRight w:val="0"/>
      <w:marTop w:val="0"/>
      <w:marBottom w:val="0"/>
      <w:divBdr>
        <w:top w:val="none" w:sz="0" w:space="0" w:color="auto"/>
        <w:left w:val="none" w:sz="0" w:space="0" w:color="auto"/>
        <w:bottom w:val="none" w:sz="0" w:space="0" w:color="auto"/>
        <w:right w:val="none" w:sz="0" w:space="0" w:color="auto"/>
      </w:divBdr>
    </w:div>
    <w:div w:id="2056348604">
      <w:bodyDiv w:val="1"/>
      <w:marLeft w:val="0"/>
      <w:marRight w:val="0"/>
      <w:marTop w:val="0"/>
      <w:marBottom w:val="0"/>
      <w:divBdr>
        <w:top w:val="none" w:sz="0" w:space="0" w:color="auto"/>
        <w:left w:val="none" w:sz="0" w:space="0" w:color="auto"/>
        <w:bottom w:val="none" w:sz="0" w:space="0" w:color="auto"/>
        <w:right w:val="none" w:sz="0" w:space="0" w:color="auto"/>
      </w:divBdr>
    </w:div>
    <w:div w:id="2058162066">
      <w:bodyDiv w:val="1"/>
      <w:marLeft w:val="0"/>
      <w:marRight w:val="0"/>
      <w:marTop w:val="0"/>
      <w:marBottom w:val="0"/>
      <w:divBdr>
        <w:top w:val="none" w:sz="0" w:space="0" w:color="auto"/>
        <w:left w:val="none" w:sz="0" w:space="0" w:color="auto"/>
        <w:bottom w:val="none" w:sz="0" w:space="0" w:color="auto"/>
        <w:right w:val="none" w:sz="0" w:space="0" w:color="auto"/>
      </w:divBdr>
    </w:div>
    <w:div w:id="2059353888">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64519989">
      <w:bodyDiv w:val="1"/>
      <w:marLeft w:val="0"/>
      <w:marRight w:val="0"/>
      <w:marTop w:val="0"/>
      <w:marBottom w:val="0"/>
      <w:divBdr>
        <w:top w:val="none" w:sz="0" w:space="0" w:color="auto"/>
        <w:left w:val="none" w:sz="0" w:space="0" w:color="auto"/>
        <w:bottom w:val="none" w:sz="0" w:space="0" w:color="auto"/>
        <w:right w:val="none" w:sz="0" w:space="0" w:color="auto"/>
      </w:divBdr>
    </w:div>
    <w:div w:id="2065443381">
      <w:bodyDiv w:val="1"/>
      <w:marLeft w:val="0"/>
      <w:marRight w:val="0"/>
      <w:marTop w:val="0"/>
      <w:marBottom w:val="0"/>
      <w:divBdr>
        <w:top w:val="none" w:sz="0" w:space="0" w:color="auto"/>
        <w:left w:val="none" w:sz="0" w:space="0" w:color="auto"/>
        <w:bottom w:val="none" w:sz="0" w:space="0" w:color="auto"/>
        <w:right w:val="none" w:sz="0" w:space="0" w:color="auto"/>
      </w:divBdr>
    </w:div>
    <w:div w:id="2071074670">
      <w:bodyDiv w:val="1"/>
      <w:marLeft w:val="0"/>
      <w:marRight w:val="0"/>
      <w:marTop w:val="0"/>
      <w:marBottom w:val="0"/>
      <w:divBdr>
        <w:top w:val="none" w:sz="0" w:space="0" w:color="auto"/>
        <w:left w:val="none" w:sz="0" w:space="0" w:color="auto"/>
        <w:bottom w:val="none" w:sz="0" w:space="0" w:color="auto"/>
        <w:right w:val="none" w:sz="0" w:space="0" w:color="auto"/>
      </w:divBdr>
    </w:div>
    <w:div w:id="2072464279">
      <w:bodyDiv w:val="1"/>
      <w:marLeft w:val="0"/>
      <w:marRight w:val="0"/>
      <w:marTop w:val="0"/>
      <w:marBottom w:val="0"/>
      <w:divBdr>
        <w:top w:val="none" w:sz="0" w:space="0" w:color="auto"/>
        <w:left w:val="none" w:sz="0" w:space="0" w:color="auto"/>
        <w:bottom w:val="none" w:sz="0" w:space="0" w:color="auto"/>
        <w:right w:val="none" w:sz="0" w:space="0" w:color="auto"/>
      </w:divBdr>
    </w:div>
    <w:div w:id="2076394222">
      <w:bodyDiv w:val="1"/>
      <w:marLeft w:val="0"/>
      <w:marRight w:val="0"/>
      <w:marTop w:val="0"/>
      <w:marBottom w:val="0"/>
      <w:divBdr>
        <w:top w:val="none" w:sz="0" w:space="0" w:color="auto"/>
        <w:left w:val="none" w:sz="0" w:space="0" w:color="auto"/>
        <w:bottom w:val="none" w:sz="0" w:space="0" w:color="auto"/>
        <w:right w:val="none" w:sz="0" w:space="0" w:color="auto"/>
      </w:divBdr>
    </w:div>
    <w:div w:id="2078237875">
      <w:bodyDiv w:val="1"/>
      <w:marLeft w:val="0"/>
      <w:marRight w:val="0"/>
      <w:marTop w:val="0"/>
      <w:marBottom w:val="0"/>
      <w:divBdr>
        <w:top w:val="none" w:sz="0" w:space="0" w:color="auto"/>
        <w:left w:val="none" w:sz="0" w:space="0" w:color="auto"/>
        <w:bottom w:val="none" w:sz="0" w:space="0" w:color="auto"/>
        <w:right w:val="none" w:sz="0" w:space="0" w:color="auto"/>
      </w:divBdr>
    </w:div>
    <w:div w:id="2081101020">
      <w:bodyDiv w:val="1"/>
      <w:marLeft w:val="0"/>
      <w:marRight w:val="0"/>
      <w:marTop w:val="0"/>
      <w:marBottom w:val="0"/>
      <w:divBdr>
        <w:top w:val="none" w:sz="0" w:space="0" w:color="auto"/>
        <w:left w:val="none" w:sz="0" w:space="0" w:color="auto"/>
        <w:bottom w:val="none" w:sz="0" w:space="0" w:color="auto"/>
        <w:right w:val="none" w:sz="0" w:space="0" w:color="auto"/>
      </w:divBdr>
    </w:div>
    <w:div w:id="2082098728">
      <w:bodyDiv w:val="1"/>
      <w:marLeft w:val="0"/>
      <w:marRight w:val="0"/>
      <w:marTop w:val="0"/>
      <w:marBottom w:val="0"/>
      <w:divBdr>
        <w:top w:val="none" w:sz="0" w:space="0" w:color="auto"/>
        <w:left w:val="none" w:sz="0" w:space="0" w:color="auto"/>
        <w:bottom w:val="none" w:sz="0" w:space="0" w:color="auto"/>
        <w:right w:val="none" w:sz="0" w:space="0" w:color="auto"/>
      </w:divBdr>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
    <w:div w:id="2084527349">
      <w:bodyDiv w:val="1"/>
      <w:marLeft w:val="0"/>
      <w:marRight w:val="0"/>
      <w:marTop w:val="0"/>
      <w:marBottom w:val="0"/>
      <w:divBdr>
        <w:top w:val="none" w:sz="0" w:space="0" w:color="auto"/>
        <w:left w:val="none" w:sz="0" w:space="0" w:color="auto"/>
        <w:bottom w:val="none" w:sz="0" w:space="0" w:color="auto"/>
        <w:right w:val="none" w:sz="0" w:space="0" w:color="auto"/>
      </w:divBdr>
    </w:div>
    <w:div w:id="2088454049">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239943842">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837963097">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28190519">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491021579">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12160353">
      <w:bodyDiv w:val="1"/>
      <w:marLeft w:val="0"/>
      <w:marRight w:val="0"/>
      <w:marTop w:val="0"/>
      <w:marBottom w:val="0"/>
      <w:divBdr>
        <w:top w:val="none" w:sz="0" w:space="0" w:color="auto"/>
        <w:left w:val="none" w:sz="0" w:space="0" w:color="auto"/>
        <w:bottom w:val="none" w:sz="0" w:space="0" w:color="auto"/>
        <w:right w:val="none" w:sz="0" w:space="0" w:color="auto"/>
      </w:divBdr>
    </w:div>
    <w:div w:id="2114547334">
      <w:bodyDiv w:val="1"/>
      <w:marLeft w:val="0"/>
      <w:marRight w:val="0"/>
      <w:marTop w:val="0"/>
      <w:marBottom w:val="0"/>
      <w:divBdr>
        <w:top w:val="none" w:sz="0" w:space="0" w:color="auto"/>
        <w:left w:val="none" w:sz="0" w:space="0" w:color="auto"/>
        <w:bottom w:val="none" w:sz="0" w:space="0" w:color="auto"/>
        <w:right w:val="none" w:sz="0" w:space="0" w:color="auto"/>
      </w:divBdr>
    </w:div>
    <w:div w:id="2116434226">
      <w:bodyDiv w:val="1"/>
      <w:marLeft w:val="0"/>
      <w:marRight w:val="0"/>
      <w:marTop w:val="0"/>
      <w:marBottom w:val="0"/>
      <w:divBdr>
        <w:top w:val="none" w:sz="0" w:space="0" w:color="auto"/>
        <w:left w:val="none" w:sz="0" w:space="0" w:color="auto"/>
        <w:bottom w:val="none" w:sz="0" w:space="0" w:color="auto"/>
        <w:right w:val="none" w:sz="0" w:space="0" w:color="auto"/>
      </w:divBdr>
    </w:div>
    <w:div w:id="2126922723">
      <w:bodyDiv w:val="1"/>
      <w:marLeft w:val="0"/>
      <w:marRight w:val="0"/>
      <w:marTop w:val="0"/>
      <w:marBottom w:val="0"/>
      <w:divBdr>
        <w:top w:val="none" w:sz="0" w:space="0" w:color="auto"/>
        <w:left w:val="none" w:sz="0" w:space="0" w:color="auto"/>
        <w:bottom w:val="none" w:sz="0" w:space="0" w:color="auto"/>
        <w:right w:val="none" w:sz="0" w:space="0" w:color="auto"/>
      </w:divBdr>
    </w:div>
    <w:div w:id="2128313995">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396620">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29814404">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34590004">
      <w:bodyDiv w:val="1"/>
      <w:marLeft w:val="0"/>
      <w:marRight w:val="0"/>
      <w:marTop w:val="0"/>
      <w:marBottom w:val="0"/>
      <w:divBdr>
        <w:top w:val="none" w:sz="0" w:space="0" w:color="auto"/>
        <w:left w:val="none" w:sz="0" w:space="0" w:color="auto"/>
        <w:bottom w:val="none" w:sz="0" w:space="0" w:color="auto"/>
        <w:right w:val="none" w:sz="0" w:space="0" w:color="auto"/>
      </w:divBdr>
    </w:div>
    <w:div w:id="2136486181">
      <w:bodyDiv w:val="1"/>
      <w:marLeft w:val="0"/>
      <w:marRight w:val="0"/>
      <w:marTop w:val="0"/>
      <w:marBottom w:val="0"/>
      <w:divBdr>
        <w:top w:val="none" w:sz="0" w:space="0" w:color="auto"/>
        <w:left w:val="none" w:sz="0" w:space="0" w:color="auto"/>
        <w:bottom w:val="none" w:sz="0" w:space="0" w:color="auto"/>
        <w:right w:val="none" w:sz="0" w:space="0" w:color="auto"/>
      </w:divBdr>
    </w:div>
    <w:div w:id="2139760708">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7.pn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image" Target="media/image63.pn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jpeg"/><Relationship Id="rId19" Type="http://schemas.openxmlformats.org/officeDocument/2006/relationships/image" Target="media/image7.png"/><Relationship Id="rId14"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0838AF7-EDC7-4FB8-A430-72351206383A}"/>
      </w:docPartPr>
      <w:docPartBody>
        <w:p w:rsidR="00F93393" w:rsidRDefault="000067C5">
          <w:r w:rsidRPr="0086773A">
            <w:rPr>
              <w:rStyle w:val="PlaceholderText"/>
            </w:rPr>
            <w:t>Click or tap here to enter text.</w:t>
          </w:r>
        </w:p>
      </w:docPartBody>
    </w:docPart>
    <w:docPart>
      <w:docPartPr>
        <w:name w:val="7596F5E96E4A466DB38BD4DCB58665E6"/>
        <w:category>
          <w:name w:val="General"/>
          <w:gallery w:val="placeholder"/>
        </w:category>
        <w:types>
          <w:type w:val="bbPlcHdr"/>
        </w:types>
        <w:behaviors>
          <w:behavior w:val="content"/>
        </w:behaviors>
        <w:guid w:val="{7D9AB7AE-DFA6-4FA2-8B05-CE410AF20E42}"/>
      </w:docPartPr>
      <w:docPartBody>
        <w:p w:rsidR="000C13C5" w:rsidRDefault="000C13C5" w:rsidP="000C13C5">
          <w:pPr>
            <w:pStyle w:val="7596F5E96E4A466DB38BD4DCB58665E6"/>
          </w:pPr>
          <w:r w:rsidRPr="0086773A">
            <w:rPr>
              <w:rStyle w:val="PlaceholderText"/>
            </w:rPr>
            <w:t>Click or tap here to enter text.</w:t>
          </w:r>
        </w:p>
      </w:docPartBody>
    </w:docPart>
    <w:docPart>
      <w:docPartPr>
        <w:name w:val="E70AE5A8FC0245048B0828C481110A84"/>
        <w:category>
          <w:name w:val="General"/>
          <w:gallery w:val="placeholder"/>
        </w:category>
        <w:types>
          <w:type w:val="bbPlcHdr"/>
        </w:types>
        <w:behaviors>
          <w:behavior w:val="content"/>
        </w:behaviors>
        <w:guid w:val="{A0590273-4A4D-415B-AF30-ACE4C3C27841}"/>
      </w:docPartPr>
      <w:docPartBody>
        <w:p w:rsidR="00966F79" w:rsidRDefault="007810D2" w:rsidP="007810D2">
          <w:pPr>
            <w:pStyle w:val="E70AE5A8FC0245048B0828C481110A84"/>
          </w:pPr>
          <w:r w:rsidRPr="0086773A">
            <w:rPr>
              <w:rStyle w:val="PlaceholderText"/>
            </w:rPr>
            <w:t>Click or tap here to enter text.</w:t>
          </w:r>
        </w:p>
      </w:docPartBody>
    </w:docPart>
    <w:docPart>
      <w:docPartPr>
        <w:name w:val="55A0D6C273C5440FB542DCC562AF5DA3"/>
        <w:category>
          <w:name w:val="General"/>
          <w:gallery w:val="placeholder"/>
        </w:category>
        <w:types>
          <w:type w:val="bbPlcHdr"/>
        </w:types>
        <w:behaviors>
          <w:behavior w:val="content"/>
        </w:behaviors>
        <w:guid w:val="{AC12DA24-C94E-4497-AA39-5F311090A348}"/>
      </w:docPartPr>
      <w:docPartBody>
        <w:p w:rsidR="00966F79" w:rsidRDefault="007810D2" w:rsidP="007810D2">
          <w:pPr>
            <w:pStyle w:val="55A0D6C273C5440FB542DCC562AF5DA3"/>
          </w:pPr>
          <w:r w:rsidRPr="0086773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7C5"/>
    <w:rsid w:val="000067C5"/>
    <w:rsid w:val="000C13C5"/>
    <w:rsid w:val="00203B9A"/>
    <w:rsid w:val="00310CF6"/>
    <w:rsid w:val="00433ACB"/>
    <w:rsid w:val="004A5DE3"/>
    <w:rsid w:val="004E355F"/>
    <w:rsid w:val="005977F5"/>
    <w:rsid w:val="0066392B"/>
    <w:rsid w:val="00683DFA"/>
    <w:rsid w:val="00770644"/>
    <w:rsid w:val="007810D2"/>
    <w:rsid w:val="00830B47"/>
    <w:rsid w:val="008A23EE"/>
    <w:rsid w:val="008C074C"/>
    <w:rsid w:val="009171A1"/>
    <w:rsid w:val="00926194"/>
    <w:rsid w:val="009626EB"/>
    <w:rsid w:val="00966F79"/>
    <w:rsid w:val="00A52E38"/>
    <w:rsid w:val="00A6687E"/>
    <w:rsid w:val="00AB31D3"/>
    <w:rsid w:val="00AB4197"/>
    <w:rsid w:val="00C73AA6"/>
    <w:rsid w:val="00C76FDB"/>
    <w:rsid w:val="00D16A75"/>
    <w:rsid w:val="00D6448B"/>
    <w:rsid w:val="00E23085"/>
    <w:rsid w:val="00F933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3AA6"/>
    <w:rPr>
      <w:color w:val="666666"/>
    </w:rPr>
  </w:style>
  <w:style w:type="paragraph" w:customStyle="1" w:styleId="7596F5E96E4A466DB38BD4DCB58665E6">
    <w:name w:val="7596F5E96E4A466DB38BD4DCB58665E6"/>
    <w:rsid w:val="000C13C5"/>
  </w:style>
  <w:style w:type="paragraph" w:customStyle="1" w:styleId="E70AE5A8FC0245048B0828C481110A84">
    <w:name w:val="E70AE5A8FC0245048B0828C481110A84"/>
    <w:rsid w:val="007810D2"/>
  </w:style>
  <w:style w:type="paragraph" w:customStyle="1" w:styleId="55A0D6C273C5440FB542DCC562AF5DA3">
    <w:name w:val="55A0D6C273C5440FB542DCC562AF5DA3"/>
    <w:rsid w:val="00781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BIBLIOGRAPHY_IS_DIRTY" value="false"/>
    <we:property name="MENDELEY_BIBLIOGRAPHY_LAST_MODIFIED" value="1759998020786"/>
    <we:property name="MENDELEY_CITATIONS" value="[{&quot;citationID&quot;:&quot;MENDELEY_CITATION_92ecce12-26ce-47b2-9837-091685de5f54&quot;,&quot;properties&quot;:{&quot;noteIndex&quot;:0},&quot;isEdited&quot;:false,&quot;manualOverride&quot;:{&quot;isManuallyOverridden&quot;:false,&quot;citeprocText&quot;:&quot;(Ilham dkk., 2018)&quot;,&quot;manualOverrideText&quot;:&quot;&quot;},&quot;citationTag&quot;:&quot;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IsImNvbnRhaW5lci10aXRsZS1zaG9ydCI6IiJ9LCJpc1RlbXBvcmFyeSI6ZmFsc2V9XX0=&quot;,&quot;citationItems&quot;:[{&quot;id&quot;:&quot;1343d8ed-dbbc-3dd0-96ae-3e3fab3f3810&quot;,&quot;itemData&quot;:{&quot;type&quot;:&quot;article-journal&quot;,&quot;id&quot;:&quot;1343d8ed-dbbc-3dd0-96ae-3e3fab3f3810&quot;,&quot;title&quot;:&quot;SISTEM PENDUKUNG KEPUTUSAN PENERIMAAN BEASISWA PADA SMK 2 SOJOL MENGGUNAKAN METODE AHP&quot;,&quot;author&quot;:[{&quot;family&quot;:&quot;Ilham&quot;,&quot;given&quot;:&quot;Ilham&quot;,&quot;parse-names&quot;:false,&quot;dropping-particle&quot;:&quot;&quot;,&quot;non-dropping-particle&quot;:&quot;&quot;},{&quot;family&quot;:&quot;Gede Suwijana&quot;,&quot;given&quot;:&quot;I&quot;,&quot;parse-names&quot;:false,&quot;dropping-particle&quot;:&quot;&quot;,&quot;non-dropping-particle&quot;:&quot;&quot;},{&quot;family&quot;:&quot;Nurdin&quot;,&quot;given&quot;:&quot;Nurdin&quot;,&quot;parse-names&quot;:false,&quot;dropping-particle&quot;:&quot;&quot;,&quot;non-dropping-particle&quot;:&quot;&quot;},{&quot;family&quot;:&quot;Palu&quot;,&quot;given&quot;:&quot;Iain&quot;,&quot;parse-names&quot;:false,&quot;dropping-particle&quot;:&quot;&quot;,&quot;non-dropping-particle&quot;:&quot;&quot;}],&quot;container-title&quot;:&quot;JURNAL ELEKTRONIK SISTIM INFORMASI DAN KOMPUTER (JESIK)&quot;,&quot;ISSN&quot;:&quot;2502-2148&quot;,&quot;issued&quot;:{&quot;date-parts&quot;:[[2018]]},&quot;page&quot;:&quot;48-58&quot;,&quot;issue&quot;:&quot;2&quot;,&quot;volume&quot;:&quot;4&quot;,&quot;container-title-short&quot;:&quot;&quot;},&quot;isTemporary&quot;:false}]},{&quot;citationID&quot;:&quot;MENDELEY_CITATION_afc5280f-c2b7-4f39-b508-1e9a1eedf109&quot;,&quot;properties&quot;:{&quot;noteIndex&quot;:0},&quot;isEdited&quot;:false,&quot;manualOverride&quot;:{&quot;isManuallyOverridden&quot;:false,&quot;citeprocText&quot;:&quot;(Hendrian dkk., 2024)&quot;,&quot;manualOverrideText&quot;:&quot;&quot;},&quot;citationTag&quot;:&quot;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quot;,&quot;citationItems&quot;:[{&quot;id&quot;:&quot;af6faf06-d7c6-3712-b779-02a8adbdf886&quot;,&quot;itemData&quot;:{&quot;type&quot;:&quot;article-journal&quot;,&quot;id&quot;:&quot;af6faf06-d7c6-3712-b779-02a8adbdf886&quot;,&quot;title&quot;:&quot;Implementasi Metode Analitycal Hierarchy Process (AHP) Pada Sistem Pendukung Keputusan Penilaian Kinerja Guru SD Negeri Taruna Karya IV Bandung&quot;,&quot;author&quot;:[{&quot;family&quot;:&quot;Hendrian&quot;,&quot;given&quot;:&quot;Senna&quot;,&quot;parse-names&quot;:false,&quot;dropping-particle&quot;:&quot;&quot;,&quot;non-dropping-particle&quot;:&quot;&quot;},{&quot;family&quot;:&quot;Solihin&quot;,&quot;given&quot;:&quot;Ade Kurnia&quot;,&quot;parse-names&quot;:false,&quot;dropping-particle&quot;:&quot;&quot;,&quot;non-dropping-particle&quot;:&quot;&quot;},{&quot;family&quot;:&quot;Dewanti&quot;,&quot;given&quot;:&quot;Galuh Krisna&quot;,&quot;parse-names&quot;:false,&quot;dropping-particle&quot;:&quot;&quot;,&quot;non-dropping-particle&quot;:&quot;&quot;}],&quot;container-title&quot;:&quot;Jurnal ilmiah Sistem Informasi dan Ilmu Komputer&quot;,&quot;DOI&quot;:&quot;10.55606/juisik.v4i1.761&quot;,&quot;ISSN&quot;:&quot;2827-8135&quot;,&quot;issued&quot;:{&quot;date-parts&quot;:[[2024,1,10]]},&quot;page&quot;:&quot;186-193&quot;,&quot;abstract&quot;:&quot;Taruna Karya IV State Elementary School (SD) Bandung City is one of the educational institutions in Bandung City, Taruna Karya IV Bandung State Elementary School organizes a teacher performance assessment program. In the process of assessing the performance of teachers at Taruna Karya IV Elementary School, Bandung City, the conventional method was used by filling out a questionnaire carried out by the school principal and the assessment team, then the questionnaire was recapitulated. The manual system and the number of teachers selected have caused school principals and the assessment team to experience difficulties in determining the teacher's decision with the best assessment. To find patterns in teacher performance assessment, a decision support system was built, through research. This research uses the Analytical Hierarchy Process (AHP) method. This method is used to evaluate and make multi-criteria decisions. It evaluates various alternatives based on different criteria and assigns a relative score to each alternative. Based on the results of this research, it produces better and more accurate calculations. If previously selection took 1 day, now with the decision support system the selection time is shorter. .&quot;,&quot;publisher&quot;:&quot;Politeknik Pratama Purwokerto&quot;,&quot;issue&quot;:&quot;1&quot;,&quot;volume&quot;:&quot;4&quot;,&quot;container-title-short&quot;:&quot;&quot;},&quot;isTemporary&quot;:false}]},{&quot;citationID&quot;:&quot;MENDELEY_CITATION_37928703-87f6-4ea7-8582-11d38b412c00&quot;,&quot;properties&quot;:{&quot;noteIndex&quot;:0},&quot;isEdited&quot;:false,&quot;manualOverride&quot;:{&quot;isManuallyOverridden&quot;:false,&quot;citeprocText&quot;:&quot;(Handrianto &amp;#38; Styani, 2020)&quot;,&quot;manualOverrideText&quot;:&quot;&quot;},&quot;citationTag&quot;:&quot;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quot;,&quot;citationItems&quot;:[{&quot;id&quot;:&quot;3071dc17-b43a-377a-b417-8f7b5dca34a8&quot;,&quot;itemData&quot;:{&quot;type&quot;:&quot;article-journal&quot;,&quot;id&quot;:&quot;3071dc17-b43a-377a-b417-8f7b5dca34a8&quot;,&quot;title&quot;:&quot;Penerapan Metode Analytical Hierarchy Process (AHP) Untuk Pemilihan Metode Pembelajaran&quot;,&quot;author&quot;:[{&quot;family&quot;:&quot;Handrianto&quot;,&quot;given&quot;:&quot;Yopi&quot;,&quot;parse-names&quot;:false,&quot;dropping-particle&quot;:&quot;&quot;,&quot;non-dropping-particle&quot;:&quot;&quot;},{&quot;family&quot;:&quot;Styani&quot;,&quot;given&quot;:&quot;Eka Wahyu&quot;,&quot;parse-names&quot;:false,&quot;dropping-particle&quot;:&quot;&quot;,&quot;non-dropping-particle&quot;:&quot;&quot;}],&quot;container-title&quot;:&quot;JSI : Jurnal Sistem Informasi (E-Journal)&quot;,&quot;ISSN&quot;:&quot;2355-4614&quot;,&quot;URL&quot;:&quot;http://ejournal.unsri.ac.id/index.php/jsi/index&quot;,&quot;issued&quot;:{&quot;date-parts&quot;:[[2020]]},&quot;page&quot;:&quot;1932-1942&quot;,&quot;abstract&quot;:&quot;The lack of innovation and variety of a teacher in delivering material often makes students less interested or enthusiastic in following the subject matter. Learning methods in the form of material that is only explained directly can reduce student interest, are less effective and efficient. Therefore a decision support system was made using the Analytical Hierarchy Process (AHP) method to determine more effective learning methods that are used that are able to reach students in absorbing the material and knowledge delivered properly. The provisions of the criteria in the selection of learning methods used are the result of discussions with the parties directly related. The criteria determined there are four criteria, namely the effectiveness of use, student understanding, student ability, and student specialization. The results of the decision from the calculation of the merger of respondents' opinions using Microsoft Excel and the Expert Choice application showed the problem solving method as the first rank with a weight value of 0.473 followed by the assignment method with a weight of 0.267 and the method of providing information with a weight value of 0.260&quot;,&quot;issue&quot;:&quot;1&quot;,&quot;volume&quot;:&quot;12&quot;,&quot;container-title-short&quot;:&quot;&quot;},&quot;isTemporary&quot;:false,&quot;suppress-author&quot;:false,&quot;composite&quot;:false,&quot;author-only&quot;:false}]},{&quot;citationID&quot;:&quot;MENDELEY_CITATION_de4ed368-5cc2-4745-8283-e92ae3ce2911&quot;,&quot;properties&quot;:{&quot;noteIndex&quot;:0},&quot;isEdited&quot;:false,&quot;manualOverride&quot;:{&quot;isManuallyOverridden&quot;:false,&quot;citeprocText&quot;:&quot;(herdianto dkk., 2022)&quot;,&quot;manualOverrideText&quot;:&quot;&quot;},&quot;citationTag&quot;:&quot;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quot;,&quot;citationItems&quot;:[{&quot;id&quot;:&quot;42ce30e1-9add-3b72-935d-b170e6db58b7&quot;,&quot;itemData&quot;:{&quot;type&quot;:&quot;article-journal&quot;,&quot;id&quot;:&quot;42ce30e1-9add-3b72-935d-b170e6db58b7&quot;,&quot;title&quot;:&quot;Sistem Pendukung Keputusan Penentuan Siswa Berprestasi Dengan Menggunakan AHP (Studi Kasus : SMA Negeri 1 Bandar Lampung)&quot;,&quot;author&quot;:[{&quot;family&quot;:&quot;herdianto&quot;,&quot;given&quot;:&quot;Ramandhita&quot;,&quot;parse-names&quot;:false,&quot;dropping-particle&quot;:&quot;&quot;,&quot;non-dropping-particle&quot;:&quot;&quot;},{&quot;family&quot;:&quot;Syafitri&quot;,&quot;given&quot;:&quot;Yuli&quot;,&quot;parse-names&quot;:false,&quot;dropping-particle&quot;:&quot;&quot;,&quot;non-dropping-particle&quot;:&quot;&quot;},{&quot;family&quot;:&quot;Yuniarthe&quot;,&quot;given&quot;:&quot;Yodhi&quot;,&quot;parse-names&quot;:false,&quot;dropping-particle&quot;:&quot;&quot;,&quot;non-dropping-particle&quot;:&quot;&quot;}],&quot;container-title&quot;:&quot;Jurnal Teknologi dan Informatika (JEDA)&quot;,&quot;issued&quot;:{&quot;date-parts&quot;:[[2022,10]]},&quot;page&quot;:&quot;1-10&quot;,&quot;issue&quot;:&quot;2&quot;,&quot;volume&quot;:&quot;3&quot;,&quot;container-title-short&quot;:&quot;&quot;},&quot;isTemporary&quot;:false,&quot;suppress-author&quot;:false,&quot;composite&quot;:false,&quot;author-only&quot;:false}]},{&quot;citationID&quot;:&quot;MENDELEY_CITATION_14d04e6d-af33-4e33-8d38-f4ac7cb7aa33&quot;,&quot;properties&quot;:{&quot;noteIndex&quot;:0},&quot;isEdited&quot;:false,&quot;manualOverride&quot;:{&quot;isManuallyOverridden&quot;:false,&quot;citeprocText&quot;:&quot;(S. Setiawan &amp;#38; Syaputra, 2022)&quot;,&quot;manualOverrideText&quot;:&quot;&quot;},&quot;citationTag&quot;:&quot;MENDELEY_CITATION_v3_eyJjaXRhdGlvbklEIjoiTUVOREVMRVlfQ0lUQVRJT05fMTRkMDRlNmQtYWYzMy00ZTMzLThkMzgtZjRhYzdjYjdhYTMzIiwicHJvcGVydGllcyI6eyJub3RlSW5kZXgiOjB9LCJpc0VkaXRlZCI6ZmFsc2UsIm1hbnVhbE92ZXJyaWRlIjp7ImlzTWFudWFsbHlPdmVycmlkZGVuIjpmYWxzZSwiY2l0ZXByb2NUZXh0IjoiKFMuI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quot;,&quot;citationItems&quot;:[{&quot;id&quot;:&quot;411f1f7b-517d-338e-902e-13f12b18321e&quot;,&quot;itemData&quot;:{&quot;type&quot;:&quot;article-journal&quot;,&quot;id&quot;:&quot;411f1f7b-517d-338e-902e-13f12b18321e&quot;,&quot;title&quot;:&quot;PENERAPAN ANALYTICAL HIERARCHY PROCESS (AHP) DALAM MENENTUKAN CALON PENERIMA BEASISWA PIP&quot;,&quot;author&quot;:[{&quot;family&quot;:&quot;Setiawan&quot;,&quot;given&quot;:&quot;Sukma&quot;,&quot;parse-names&quot;:false,&quot;dropping-particle&quot;:&quot;&quot;,&quot;non-dropping-particle&quot;:&quot;&quot;},{&quot;family&quot;:&quot;Syaputra&quot;,&quot;given&quot;:&quot;Muhammad Adie&quot;,&quot;parse-names&quot;:false,&quot;dropping-particle&quot;:&quot;&quot;,&quot;non-dropping-particle&quot;:&quot;&quot;}],&quot;container-title&quot;:&quot;I-Robot Jurnal&quot;,&quot;ISSN&quot;:&quot;2797-4294&quot;,&quot;URL&quot;:&quot;http://e-jurnal.dharmawacana.ac.id&quot;,&quot;issued&quot;:{&quot;date-parts&quot;:[[2022]]},&quot;page&quot;:&quot;1-6&quot;,&quot;issue&quot;:&quot;2&quot;,&quot;volume&quot;:&quot;6&quot;,&quot;container-title-short&quot;:&quot;&quot;},&quot;isTemporary&quot;:false,&quot;suppress-author&quot;:false,&quot;composite&quot;:false,&quot;author-only&quot;:false}]},{&quot;citationID&quot;:&quot;MENDELEY_CITATION_b284ae6a-90d2-4c35-bf37-f379011b1113&quot;,&quot;properties&quot;:{&quot;noteIndex&quot;:0},&quot;isEdited&quot;:false,&quot;manualOverride&quot;:{&quot;isManuallyOverridden&quot;:false,&quot;citeprocText&quot;:&quot;(Widiantari dkk., 2023)&quot;,&quot;manualOverrideText&quot;:&quot;&quot;},&quot;citationTag&quot;:&quot;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quot;,&quot;citationItems&quot;:[{&quot;id&quot;:&quot;6ea87bb0-4c08-3893-8abb-11664eb1e8a7&quot;,&quot;itemData&quot;:{&quot;type&quot;:&quot;article-journal&quot;,&quot;id&quot;:&quot;6ea87bb0-4c08-3893-8abb-11664eb1e8a7&quot;,&quot;title&quot;:&quot;SISTEM PENDUKUNG KEPUTUSAN PENILAIAN KINERJA GURU SDN 5 YEHEMBANG KAUH DENGAN MENGGUNAKAN METODE ANALYTICAL HIERARCHY PROCESS&quot;,&quot;author&quot;:[{&quot;family&quot;:&quot;Widiantari&quot;,&quot;given&quot;:&quot;Ni Made Putri&quot;,&quot;parse-names&quot;:false,&quot;dropping-particle&quot;:&quot;&quot;,&quot;non-dropping-particle&quot;:&quot;&quot;},{&quot;family&quot;:&quot;Putra&quot;,&quot;given&quot;:&quot;Desak Made Dwi Utami&quot;,&quot;parse-names&quot;:false,&quot;dropping-particle&quot;:&quot;&quot;,&quot;non-dropping-particle&quot;:&quot;&quot;},{&quot;family&quot;:&quot;Pande&quot;,&quot;given&quot;:&quot;Ni Kadek Nita Noviani&quot;,&quot;parse-names&quot;:false,&quot;dropping-particle&quot;:&quot;&quot;,&quot;non-dropping-particle&quot;:&quot;&quot;}],&quot;container-title&quot;:&quot;JURNAL SISTEM &amp; TEKNOLOGI INFORMASI KOMUNIKASI&quot;,&quot;issued&quot;:{&quot;date-parts&quot;:[[2023]]},&quot;page&quot;:&quot;27-35&quot;,&quot;volume&quot;:&quot;6&quot;,&quot;container-title-short&quot;:&quot;&quot;},&quot;isTemporary&quot;:false,&quot;suppress-author&quot;:false,&quot;composite&quot;:false,&quot;author-only&quot;:false}]},{&quot;citationID&quot;:&quot;MENDELEY_CITATION_145f5971-a3d0-4162-b386-d6b3de15a408&quot;,&quot;properties&quot;:{&quot;noteIndex&quot;:0},&quot;isEdited&quot;:false,&quot;manualOverride&quot;:{&quot;isManuallyOverridden&quot;:false,&quot;citeprocText&quot;:&quot;(Fachruddin dkk., 2023)&quot;,&quot;manualOverrideText&quot;:&quot;&quot;},&quot;citationTag&quot;:&quot;MENDELEY_CITATION_v3_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&quot;,&quot;citationItems&quot;:[{&quot;id&quot;:&quot;ae7aa324-a0b9-398e-8082-bb1d0093cd9c&quot;,&quot;itemData&quot;:{&quot;type&quot;:&quot;article-journal&quot;,&quot;id&quot;:&quot;ae7aa324-a0b9-398e-8082-bb1d0093cd9c&quot;,&quot;title&quot;:&quot;Klasifikasi Sistem dan Hubungan Sebagai Inti dari Sistem&quot;,&quot;author&quot;:[{&quot;family&quot;:&quot;Fachruddin&quot;,&quot;given&quot;:&quot;&quot;,&quot;parse-names&quot;:false,&quot;dropping-particle&quot;:&quot;&quot;,&quot;non-dropping-particle&quot;:&quot;&quot;},{&quot;family&quot;:&quot;Syukri&quot;,&quot;given&quot;:&quot;Makmur&quot;,&quot;parse-names&quot;:false,&quot;dropping-particle&quot;:&quot;&quot;,&quot;non-dropping-particle&quot;:&quot;&quot;},{&quot;family&quot;:&quot;Maulidya&quot;,&quot;given&quot;:&quot;Anisa&quot;,&quot;parse-names&quot;:false,&quot;dropping-particle&quot;:&quot;&quot;,&quot;non-dropping-particle&quot;:&quot;&quot;},{&quot;family&quot;:&quot;Syahputra&quot;,&quot;given&quot;:&quot;Dermawan&quot;,&quot;parse-names&quot;:false,&quot;dropping-particle&quot;:&quot;&quot;,&quot;non-dropping-particle&quot;:&quot;&quot;}],&quot;container-title&quot;:&quot;Journal of Islamic Education Management&quot;,&quot;DOI&quot;:&quot;10.47476/manageria.v3i2.3182&quot;,&quot;ISSN&quot;:&quot;2775-8710&quot;,&quot;issued&quot;:{&quot;date-parts&quot;:[[2023]]},&quot;page&quot;:&quot;535-542&quot;,&quot;abstract&quot;:&quot;The system is a collection of objects that have relationships with each other. The components in this system must be integrated with each other. As a result, the most important factor in integrating existing components in a system is the relationship. The purpose of this study is to examine the system's classification and relationships as the core of the system. This study uses a qualitative approach with library research and is included in the qualitative research category. Sources of research data were obtained from related books and journals as well. Data collection techniques include collecting literature data or library materials related to the discussion in the research. The results of this study indicate that there are eight system classifications, and relationships are the core of the system.&quot;,&quot;issue&quot;:&quot;2&quot;,&quot;volume&quot;:&quot;3&quot;,&quot;container-title-short&quot;:&quot;&quot;},&quot;isTemporary&quot;:false,&quot;suppress-author&quot;:false,&quot;composite&quot;:false,&quot;author-only&quot;:false}]},{&quot;citationID&quot;:&quot;MENDELEY_CITATION_90d37285-38ae-4f52-92d6-1f3e8d2c7f26&quot;,&quot;properties&quot;:{&quot;noteIndex&quot;:0},&quot;isEdited&quot;:false,&quot;manualOverride&quot;:{&quot;isManuallyOverridden&quot;:false,&quot;citeprocText&quot;:&quot;(Suarnatha, 2023)&quot;,&quot;manualOverrideText&quot;:&quot;&quot;},&quot;citationTag&quot;:&quot;MENDELEY_CITATION_v3_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&quot;,&quot;citationItems&quot;:[{&quot;id&quot;:&quot;876386a2-a702-3953-9872-4823d6089fcb&quot;,&quot;itemData&quot;:{&quot;type&quot;:&quot;article-journal&quot;,&quot;id&quot;:&quot;876386a2-a702-3953-9872-4823d6089fcb&quot;,&quot;title&quot;:&quot;SISTEM PENDUKUNG KEPUTUSAN SELEKSI KETUA BEM MENGGUNAKAN METODE PROFILE MATCHING&quot;,&quot;author&quot;:[{&quot;family&quot;:&quot;Suarnatha&quot;,&quot;given&quot;:&quot;I Putu Dody&quot;,&quot;parse-names&quot;:false,&quot;dropping-particle&quot;:&quot;&quot;,&quot;non-dropping-particle&quot;:&quot;&quot;}],&quot;container-title&quot;:&quot;Journal of Information System Management (JOISM)&quot;,&quot;issued&quot;:{&quot;date-parts&quot;:[[2023]]},&quot;page&quot;:&quot;73-80&quot;,&quot;issue&quot;:&quot;2&quot;,&quot;volume&quot;:&quot;4&quot;,&quot;container-title-short&quot;:&quot;&quot;},&quot;isTemporary&quot;:false,&quot;suppress-author&quot;:false,&quot;composite&quot;:false,&quot;author-only&quot;:false}]},{&quot;citationID&quot;:&quot;MENDELEY_CITATION_f5db3a0c-8a63-410a-953e-8db29981117d&quot;,&quot;properties&quot;:{&quot;noteIndex&quot;:0},&quot;isEdited&quot;:false,&quot;manualOverride&quot;:{&quot;isManuallyOverridden&quot;:false,&quot;citeprocText&quot;:&quot;(Rozali dkk., 2023)&quot;,&quot;manualOverrideText&quot;:&quot;&quot;},&quot;citationTag&quot;:&quot;MENDELEY_CITATION_v3_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&quot;,&quot;citationItems&quot;:[{&quot;id&quot;:&quot;83e6cd83-3ad1-327b-9344-cc2c1cb47a0d&quot;,&quot;itemData&quot;:{&quot;type&quot;:&quot;article-journal&quot;,&quot;id&quot;:&quot;83e6cd83-3ad1-327b-9344-cc2c1cb47a0d&quot;,&quot;title&quot;:&quot;PENERAPAN ANALYTIC HIERARCHY PROCESS (AHP) UNTUK PEMILIHAN PENERIMAAN KARYAWAN BARU&quot;,&quot;author&quot;:[{&quot;family&quot;:&quot;Rozali&quot;,&quot;given&quot;:&quot;Christien&quot;,&quot;parse-names&quot;:false,&quot;dropping-particle&quot;:&quot;&quot;,&quot;non-dropping-particle&quot;:&quot;&quot;},{&quot;family&quot;:&quot;Zein&quot;,&quot;given&quot;:&quot;Afrizal&quot;,&quot;parse-names&quot;:false,&quot;dropping-particle&quot;:&quot;&quot;,&quot;non-dropping-particle&quot;:&quot;&quot;},{&quot;family&quot;:&quot;Farizy&quot;,&quot;given&quot;:&quot;Salman&quot;,&quot;parse-names&quot;:false,&quot;dropping-particle&quot;:&quot;&quot;,&quot;non-dropping-particle&quot;:&quot;&quot;}],&quot;container-title&quot;:&quot;JITU: Jurnal Informatika Utama&quot;,&quot;DOI&quot;:&quot;10.55903/jitu.v1i2.153&quot;,&quot;issued&quot;:{&quot;date-parts&quot;:[[2023]]},&quot;page&quot;:&quot;32-36&quot;,&quot;abstract&quot;:&quot;Abstrak Sistem seleksi penerimaan karyawan baru merupakan tahap kritis dalam pengembangan sumber daya manusia suatu organisasi. Penelitian ini bertujuan untuk meningkatkan efisiensi dan objektivitas proses seleksi dengan mengimplementasikan Metode Analytic Hierarchy Process (AHP). AHP digunakan untuk mengevaluasi dan memprioritaskan kriteria serta subkriteria yang relevan dalam seleksi karyawan, sehingga meminimalkan bias dan meningkatkan akurasi keputusan. Metode penelitian ini melibatkan analisis data historis penerimaan karyawan, wawancara dengan para ahli sumber daya manusia, dan survei internal untuk mengidentifikasi kriteria-kriteria kunci yang mempengaruhi keberhasilan karyawan. Selanjutnya, AHP diterapkan untuk membangun hierarki kriteria dan subkriteria, serta menghitung bobot relatif setiap elemen.Hasil penelitian menunjukkan bahwa implementasi AHP dapat meningkatkan transparansi dan keobjektifan dalam proses seleksi karyawan. Penggunaan metode ini memungkinkan perusahaan menentukan prioritas kriteria sesuai dengan tujuan strategis organisasi, sehingga meminimalkan kesalahan dalam pengambilan keputusan. Selain itu, AHP memungkinkan perusahaan untuk mengadaptasi sistem seleksi sesuai dengan perubahan dinamika pasar kerja.Penelitian ini memberikan kontribusi positif terhadap pengembangan sistem seleksi karyawan baru dengan memberikan pendekatan yang sistematis dan terstruktur. Implementasi AHP diharapkan dapat meningkatkan efisiensi proses seleksi, mengurangi risiko keputusan yang tidak tepat, dan secara keseluruhan meningkatkan kualitas SDM dalam organisasi. Abstract The selection system for new employees is a critical stage in the development of an organisation's human resources. This research aims to improve the efficiency and objectivity of the selection process by implementing the Analytic Hierarchy Process (AHP) Method. AHP is used to evaluate and prioritise relevant criteria and sub-criteria in employee selection, thereby minimising bias and improving decision accuracy. The research method involved analysing historical recruitment data, interviews with human resource experts, and internal surveys to identify key criteria that influence employee success. Next, AHP was applied to build a hierarchy of criteria and sub-criteria, and calculate the relative weight of each element. The results showed that the implementation of AHP can increase transparency and objectivity in the employee selection process. The use of this method allows companies to prioritise criteria in accordance with the organisation's strategic goals, thus minimising errors in decision-making. In addition, AHP allows companies to adapt the selection system according to changing labour market dynamics. This research makes a positive contribution to the development of a new employee selection system by providing a systematic and structured approach. The implementation of AHP is expected to increase the efficiency of the selection process, reduce the risk of inappropriate decisions, and overall improve the quality of human resources in the organisation.&quot;,&quot;issue&quot;:&quot;2&quot;,&quot;volume&quot;:&quot;1&quot;,&quot;container-title-short&quot;:&quot;&quot;},&quot;isTemporary&quot;:false,&quot;suppress-author&quot;:false,&quot;composite&quot;:false,&quot;author-only&quot;:false}]},{&quot;citationID&quot;:&quot;MENDELEY_CITATION_35cddc6c-4316-4783-9e4b-eaf64da0d611&quot;,&quot;properties&quot;:{&quot;noteIndex&quot;:0},&quot;isEdited&quot;:false,&quot;manualOverride&quot;:{&quot;isManuallyOverridden&quot;:false,&quot;citeprocText&quot;:&quot;(Arafat dkk., 2022)&quot;,&quot;manualOverrideText&quot;:&quot;&quot;},&quot;citationTag&quot;:&quot;MENDELEY_CITATION_v3_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&quot;,&quot;citationItems&quot;:[{&quot;id&quot;:&quot;33a070bf-1725-3190-92d0-e87e02e371fd&quot;,&quot;itemData&quot;:{&quot;type&quot;:&quot;article-journal&quot;,&quot;id&quot;:&quot;33a070bf-1725-3190-92d0-e87e02e371fd&quot;,&quot;title&quot;:&quot;Rancang Bangun Sistem Informasi Pemesanan Online Percetakan Sriwijaya Multi Grafika Berbasis Website&quot;,&quot;author&quot;:[{&quot;family&quot;:&quot;Arafat&quot;,&quot;given&quot;:&quot;Muhajir&quot;,&quot;parse-names&quot;:false,&quot;dropping-particle&quot;:&quot;&quot;,&quot;non-dropping-particle&quot;:&quot;&quot;},{&quot;family&quot;:&quot;Trimarsiah&quot;,&quot;given&quot;:&quot;Yunita&quot;,&quot;parse-names&quot;:false,&quot;dropping-particle&quot;:&quot;&quot;,&quot;non-dropping-particle&quot;:&quot;&quot;},{&quot;family&quot;:&quot;Susantho&quot;,&quot;given&quot;:&quot;Hendy&quot;,&quot;parse-names&quot;:false,&quot;dropping-particle&quot;:&quot;&quot;,&quot;non-dropping-particle&quot;:&quot;&quot;}],&quot;container-title&quot;:&quot;JURNAL INTECH&quot;,&quot;ISSN&quot;:&quot;2722-7367&quot;,&quot;issued&quot;:{&quot;date-parts&quot;:[[2022]]},&quot;page&quot;:&quot;6-11&quot;,&quot;issue&quot;:&quot;2&quot;,&quot;volume&quot;:&quot;3&quot;,&quot;container-title-short&quot;:&quot;&quot;},&quot;isTemporary&quot;:false,&quot;suppress-author&quot;:false,&quot;composite&quot;:false,&quot;author-only&quot;:false}]},{&quot;citationID&quot;:&quot;MENDELEY_CITATION_217f4431-f7b4-4830-871a-3d6a1e3fb1eb&quot;,&quot;properties&quot;:{&quot;noteIndex&quot;:0},&quot;isEdited&quot;:false,&quot;manualOverride&quot;:{&quot;isManuallyOverridden&quot;:false,&quot;citeprocText&quot;:&quot;(A. N. Putra &amp;#38; Muflih, 2024)&quot;,&quot;manualOverrideText&quot;:&quot;&quot;},&quot;citationTag&quot;:&quot;MENDELEY_CITATION_v3_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&quot;,&quot;citationItems&quot;:[{&quot;id&quot;:&quot;5e7e0392-e20e-36a4-9ab1-73622f897310&quot;,&quot;itemData&quot;:{&quot;type&quot;:&quot;article-journal&quot;,&quot;id&quot;:&quot;5e7e0392-e20e-36a4-9ab1-73622f897310&quot;,&quot;title&quot;:&quot;Perancangan Sistem Informasi Perpustakaan SMA Negeri 1 Gombong Berbasis Web Menggunakan Hypertext Preprocessor (PHP) dan MySQL&quot;,&quot;author&quot;:[{&quot;family&quot;:&quot;Putra&quot;,&quot;given&quot;:&quot;Adam Nusa&quot;,&quot;parse-names&quot;:false,&quot;dropping-particle&quot;:&quot;&quot;,&quot;non-dropping-particle&quot;:&quot;&quot;},{&quot;family&quot;:&quot;Muflih&quot;,&quot;given&quot;:&quot;Ghufron Zaida&quot;,&quot;parse-names&quot;:false,&quot;dropping-particle&quot;:&quot;&quot;,&quot;non-dropping-particle&quot;:&quot;&quot;}],&quot;container-title&quot;:&quot;JURNAL KRIDATAMA SAINS DAN TEKNOLOGI&quot;,&quot;issued&quot;:{&quot;date-parts&quot;:[[2024]]},&quot;page&quot;:&quot;522-535&quot;,&quot;issue&quot;:&quot;2&quot;,&quot;volume&quot;:&quot;6&quot;,&quot;container-title-short&quot;:&quot;&quot;},&quot;isTemporary&quot;:false,&quot;suppress-author&quot;:false,&quot;composite&quot;:false,&quot;author-only&quot;:false}]},{&quot;citationID&quot;:&quot;MENDELEY_CITATION_5c426e9d-615e-46ce-9917-b42e4f3a4ffb&quot;,&quot;properties&quot;:{&quot;noteIndex&quot;:0},&quot;isEdited&quot;:false,&quot;manualOverride&quot;:{&quot;isManuallyOverridden&quot;:false,&quot;citeprocText&quot;:&quot;(Ahmadar dkk., 2021)&quot;,&quot;manualOverrideText&quot;:&quot;&quot;},&quot;citationTag&quot;:&quot;MENDELEY_CITATION_v3_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&quot;,&quot;citationItems&quot;:[{&quot;id&quot;:&quot;7ed4b6e9-9c9f-32f0-93c7-003e8930c9b7&quot;,&quot;itemData&quot;:{&quot;type&quot;:&quot;article-journal&quot;,&quot;id&quot;:&quot;7ed4b6e9-9c9f-32f0-93c7-003e8930c9b7&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quot;page&quot;:&quot;284-289&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suppress-author&quot;:false,&quot;composite&quot;:false,&quot;author-only&quot;:false}]},{&quot;citationID&quot;:&quot;MENDELEY_CITATION_291299ff-a68a-4557-8ecd-c5d205fc7c88&quot;,&quot;properties&quot;:{&quot;noteIndex&quot;:0},&quot;isEdited&quot;:false,&quot;manualOverride&quot;:{&quot;isManuallyOverridden&quot;:false,&quot;citeprocText&quot;:&quot;(Hidayati dkk., 2023)&quot;,&quot;manualOverrideText&quot;:&quot;&quot;},&quot;citationTag&quot;:&quot;MENDELEY_CITATION_v3_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&quot;,&quot;citationItems&quot;:[{&quot;id&quot;:&quot;77fb9660-bf25-3ee5-b089-b1f1c53bdebf&quot;,&quot;itemData&quot;:{&quot;type&quot;:&quot;article-journal&quot;,&quot;id&quot;:&quot;77fb9660-bf25-3ee5-b089-b1f1c53bdebf&quot;,&quot;title&quot;:&quot;Perancangan Sistem Informasi Wirausaha Mahasiswa (Siwirma) Berbasis Web dengan Unified Modelling Languange (UML)&quot;,&quot;author&quot;:[{&quot;family&quot;:&quot;Hidayati&quot;,&quot;given&quot;:&quot;Annisa Tri&quot;,&quot;parse-names&quot;:false,&quot;dropping-particle&quot;:&quot;&quot;,&quot;non-dropping-particle&quot;:&quot;&quot;},{&quot;family&quot;:&quot;Widyantoro&quot;,&quot;given&quot;:&quot;Aditya Eka&quot;,&quot;parse-names&quot;:false,&quot;dropping-particle&quot;:&quot;&quot;,&quot;non-dropping-particle&quot;:&quot;&quot;},{&quot;family&quot;:&quot;Ramadhani&quot;,&quot;given&quot;:&quot;Hertas Jelang&quot;,&quot;parse-names&quot;:false,&quot;dropping-particle&quot;:&quot;&quot;,&quot;non-dropping-particle&quot;:&quot;&quot;}],&quot;container-title&quot;:&quot;Jurnal Penelitian Rumpun Ilmu Teknik&quot;,&quot;DOI&quot;:&quot;10.55606/juprit.v2i4.2906&quot;,&quot;ISSN&quot;:&quot;2963-8178&quot;,&quot;issued&quot;:{&quot;date-parts&quot;:[[2023]]},&quot;page&quot;:&quot;86-107&quot;,&quot;abstract&quot;:&quot;The construction or development of an information system or application cannot be separated from the system design process. The system design process is one part or stage of system development. The software development process (software) models and methodologies for software development are called the Software Development Life Cycle (SDLC). There are several SDLC models that can be used, one of which is the waterfall model. The waterfall model has the advantage of engineering practicality, which can ensure the quality of the software being built is maintained, the stages are complete so that the software maintenance process is easier to carry out, it has a logical structure, conceptual errors can be avoided, technical documentation is complete, system development progress can be monitored, and estimates of total costs are relatively accurate. The resulting system design also needs to be documented, for example, using Unified Modeling Language (UML). UML makes it easy to develop systems or software. With UML, developers can find out the system flow that users expect. Based on the advantages of the UML model, in designing the Student Entrepreneurial Information System (Siwirma) that will be built or developed, the conceptual design process uses the UML model.&quot;,&quot;publisher&quot;:&quot;Politeknik Pratama Purwokerto&quot;,&quot;issue&quot;:&quot;4&quot;,&quot;volume&quot;:&quot;2&quot;,&quot;container-title-short&quot;:&quot;&quot;},&quot;isTemporary&quot;:false,&quot;suppress-author&quot;:false,&quot;composite&quot;:false,&quot;author-only&quot;:false}]},{&quot;citationID&quot;:&quot;MENDELEY_CITATION_43953d97-68a2-4cd1-9673-74f88c250a53&quot;,&quot;properties&quot;:{&quot;noteIndex&quot;:0},&quot;isEdited&quot;:false,&quot;manualOverride&quot;:{&quot;isManuallyOverridden&quot;:false,&quot;citeprocText&quot;:&quot;(Rohmanto &amp;#38; Setiawan, 2022)&quot;,&quot;manualOverrideText&quot;:&quot;&quot;},&quot;citationTag&quot;:&quot;MENDELEY_CITATION_v3_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&quot;,&quot;citationItems&quot;:[{&quot;id&quot;:&quot;487d5a16-dbf2-3ee3-bb13-a84cf16e1a91&quot;,&quot;itemData&quot;:{&quot;type&quot;:&quot;article-journal&quot;,&quot;id&quot;:&quot;487d5a16-dbf2-3ee3-bb13-a84cf16e1a91&quot;,&quot;title&quot;:&quot;Perbandingan Efektivitas Sistem Pembelajaran Luring dan Daring Menggunakan Metode Use case dan Sequence Diagram&quot;,&quot;author&quot;:[{&quot;family&quot;:&quot;Rohmanto&quot;,&quot;given&quot;:&quot;Ricky&quot;,&quot;parse-names&quot;:false,&quot;dropping-particle&quot;:&quot;&quot;,&quot;non-dropping-particle&quot;:&quot;&quot;},{&quot;family&quot;:&quot;Setiawan&quot;,&quot;given&quot;:&quot;Topan&quot;,&quot;parse-names&quot;:false,&quot;dropping-particle&quot;:&quot;&quot;,&quot;non-dropping-particle&quot;:&quot;&quot;}],&quot;container-title&quot;:&quot;INTERNAL (Information System Journal)&quot;,&quot;DOI&quot;:&quot;10.32627&quot;,&quot;ISSN&quot;:&quot;2656-0259&quot;,&quot;URL&quot;:&quot;http://jurnal.masoemuniveristy.ac.id/index.php/internal&quot;,&quot;issued&quot;:{&quot;date-parts&quot;:[[2022]]},&quot;page&quot;:&quot;53-62&quot;,&quot;abstract&quot;:&quot;Sejarah artikel : Diterima Ma'soem University is a formal educational institution that has implemented an offline and online learning system. This study aims to assess the effectiveness of the two learning systems globally and determine which learning system is more suitable to be applied to students and propose improvements to the learning system that is considered less effective. The research method used is a survey in which respondents are asked eight questions related to both learning systems, the technique of analysis and data processing is done by using descriptive statistics, meanwhile the proposed system improvement is visualized using use case diagrams and sequence diagrams. Based on the research results, the respondents stated that the offline learning system was considered more effective with a percentage of 64,99%, compared to online learning system with a percentage of 31,52%, so it is proposed to improve the online learning system by building an e-learning system.&quot;,&quot;issue&quot;:&quot;1&quot;,&quot;volume&quot;:&quot;5&quot;,&quot;container-title-short&quot;:&quot;&quot;},&quot;isTemporary&quot;:false,&quot;suppress-author&quot;:false,&quot;composite&quot;:false,&quot;author-only&quot;:false}]},{&quot;citationID&quot;:&quot;MENDELEY_CITATION_587a4c1e-38c5-4656-84e7-4a1322366bd3&quot;,&quot;properties&quot;:{&quot;noteIndex&quot;:0},&quot;isEdited&quot;:false,&quot;manualOverride&quot;:{&quot;isManuallyOverridden&quot;:false,&quot;citeprocText&quot;:&quot;(Ramdany dkk., 2024)&quot;,&quot;manualOverrideText&quot;:&quot;&quot;},&quot;citationTag&quot;:&quot;MENDELEY_CITATION_v3_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&quot;,&quot;citationItems&quot;:[{&quot;id&quot;:&quot;4cae8807-719f-305c-bd94-f56e5ea9d6ec&quot;,&quot;itemData&quot;:{&quot;type&quot;:&quot;article-journal&quot;,&quot;id&quot;:&quot;4cae8807-719f-305c-bd94-f56e5ea9d6ec&quot;,&quot;title&quot;:&quot;Penerapan UML Class Diagram dalam Perancangan Sistem Informasi Perpustakaan Berbasis Web&quot;,&quot;author&quot;:[{&quot;family&quot;:&quot;Ramdany&quot;,&quot;given&quot;:&quot;Sandy Wahyu&quot;,&quot;parse-names&quot;:false,&quot;dropping-particle&quot;:&quot;&quot;,&quot;non-dropping-particle&quot;:&quot;&quot;},{&quot;family&quot;:&quot;Kaidar&quot;,&quot;given&quot;:&quot;Sarah Aulia&quot;,&quot;parse-names&quot;:false,&quot;dropping-particle&quot;:&quot;&quot;,&quot;non-dropping-particle&quot;:&quot;&quot;},{&quot;family&quot;:&quot;Aguchino&quot;,&quot;given&quot;:&quot;Banly&quot;,&quot;parse-names&quot;:false,&quot;dropping-particle&quot;:&quot;&quot;,&quot;non-dropping-particle&quot;:&quot;&quot;},{&quot;family&quot;:&quot;Putri&quot;,&quot;given&quot;:&quot;Chika Amelia Alira&quot;,&quot;parse-names&quot;:false,&quot;dropping-particle&quot;:&quot;&quot;,&quot;non-dropping-particle&quot;:&quot;&quot;},{&quot;family&quot;:&quot;Anggie&quot;,&quot;given&quot;:&quot;Ruiz&quot;,&quot;parse-names&quot;:false,&quot;dropping-particle&quot;:&quot;&quot;,&quot;non-dropping-particle&quot;:&quot;&quot;}],&quot;container-title&quot;:&quot;Journal of Industrial and Engineering System (JIES)&quot;,&quot;ISBN&quot;:&quot;2202110215116&quot;,&quot;issued&quot;:{&quot;date-parts&quot;:[[2024]]},&quot;page&quot;:&quot;30-41&quot;,&quot;abstract&quot;:&quot;The library is an important component of learning resources that every school and college must have. Apart from that, libraries also act as information centers, sources of knowledge, and places to conduct research. In the library, there are various processes such as borrowing books, returning books, extending the loan period, and procuring new books. Currently, the book return process at the library uses a barcode system to input data on books borrowed. However, there are often long queues when returning books, limited library operating hours, and the involvement of library staff in the book return process add to the obstacles. Therefore, we need a system that allows returning books without the help of library staff and does not depend on library operating hours. Software has been developed to verify book returns, provide information about book returns, as well as notify books that have not been returned and the total fines that must be paid by library members.&quot;,&quot;issue&quot;:&quot;1&quot;,&quot;volume&quot;:&quot;5&quot;,&quot;container-title-short&quot;:&quot;&quot;},&quot;isTemporary&quot;:false,&quot;suppress-author&quot;:false,&quot;composite&quot;:false,&quot;author-only&quot;:false}]},{&quot;citationID&quot;:&quot;MENDELEY_CITATION_bbbcafd2-488b-4c62-883a-8c6e65d7ce41&quot;,&quot;properties&quot;:{&quot;noteIndex&quot;:0},&quot;isEdited&quot;:false,&quot;manualOverride&quot;:{&quot;isManuallyOverridden&quot;:false,&quot;citeprocText&quot;:&quot;(F. A. Setiawan &amp;#38; Febriani, 2024)&quot;,&quot;manualOverrideText&quot;:&quot;&quot;},&quot;citationTag&quot;:&quot;MENDELEY_CITATION_v3_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&quot;,&quot;citationItems&quot;:[{&quot;id&quot;:&quot;70136bb4-cf20-3feb-a361-6474be3895de&quot;,&quot;itemData&quot;:{&quot;type&quot;:&quot;article-journal&quot;,&quot;id&quot;:&quot;70136bb4-cf20-3feb-a361-6474be3895de&quot;,&quot;title&quot;:&quot;Rancang Bangun Game Edukasi Matematika Dan TIK Berbasis Mobile Android Pada SMP N 1 Limau&quot;,&quot;author&quot;:[{&quot;family&quot;:&quot;Setiawan&quot;,&quot;given&quot;:&quot;Fajar Agung&quot;,&quot;parse-names&quot;:false,&quot;dropping-particle&quot;:&quot;&quot;,&quot;non-dropping-particle&quot;:&quot;&quot;},{&quot;family&quot;:&quot;Febriani&quot;,&quot;given&quot;:&quot;Ochi Marshella&quot;,&quot;parse-names&quot;:false,&quot;dropping-particle&quot;:&quot;&quot;,&quot;non-dropping-particle&quot;:&quot;&quot;}],&quot;container-title&quot;:&quot;JURNAL TEKNIKA&quot;,&quot;URL&quot;:&quot;http://jurnal.polsri.ac.id/index.php/teknikaJournal&quot;,&quot;issued&quot;:{&quot;date-parts&quot;:[[2024]]},&quot;page&quot;:&quot;389-399&quot;,&quot;container-title-short&quot;:&quot;&quot;},&quot;isTemporary&quot;:false,&quot;suppress-author&quot;:false,&quot;composite&quot;:false,&quot;author-only&quot;:false}]},{&quot;citationID&quot;:&quot;MENDELEY_CITATION_ebdbfc4c-e49e-4c34-ba45-45a5ef16b6b3&quot;,&quot;properties&quot;:{&quot;noteIndex&quot;:0},&quot;isEdited&quot;:false,&quot;manualOverride&quot;:{&quot;isManuallyOverridden&quot;:false,&quot;citeprocText&quot;:&quot;(Nurqueen Paradis dkk., 2022)&quot;,&quot;manualOverrideText&quot;:&quot;&quot;},&quot;citationTag&quot;:&quot;MENDELEY_CITATION_v3_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&quot;,&quot;citationItems&quot;:[{&quot;id&quot;:&quot;9fcf5b54-af6a-391c-aa15-0d1907f1dd4a&quot;,&quot;itemData&quot;:{&quot;type&quot;:&quot;article-journal&quot;,&quot;id&quot;:&quot;9fcf5b54-af6a-391c-aa15-0d1907f1dd4a&quot;,&quot;title&quot;:&quot;Analisis dan Perancangan Software Pengukuran Metrik Skala dan Kompleksitas Diagram Class&quot;,&quot;author&quot;:[{&quot;family&quot;:&quot;Nurqueen Paradis&quot;,&quot;given&quot;:&quot;Cika&quot;,&quot;parse-names&quot;:false,&quot;dropping-particle&quot;:&quot;&quot;,&quot;non-dropping-particle&quot;:&quot;&quot;},{&quot;family&quot;:&quot;Yusuf&quot;,&quot;given&quot;:&quot;Muhamad Robert&quot;,&quot;parse-names&quot;:false,&quot;dropping-particle&quot;:&quot;&quot;,&quot;non-dropping-particle&quot;:&quot;&quot;},{&quot;family&quot;:&quot;Farhanudin&quot;,&quot;given&quot;:&quot;Muchamad&quot;,&quot;parse-names&quot;:false,&quot;dropping-particle&quot;:&quot;&quot;,&quot;non-dropping-particle&quot;:&quot;&quot;},{&quot;family&quot;:&quot;Yaqin&quot;,&quot;given&quot;:&quot;Muhammad Ainul&quot;,&quot;parse-names&quot;:false,&quot;dropping-particle&quot;:&quot;&quot;,&quot;non-dropping-particle&quot;:&quot;&quot;}],&quot;container-title&quot;:&quot;JACIS : Journal Automation Computer Information System&quot;,&quot;issued&quot;:{&quot;date-parts&quot;:[[2022]]},&quot;page&quot;:&quot;58-65&quot;,&quot;abstract&quot;:&quot;Abstrak Dalam pembuatan sebuah software haruslah dianalisa apakah software tersebut sudah kompleks dalam menyelesaikan masalah atau belum. Karena banyak software yang ada kurang bermanfaat untuk pengguna atau tidak bisa diimplementasikan dalam permasalahan yang dihadapi pengguna. Berdasarkan hal terebut maka penelitian ini akan mengimplementasikan matirk CWICC untuk menganalisa kompleksitas diagram class dalam menggambarkan alur program dan menghitug seberapa kompleks software yang dibuat dapat dimanfaatkan oleh user. Berdasarkan hasil pengujian diketahui bahwa dari 5 data uji dihasilkan akurasi sebesar 100% dengan rata-rata waktu yang diperlukan adalah 356 kali lebih cepat dibandingkan dengan perhitungan manual. Abstrack In making a software, it must be analyzed whether the software is complex in solving the problem or not. Because a lot of existing software is less useful for users or cannot be implemented in the problems faced by users. Based on this, this research will implement the CWICC matrix to analyze the complexity of the class diagram in describing the program flow and calculate how complex the software created can be utilized by the user. Based on the test results, it is known that from 5 test data an accuracy of 100% is produced with the average time required is 356 times faster than manual calculations.&quot;,&quot;issue&quot;:&quot;1&quot;,&quot;volume&quot;:&quot;2&quot;,&quot;container-title-short&quot;:&quot;&quot;},&quot;isTemporary&quot;:false,&quot;suppress-author&quot;:false,&quot;composite&quot;:false,&quot;author-only&quot;:false}]},{&quot;citationID&quot;:&quot;MENDELEY_CITATION_83fb8936-933b-4d34-ab99-b4298a779c0b&quot;,&quot;properties&quot;:{&quot;noteIndex&quot;:0},&quot;isEdited&quot;:false,&quot;manualOverride&quot;:{&quot;isManuallyOverridden&quot;:false,&quot;citeprocText&quot;:&quot;(Syarif dkk., 2023)&quot;,&quot;manualOverrideText&quot;:&quot;&quot;},&quot;citationTag&quot;:&quot;MENDELEY_CITATION_v3_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&quot;,&quot;citationItems&quot;:[{&quot;id&quot;:&quot;a1a3111d-dc84-3557-9ede-612d9c2d9921&quot;,&quot;itemData&quot;:{&quot;type&quot;:&quot;article-journal&quot;,&quot;id&quot;:&quot;a1a3111d-dc84-3557-9ede-612d9c2d9921&quot;,&quot;title&quot;:&quot;RANCANGAN SISTEM PRESENSI DAN REKAPITULASI JURNAL KEGIATAN OJT MENGGUNAKAN VISUAL STUDIO CODE BERBASIS WEB DI AIRNAV CABANG MATSC&quot;,&quot;author&quot;:[{&quot;family&quot;:&quot;Syarif&quot;,&quot;given&quot;:&quot;Mu’amar Nanda&quot;,&quot;parse-names&quot;:false,&quot;dropping-particle&quot;:&quot;&quot;,&quot;non-dropping-particle&quot;:&quot;&quot;},{&quot;family&quot;:&quot;Pambudiyatno&quot;,&quot;given&quot;:&quot;Nyaris&quot;,&quot;parse-names&quot;:false,&quot;dropping-particle&quot;:&quot;&quot;,&quot;non-dropping-particle&quot;:&quot;&quot;},{&quot;family&quot;:&quot;Utomo&quot;,&quot;given&quot;:&quot;Wasito&quot;,&quot;parse-names&quot;:false,&quot;dropping-particle&quot;:&quot;&quot;,&quot;non-dropping-particle&quot;:&quot;&quot;}],&quot;container-title&quot;:&quot;PROSIDING Seminar Nasional Inovasi Teknologi Penerbangan (SNITP)&quot;,&quot;ISSN&quot;:&quot;2622-8890&quot;,&quot;issued&quot;:{&quot;date-parts&quot;:[[2023]]},&quot;page&quot;:&quot;1-13&quot;,&quot;abstract&quot;:&quot;Abstrak Sistem presensi yang ada pada Airnav Cabang Makassar Air Traffic Services Center menggunakan media kertas secara manual, dimana membutuhkan waktu dan mudah rusak serta sistem presensi ini berpotensi terjadinya perilaku kurang terpuji dari Taruna/i OJT. Dalam perancangan website, peneliti menggunakan metode waterfall dan pengujian dengan metode black box. Metode waterfall memiliki lima tahapan yaitu Requirement, Design, Implementation, Testing, Deployment, dan Maintenance. Dengan metode waterfall dan teknik pengujian black box peneliti lebih mudah melakukan perbaikan jika terjadi error atau bug dalam pengkodingan. Hasil pembahasan dari penelitian ini adalah memaksimalkan dan menghasilkan website untuk mempermudah pengguna dalam melakukan presensi dan penyimpanan data dalam sistem. Website ini menyediakan presensi dengan foto wajah secara realtime tidak dapat di ubah dan dapat di akses pada satu jaringan. Kemudian upload laporan dan jurnal kegiatan OJT sebagai arsip Airnav dan bahan penilaian Taruna/i. Sehingga sistem informasi berupa presensi website dibutuhkan untuk membantu dan memudahkan kegiatan kantor Airnav Cabang Makassar Air traffic Services Center dalam memfasilitasi taruna/i OJT. Kata Kunci: Presensi, Website, Rekapitulasi, waterfall, Visual Studio Code Abstract The presence system that exists at Airnav Makassar Air Traffic Services Center Branch uses paper media manually, which takes time and is easily damaged and this attendance system has the potential for dishonorable behavior from Cadets/i OJT. In website design, researchers use the waterfall method and test it with the black box method. The waterfall method has five stages, namely Requirement, Design, Implementation, Testing, Deployment, and Maintenance. With the waterfall method and black box testing techniques, it is easier for researchers to make improvements if errors or bugs occur in the coding. The results of the discussion from this study are maximizing and producing a website to make it easier for users to make attendance and store data in the system. This website provides presence with real-time facial photos that cannot be changed and can be accessed on one network. Then upload OJT activity reports and journals as Airnav archives and Taruna/i assessment materials. So that an information system in the form of a website presence is needed to help and facilitate the activities of the Airnav Makassar Branch Office Air Traffic Services Center in facilitating OJT cadets.&quot;,&quot;container-title-short&quot;:&quot;&quot;},&quot;isTemporary&quot;:false,&quot;suppress-author&quot;:false,&quot;composite&quot;:false,&quot;author-only&quot;:false}]},{&quot;citationID&quot;:&quot;MENDELEY_CITATION_555bec74-11da-4d50-9cce-aa3101f67071&quot;,&quot;properties&quot;:{&quot;noteIndex&quot;:0},&quot;isEdited&quot;:false,&quot;manualOverride&quot;:{&quot;isManuallyOverridden&quot;:false,&quot;citeprocText&quot;:&quot;(Marthiawati dkk., 2024)&quot;,&quot;manualOverrideText&quot;:&quot;&quot;},&quot;citationTag&quot;:&quot;MENDELEY_CITATION_v3_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&quot;,&quot;citationItems&quot;:[{&quot;id&quot;:&quot;6851c7d4-9a09-3895-aba5-3eff15be039d&quot;,&quot;itemData&quot;:{&quot;type&quot;:&quot;article-journal&quot;,&quot;id&quot;:&quot;6851c7d4-9a09-3895-aba5-3eff15be039d&quot;,&quot;title&quot;:&quot;Pelatihan Pembuatan UML (Unified Modelling Language) Menggunakan Aplikasi Draw.io Pada Prodi Sistem Informasi Universitas Muhammadiyah Jambi&quot;,&quot;author&quot;:[{&quot;family&quot;:&quot;Marthiawati&quot;,&quot;given&quot;:&quot;Noneng&quot;,&quot;parse-names&quot;:false,&quot;dropping-particle&quot;:&quot;&quot;,&quot;non-dropping-particle&quot;:&quot;&quot;},{&quot;family&quot;:&quot;Kurniawansyah&quot;,&quot;given&quot;:&quot;Kevin&quot;,&quot;parse-names&quot;:false,&quot;dropping-particle&quot;:&quot;&quot;,&quot;non-dropping-particle&quot;:&quot;&quot;},{&quot;family&quot;:&quot;Nugraha&quot;,&quot;given&quot;:&quot;Hafiz&quot;,&quot;parse-names&quot;:false,&quot;dropping-particle&quot;:&quot;&quot;,&quot;non-dropping-particle&quot;:&quot;&quot;},{&quot;family&quot;:&quot;Khairunnisa&quot;,&quot;given&quot;:&quot;Fiqa&quot;,&quot;parse-names&quot;:false,&quot;dropping-particle&quot;:&quot;&quot;,&quot;non-dropping-particle&quot;:&quot;&quot;}],&quot;container-title&quot;:&quot;Transformasi Masyarakat : Jurnal Inovasi Sosial dan Pengabdian&quot;,&quot;DOI&quot;:&quot;10.62383/transformasi.v1i2.109&quot;,&quot;ISSN&quot;:&quot;3032-4424&quot;,&quot;issued&quot;:{&quot;date-parts&quot;:[[2024,3,26]]},&quot;page&quot;:&quot;25-33&quot;,&quot;abstract&quot;:&quot;Software Modeling is a scientific discipline for studying forms of software modeling that are used as part of the software development stages in a structured and object-oriented manner. This software engineering modeling is presented in Requirements Analysis and described using the Unified Modeling Language (UML) method. UML (Unified Modeling Language) is a visual modeling method used as a means of designing object-oriented systems. UML diagrams that are often used are Use Case Diagrams, Activity Diagrams, Sequence Diagrams, Class Diagrams, Statemachine Diagrams and Component Diagrams. There are several applications that support UML creation, one of which is Draw.io. Draw.io is a website specifically designed for depicting UML diagrams online. It has a very responsive display and is integrated with Google's file storage service, namely Google Drive, so draw.io is an alternative for creating UML diagrams in a shorter time. On this basis, in the Community Service (PkM) program activities on this occasion, UML creation activities were carried out using the draw.io application and assistance in using UML in analyzing needs is one of the right solutions for solving problems in order to expand knowledge, simplify and improve the quality of education. and will overcome problems, time and socio-economic&quot;,&quot;publisher&quot;:&quot;Asosiasi Seni Desain dan Komunikasi Visual Indonesia&quot;,&quot;issue&quot;:&quot;2&quot;,&quot;volume&quot;:&quot;1&quot;,&quot;container-title-short&quot;:&quot;&quot;},&quot;isTemporary&quot;:false,&quot;suppress-author&quot;:false,&quot;composite&quot;:false,&quot;author-only&quot;:false}]},{&quot;citationID&quot;:&quot;MENDELEY_CITATION_ebcdd9f6-eec4-4bb0-8722-99b64915f4c9&quot;,&quot;properties&quot;:{&quot;noteIndex&quot;:0},&quot;isEdited&quot;:false,&quot;manualOverride&quot;:{&quot;isManuallyOverridden&quot;:false,&quot;citeprocText&quot;:&quot;(Muhyidin dkk., 2020)&quot;,&quot;manualOverrideText&quot;:&quot;&quot;},&quot;citationTag&quot;:&quot;MENDELEY_CITATION_v3_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&quot;,&quot;citationItems&quot;:[{&quot;id&quot;:&quot;0427948d-b6bb-3c57-aa15-5b2641f550a5&quot;,&quot;itemData&quot;:{&quot;type&quot;:&quot;article-journal&quot;,&quot;id&quot;:&quot;0427948d-b6bb-3c57-aa15-5b2641f550a5&quot;,&quot;title&quot;:&quot;PERANCANGAN UI/UX APLIKASI MY CIC LAYANAN INFORMASI AKADEMIK MAHASISWA MENGGUNAKAN APLIKASI FIGMA&quot;,&quot;author&quot;:[{&quot;family&quot;:&quot;Muhyidin&quot;,&quot;given&quot;:&quot;M. Agus&quot;,&quot;parse-names&quot;:false,&quot;dropping-particle&quot;:&quot;&quot;,&quot;non-dropping-particle&quot;:&quot;&quot;},{&quot;family&quot;:&quot;Sulhan&quot;,&quot;given&quot;:&quot;Muhammad Afif&quot;,&quot;parse-names&quot;:false,&quot;dropping-particle&quot;:&quot;&quot;,&quot;non-dropping-particle&quot;:&quot;&quot;},{&quot;family&quot;:&quot;Sevtiana&quot;,&quot;given&quot;:&quot;Agus&quot;,&quot;parse-names&quot;:false,&quot;dropping-particle&quot;:&quot;&quot;,&quot;non-dropping-particle&quot;:&quot;&quot;}],&quot;container-title&quot;:&quot;JURNAL DIGIT&quot;,&quot;URL&quot;:&quot;https://my.cic.ac.id/.&quot;,&quot;issued&quot;:{&quot;date-parts&quot;:[[2020]]},&quot;page&quot;:&quot;208-219&quot;,&quot;issue&quot;:&quot;2&quot;,&quot;volume&quot;:&quot;10&quot;,&quot;container-title-short&quot;:&quot;&quot;},&quot;isTemporary&quot;:false,&quot;suppress-author&quot;:false,&quot;composite&quot;:false,&quot;author-only&quot;:false}]},{&quot;citationID&quot;:&quot;MENDELEY_CITATION_74ea5722-720a-4b9d-9fc7-d4a80fc76acc&quot;,&quot;properties&quot;:{&quot;noteIndex&quot;:0},&quot;isEdited&quot;:false,&quot;manualOverride&quot;:{&quot;isManuallyOverridden&quot;:false,&quot;citeprocText&quot;:&quot;(Hartiwati, 2022)&quot;,&quot;manualOverrideText&quot;:&quot;&quot;},&quot;citationTag&quot;:&quot;MENDELEY_CITATION_v3_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&quot;,&quot;citationItems&quot;:[{&quot;id&quot;:&quot;ccced63a-9727-31b7-87ef-a648d3bac2f5&quot;,&quot;itemData&quot;:{&quot;type&quot;:&quot;article-journal&quot;,&quot;id&quot;:&quot;ccced63a-9727-31b7-87ef-a648d3bac2f5&quot;,&quot;title&quot;:&quot;APLIKASI INVENTORI BARANG MENGGUNAKAN JAVA DENGAN PHPMYADMIN&quot;,&quot;author&quot;:[{&quot;family&quot;:&quot;Hartiwati&quot;,&quot;given&quot;:&quot;Ertie Nur&quot;,&quot;parse-names&quot;:false,&quot;dropping-particle&quot;:&quot;&quot;,&quot;non-dropping-particle&quot;:&quot;&quot;}],&quot;container-title&quot;:&quot;Cross-border&quot;,&quot;ISSN&quot;:&quot;2776-2815&quot;,&quot;issued&quot;:{&quot;date-parts&quot;:[[2022]]},&quot;page&quot;:&quot;601-610&quot;,&quot;abstract&quot;:&quot;Problems that are increasingly complex from time to time in the world of work make the way of thinking must be more advanced. In carrying out an inventory of goods, a tool or method is needed that can utilize existing information in order to support business processes or activities in an organization so that its performance is more effective and efficient. Even though the world of technology has developed rapidly, there are still many entrepreneurs who manage inventory manually and are not yet connected to an integrated application. This Inventory application is made using Java and aims to provide complete information for companies, starting from tracking purchases, availability of goods, and sales.&quot;,&quot;issue&quot;:&quot;1&quot;,&quot;volume&quot;:&quot;5&quot;,&quot;container-title-short&quot;:&quot;&quot;},&quot;isTemporary&quot;:false,&quot;suppress-author&quot;:false,&quot;composite&quot;:false,&quot;author-only&quot;:false}]},{&quot;citationID&quot;:&quot;MENDELEY_CITATION_60669af1-05f3-4129-9a01-9a7bd21d2fb8&quot;,&quot;properties&quot;:{&quot;noteIndex&quot;:0},&quot;isEdited&quot;:false,&quot;manualOverride&quot;:{&quot;isManuallyOverridden&quot;:false,&quot;citeprocText&quot;:&quot;(Achmad &amp;#38; Yulfitri, 2020)&quot;,&quot;manualOverrideText&quot;:&quot;&quot;},&quot;citationTag&quot;:&quot;MENDELEY_CITATION_v3_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&quot;,&quot;citationItems&quot;:[{&quot;id&quot;:&quot;53a38bf8-33c7-3fca-8dd6-9e73d0104d94&quot;,&quot;itemData&quot;:{&quot;type&quot;:&quot;article-journal&quot;,&quot;id&quot;:&quot;53a38bf8-33c7-3fca-8dd6-9e73d0104d94&quot;,&quot;title&quot;:&quot;PENGUJIAN SISTEM PENDUKUNG KEPUTUSAN MENGGUNAKAN BLACK BOX TESTING STUDI KASUS E-WISUDAWAN DI INSTITUT SAINS DAN TEKNOLOGI AL-KAMAL&quot;,&quot;author&quot;:[{&quot;family&quot;:&quot;Achmad&quot;,&quot;given&quot;:&quot;Yunita Fauzia&quot;,&quot;parse-names&quot;:false,&quot;dropping-particle&quot;:&quot;&quot;,&quot;non-dropping-particle&quot;:&quot;&quot;},{&quot;family&quot;:&quot;Yulfitri&quot;,&quot;given&quot;:&quot;Alivia&quot;,&quot;parse-names&quot;:false,&quot;dropping-particle&quot;:&quot;&quot;,&quot;non-dropping-particle&quot;:&quot;&quot;}],&quot;container-title&quot;:&quot;Jurnal Ilmu Komputer&quot;,&quot;issued&quot;:{&quot;date-parts&quot;:[[2020]]},&quot;page&quot;:&quot;42-51&quot;,&quot;abstract&quot;:&quot;System development has several stages including the analysis, planning, design and implementation stages. At the implementation stage, it is divided into two, namely testing and maintaining the system. Testing is the process of checking whether a system can be run in accordance with specified standards. In general, system testing can be classified into two, namely software testing techniques and software testing strategies. Software testing techniques are classified into two groups namely white box testing and black box testing, while software testing strategies are classified into three, namely unit testing, integration testing, and validation testing. In this research software testing techniques are applied using black box testing techniques, while software testing strategies are implemented using validation testing. Black box testing technique focuses on system behavior based on the functional requirements of the system, while validation testing is carried out to ensure the compatibility of the system with the design that has been applied. In validation testing, there are two tests conducted, namely alpha testing and beta testing. E-Wisuda Institut Sains dan Teknologi Al-Kamal is a web based decision support system created to assist members of the senate in determining the best graduates, as well as being the best graduates at the graduation procession. E-Graduation decision support system test results state that the system has no syntax errors and functionally produces a system that is in accordance with user needs and the system can assist users in determining the best graduates and provide accurate results.&quot;,&quot;issue&quot;:&quot;1&quot;,&quot;volume&quot;:&quot;5&quot;,&quot;container-title-short&quot;:&quot;&quot;},&quot;isTemporary&quot;:false,&quot;suppress-author&quot;:false,&quot;composite&quot;:false,&quot;author-only&quot;:false}]},{&quot;citationID&quot;:&quot;MENDELEY_CITATION_7b55ac49-28c6-452c-a07b-83eb66129edd&quot;,&quot;properties&quot;:{&quot;noteIndex&quot;:0},&quot;isEdited&quot;:false,&quot;manualOverride&quot;:{&quot;isManuallyOverridden&quot;:false,&quot;citeprocText&quot;:&quot;(A. P. Putra dkk., 2020)&quot;,&quot;manualOverrideText&quot;:&quot;&quot;},&quot;citationTag&quot;:&quot;MENDELEY_CITATION_v3_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&quot;,&quot;citationItems&quot;:[{&quot;id&quot;:&quot;df855106-1a07-362a-8f79-124672ca7965&quot;,&quot;itemData&quot;:{&quot;type&quot;:&quot;article-journal&quot;,&quot;id&quot;:&quot;df855106-1a07-362a-8f79-124672ca7965&quot;,&quot;title&quot;:&quot;PENGUJIAN APLIKASI POINT OF SALE BERBASIS WEB MENGGUNAKAN BLACK BOX TESTING&quot;,&quot;author&quot;:[{&quot;family&quot;:&quot;Putra&quot;,&quot;given&quot;:&quot;Adi Pradana&quot;,&quot;parse-names&quot;:false,&quot;dropping-particle&quot;:&quot;&quot;,&quot;non-dropping-particle&quot;:&quot;&quot;},{&quot;family&quot;:&quot;Andriyanto&quot;,&quot;given&quot;:&quot;Fatullah&quot;,&quot;parse-names&quot;:false,&quot;dropping-particle&quot;:&quot;&quot;,&quot;non-dropping-particle&quot;:&quot;&quot;},{&quot;family&quot;:&quot;Karisman&quot;,&quot;given&quot;:&quot;&quot;,&quot;parse-names&quot;:false,&quot;dropping-particle&quot;:&quot;&quot;,&quot;non-dropping-particle&quot;:&quot;&quot;},{&quot;family&quot;:&quot;Harti&quot;,&quot;given&quot;:&quot;Tri Dewi Muj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issue&quot;:&quot;1&quot;,&quot;volume&quot;:&quot;2&quot;,&quot;container-title-short&quot;:&quot;&quot;},&quot;isTemporary&quot;:false,&quot;suppress-author&quot;:false,&quot;composite&quot;:false,&quot;author-only&quot;:false}]},{&quot;citationID&quot;:&quot;MENDELEY_CITATION_1f0a928d-24a8-4c4b-ae1a-c13da40d0333&quot;,&quot;properties&quot;:{&quot;noteIndex&quot;:0},&quot;isEdited&quot;:false,&quot;manualOverride&quot;:{&quot;isManuallyOverridden&quot;:false,&quot;citeprocText&quot;:&quot;(Sie dkk., 2022)&quot;,&quot;manualOverrideText&quot;:&quot;&quot;},&quot;citationTag&quot;:&quot;MENDELEY_CITATION_v3_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&quot;,&quot;citationItems&quot;:[{&quot;id&quot;:&quot;be6d9794-536d-3588-9895-df99d14035e1&quot;,&quot;itemData&quot;:{&quot;type&quot;:&quot;article-journal&quot;,&quot;id&quot;:&quot;be6d9794-536d-3588-9895-df99d14035e1&quot;,&quot;title&quot;:&quot;PENGUJIAN WHITE BOX TESTING TERHADAP WEBSITE ROOM\nMENGGUNAKAN TEKNIK BASIS PATH&quot;,&quot;author&quot;:[{&quot;family&quot;:&quot;Sie&quot;,&quot;given&quot;:&quot;Judith Bryan L&quot;,&quot;parse-names&quot;:false,&quot;dropping-particle&quot;:&quot;&quot;,&quot;non-dropping-particle&quot;:&quot;&quot;},{&quot;family&quot;:&quot;Musdar&quot;,&quot;given&quot;:&quot;Izmy Alwiah&quot;,&quot;parse-names&quot;:false,&quot;dropping-particle&quot;:&quot;&quot;,&quot;non-dropping-particle&quot;:&quot;&quot;},{&quot;family&quot;:&quot;Bahri&quot;,&quot;given&quot;:&quot;Syamsul&quot;,&quot;parse-names&quot;:false,&quot;dropping-particle&quot;:&quot;&quot;,&quot;non-dropping-particle&quot;:&quot;&quot;}],&quot;container-title&quot;:&quot;Jurnal KHARISMA Tech&quot;,&quot;issued&quot;:{&quot;date-parts&quot;:[[2022]]},&quot;page&quot;:&quot;45-57&quot;,&quot;issue&quot;:&quot;2&quot;,&quot;volume&quot;:&quot;17&quot;,&quot;container-title-short&quot;:&quot;&quot;},&quot;isTemporary&quot;:false,&quot;suppress-author&quot;:false,&quot;composite&quot;:false,&quot;author-only&quot;:false}]},{&quot;citationID&quot;:&quot;MENDELEY_CITATION_03743664-c805-4ec0-a742-eb062d58092c&quot;,&quot;properties&quot;:{&quot;noteIndex&quot;:0},&quot;isEdited&quot;:false,&quot;manualOverride&quot;:{&quot;isManuallyOverridden&quot;:false,&quot;citeprocText&quot;:&quot;(Amalia dkk., 2022)&quot;,&quot;manualOverrideText&quot;:&quot;&quot;},&quot;citationTag&quot;:&quot;MENDELEY_CITATION_v3_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&quot;,&quot;citationItems&quot;:[{&quot;id&quot;:&quot;e9d7d3ff-c82d-33fd-86c7-180f6f262628&quot;,&quot;itemData&quot;:{&quot;type&quot;:&quot;article-journal&quot;,&quot;id&quot;:&quot;e9d7d3ff-c82d-33fd-86c7-180f6f262628&quot;,&quot;title&quot;:&quot;PENGARUH JUMLAH RESPONDEN TERHADAP HASIL UJI VALIDITAS DAN RELIABILITAS KUESIONER PENGETAHUAN DAN PERILAKU SWAMEDIKASI&quot;,&quot;author&quot;:[{&quot;family&quot;:&quot;Amalia&quot;,&quot;given&quot;:&quot;Rezha Nur&quot;,&quot;parse-names&quot;:false,&quot;dropping-particle&quot;:&quot;&quot;,&quot;non-dropping-particle&quot;:&quot;&quot;},{&quot;family&quot;:&quot;Dianingati&quot;,&quot;given&quot;:&quot;Ragil Setia&quot;,&quot;parse-names&quot;:false,&quot;dropping-particle&quot;:&quot;&quot;,&quot;non-dropping-particle&quot;:&quot;&quot;},{&quot;family&quot;:&quot;Annisaa’&quot;,&quot;given&quot;:&quot;Eva&quot;,&quot;parse-names&quot;:false,&quot;dropping-particle&quot;:&quot;&quot;,&quot;non-dropping-particle&quot;:&quot;&quot;}],&quot;container-title&quot;:&quot;Generics : Journal of Research in Pharmacy Accepted : 4 Mei&quot;,&quot;ISSN&quot;:&quot;2774-9967&quot;,&quot;issued&quot;:{&quot;date-parts&quot;:[[2022]]},&quot;page&quot;:&quot;9-15&quot;,&quot;issue&quot;:&quot;1&quot;,&quot;volume&quot;:&quot;2&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~WRL1148.tmp</Template>
  <TotalTime>1053</TotalTime>
  <Pages>1</Pages>
  <Words>13633</Words>
  <Characters>77711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271</cp:revision>
  <cp:lastPrinted>2025-10-18T04:34:00Z</cp:lastPrinted>
  <dcterms:created xsi:type="dcterms:W3CDTF">2025-09-21T06:33:00Z</dcterms:created>
  <dcterms:modified xsi:type="dcterms:W3CDTF">2025-10-18T04:34:00Z</dcterms:modified>
</cp:coreProperties>
</file>